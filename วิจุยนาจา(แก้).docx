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5E19" w14:textId="2F09E11B" w:rsidR="009061AD" w:rsidRDefault="009061AD" w:rsidP="009061AD">
      <w:pPr>
        <w:jc w:val="center"/>
        <w:rPr>
          <w:b/>
          <w:bCs/>
        </w:rPr>
      </w:pPr>
      <w:bookmarkStart w:id="0" w:name="_Hlk224227115"/>
      <w:bookmarkEnd w:id="0"/>
      <w:r>
        <w:rPr>
          <w:b/>
          <w:bCs/>
          <w:noProof/>
        </w:rPr>
        <w:drawing>
          <wp:inline distT="0" distB="0" distL="0" distR="0" wp14:anchorId="7E66AAC6" wp14:editId="62BD1118">
            <wp:extent cx="1276350" cy="127635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BBC7" w14:textId="77777777" w:rsidR="009061AD" w:rsidRDefault="009061AD" w:rsidP="009061AD">
      <w:pPr>
        <w:jc w:val="center"/>
        <w:rPr>
          <w:b/>
          <w:bCs/>
        </w:rPr>
      </w:pPr>
    </w:p>
    <w:p w14:paraId="193550C4" w14:textId="48D7BDAF" w:rsidR="009061AD" w:rsidRPr="0023050F" w:rsidRDefault="009061AD" w:rsidP="0023050F">
      <w:pPr>
        <w:spacing w:after="240"/>
        <w:jc w:val="center"/>
        <w:rPr>
          <w:b/>
          <w:bCs/>
          <w:sz w:val="40"/>
          <w:szCs w:val="40"/>
          <w:cs/>
        </w:rPr>
      </w:pPr>
      <w:r w:rsidRPr="006652C2">
        <w:rPr>
          <w:b/>
          <w:bCs/>
          <w:sz w:val="40"/>
          <w:szCs w:val="40"/>
          <w:cs/>
        </w:rPr>
        <w:t>โครงร่างวิทยานิพนธ์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0E1F6F" w:rsidRPr="000447F1" w14:paraId="3692917F" w14:textId="77777777" w:rsidTr="00EE7CBF">
        <w:tc>
          <w:tcPr>
            <w:tcW w:w="4315" w:type="dxa"/>
          </w:tcPr>
          <w:p w14:paraId="410DD655" w14:textId="77777777" w:rsidR="000D317F" w:rsidRPr="00A41F78" w:rsidRDefault="000D317F" w:rsidP="00EE7CBF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ชื่อวิทยานิพนธ์</w:t>
            </w:r>
          </w:p>
        </w:tc>
        <w:tc>
          <w:tcPr>
            <w:tcW w:w="4315" w:type="dxa"/>
          </w:tcPr>
          <w:p w14:paraId="4AE4620E" w14:textId="0D687C8D" w:rsidR="000D317F" w:rsidRPr="00A41F78" w:rsidRDefault="009173A3" w:rsidP="00FB3A7E">
            <w:pPr>
              <w:ind w:firstLine="0"/>
              <w:rPr>
                <w:rFonts w:ascii="TH Sarabun New" w:hAnsi="TH Sarabun New" w:cs="TH Sarabun New"/>
                <w:bCs/>
              </w:rPr>
            </w:pPr>
            <w:r w:rsidRPr="00A41F78">
              <w:rPr>
                <w:cs/>
              </w:rPr>
              <w:t>แอปพลิเคชันตรวจสอบระดับ</w:t>
            </w:r>
            <w:proofErr w:type="spellStart"/>
            <w:r w:rsidRPr="00A41F78">
              <w:rPr>
                <w:cs/>
              </w:rPr>
              <w:t>เเละ</w:t>
            </w:r>
            <w:proofErr w:type="spellEnd"/>
            <w:r w:rsidRPr="00A41F78">
              <w:rPr>
                <w:cs/>
              </w:rPr>
              <w:t>การไหลของ</w:t>
            </w:r>
            <w:proofErr w:type="spellStart"/>
            <w:r w:rsidRPr="00A41F78">
              <w:rPr>
                <w:cs/>
              </w:rPr>
              <w:t>นํ้า</w:t>
            </w:r>
            <w:proofErr w:type="spellEnd"/>
            <w:r w:rsidRPr="00A41F78">
              <w:rPr>
                <w:cs/>
              </w:rPr>
              <w:t>ผ่านอุปกรณ์</w:t>
            </w:r>
            <w:r w:rsidRPr="00A41F78">
              <w:t xml:space="preserve"> IOT</w:t>
            </w:r>
          </w:p>
        </w:tc>
      </w:tr>
      <w:tr w:rsidR="000E1F6F" w:rsidRPr="000447F1" w14:paraId="71A94098" w14:textId="77777777" w:rsidTr="00FB3A7E">
        <w:tc>
          <w:tcPr>
            <w:tcW w:w="4315" w:type="dxa"/>
          </w:tcPr>
          <w:p w14:paraId="2FE489E2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</w:p>
        </w:tc>
        <w:tc>
          <w:tcPr>
            <w:tcW w:w="4315" w:type="dxa"/>
          </w:tcPr>
          <w:p w14:paraId="6D8A6749" w14:textId="2F48838F" w:rsidR="000D317F" w:rsidRPr="00A41F78" w:rsidRDefault="009173A3" w:rsidP="00FB3A7E">
            <w:pPr>
              <w:ind w:firstLine="0"/>
            </w:pPr>
            <w:r w:rsidRPr="00A41F78">
              <w:t xml:space="preserve">An application for monitoring water level and flow </w:t>
            </w:r>
            <w:proofErr w:type="gramStart"/>
            <w:r w:rsidRPr="00A41F78">
              <w:t>via  IoT</w:t>
            </w:r>
            <w:proofErr w:type="gramEnd"/>
            <w:r w:rsidRPr="00A41F78">
              <w:t xml:space="preserve">  devices                                              </w:t>
            </w:r>
          </w:p>
        </w:tc>
      </w:tr>
      <w:tr w:rsidR="000E1F6F" w:rsidRPr="0092222A" w14:paraId="67FF6E92" w14:textId="77777777" w:rsidTr="00FB3A7E">
        <w:tc>
          <w:tcPr>
            <w:tcW w:w="4315" w:type="dxa"/>
          </w:tcPr>
          <w:p w14:paraId="052008C6" w14:textId="77777777" w:rsidR="000D317F" w:rsidRPr="00A41F78" w:rsidRDefault="000D317F" w:rsidP="00FB3A7E">
            <w:pPr>
              <w:jc w:val="left"/>
              <w:rPr>
                <w:b/>
                <w:bCs/>
                <w:cs/>
              </w:rPr>
            </w:pPr>
            <w:r w:rsidRPr="00A41F78">
              <w:rPr>
                <w:rFonts w:hint="cs"/>
                <w:b/>
                <w:bCs/>
                <w:cs/>
              </w:rPr>
              <w:t xml:space="preserve">ภาคเรียน </w:t>
            </w:r>
            <w:r w:rsidRPr="00A41F78">
              <w:rPr>
                <w:rFonts w:hint="cs"/>
                <w:b/>
                <w:bCs/>
              </w:rPr>
              <w:t xml:space="preserve">/ </w:t>
            </w:r>
            <w:r w:rsidRPr="00A41F78">
              <w:rPr>
                <w:rFonts w:hint="cs"/>
                <w:b/>
                <w:bCs/>
                <w:cs/>
              </w:rPr>
              <w:t>ปีการศึกษา</w:t>
            </w:r>
          </w:p>
        </w:tc>
        <w:tc>
          <w:tcPr>
            <w:tcW w:w="4315" w:type="dxa"/>
          </w:tcPr>
          <w:p w14:paraId="38FD49A7" w14:textId="11122798" w:rsidR="000D317F" w:rsidRPr="00FD614A" w:rsidRDefault="000D317F" w:rsidP="00FB3A7E">
            <w:pPr>
              <w:ind w:firstLine="0"/>
              <w:jc w:val="both"/>
            </w:pPr>
            <w:r w:rsidRPr="00FD614A">
              <w:rPr>
                <w:rFonts w:hint="cs"/>
              </w:rPr>
              <w:t>2/256</w:t>
            </w:r>
            <w:r w:rsidR="009F00DA" w:rsidRPr="00FD614A">
              <w:rPr>
                <w:rFonts w:hint="cs"/>
              </w:rPr>
              <w:t>8</w:t>
            </w:r>
          </w:p>
        </w:tc>
      </w:tr>
      <w:tr w:rsidR="000E1F6F" w:rsidRPr="0092222A" w14:paraId="36AFAFAD" w14:textId="77777777" w:rsidTr="00FB3A7E">
        <w:tc>
          <w:tcPr>
            <w:tcW w:w="4315" w:type="dxa"/>
          </w:tcPr>
          <w:p w14:paraId="4D41CE40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1.ชื่อนิสิต</w:t>
            </w:r>
          </w:p>
        </w:tc>
        <w:tc>
          <w:tcPr>
            <w:tcW w:w="4315" w:type="dxa"/>
          </w:tcPr>
          <w:p w14:paraId="709246B6" w14:textId="2CC68A73" w:rsidR="000D317F" w:rsidRPr="00A41F78" w:rsidRDefault="000D317F" w:rsidP="00FB3A7E">
            <w:pPr>
              <w:ind w:firstLine="0"/>
              <w:jc w:val="both"/>
              <w:rPr>
                <w:cs/>
              </w:rPr>
            </w:pPr>
            <w:r w:rsidRPr="00A41F78">
              <w:rPr>
                <w:rFonts w:hint="cs"/>
                <w:cs/>
              </w:rPr>
              <w:t>นาย</w:t>
            </w:r>
            <w:r w:rsidR="006D288B" w:rsidRPr="00A41F78">
              <w:rPr>
                <w:rFonts w:hint="cs"/>
                <w:cs/>
              </w:rPr>
              <w:t xml:space="preserve">ธนภัทร </w:t>
            </w:r>
            <w:proofErr w:type="spellStart"/>
            <w:r w:rsidR="006D288B" w:rsidRPr="00A41F78">
              <w:rPr>
                <w:rFonts w:hint="cs"/>
                <w:cs/>
              </w:rPr>
              <w:t>ธี</w:t>
            </w:r>
            <w:proofErr w:type="spellEnd"/>
            <w:r w:rsidR="006D288B" w:rsidRPr="00A41F78">
              <w:rPr>
                <w:rFonts w:hint="cs"/>
                <w:cs/>
              </w:rPr>
              <w:t>ระพัชร</w:t>
            </w:r>
            <w:proofErr w:type="spellStart"/>
            <w:r w:rsidR="006D288B" w:rsidRPr="00A41F78">
              <w:rPr>
                <w:rFonts w:hint="cs"/>
                <w:cs/>
              </w:rPr>
              <w:t>รังษี</w:t>
            </w:r>
            <w:proofErr w:type="spellEnd"/>
          </w:p>
        </w:tc>
      </w:tr>
      <w:tr w:rsidR="000E1F6F" w:rsidRPr="0092222A" w14:paraId="45DCCE85" w14:textId="77777777" w:rsidTr="00FB3A7E">
        <w:tc>
          <w:tcPr>
            <w:tcW w:w="4315" w:type="dxa"/>
          </w:tcPr>
          <w:p w14:paraId="0CF3478F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รหัสประจำตัว</w:t>
            </w:r>
          </w:p>
        </w:tc>
        <w:tc>
          <w:tcPr>
            <w:tcW w:w="4315" w:type="dxa"/>
          </w:tcPr>
          <w:p w14:paraId="6C0CE5E7" w14:textId="181F70DE" w:rsidR="000D317F" w:rsidRPr="00A41F78" w:rsidRDefault="000D317F" w:rsidP="00FB3A7E">
            <w:pPr>
              <w:ind w:firstLine="0"/>
              <w:jc w:val="both"/>
            </w:pPr>
            <w:r w:rsidRPr="00A41F78">
              <w:rPr>
                <w:rFonts w:hint="cs"/>
                <w:cs/>
              </w:rPr>
              <w:t>6</w:t>
            </w:r>
            <w:r w:rsidR="006D288B" w:rsidRPr="00A41F78">
              <w:rPr>
                <w:rFonts w:hint="cs"/>
              </w:rPr>
              <w:t>6312268</w:t>
            </w:r>
          </w:p>
        </w:tc>
      </w:tr>
      <w:tr w:rsidR="000E1F6F" w:rsidRPr="00A83679" w14:paraId="33BE677A" w14:textId="77777777" w:rsidTr="00FB3A7E">
        <w:tc>
          <w:tcPr>
            <w:tcW w:w="4315" w:type="dxa"/>
          </w:tcPr>
          <w:p w14:paraId="42EBAB0B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2.ชื่อนิสิต</w:t>
            </w:r>
          </w:p>
        </w:tc>
        <w:tc>
          <w:tcPr>
            <w:tcW w:w="4315" w:type="dxa"/>
          </w:tcPr>
          <w:p w14:paraId="660D9FF5" w14:textId="033E8E10" w:rsidR="000D317F" w:rsidRPr="00A41F78" w:rsidRDefault="00A83679" w:rsidP="00FB3A7E">
            <w:pPr>
              <w:ind w:firstLine="0"/>
              <w:jc w:val="both"/>
            </w:pPr>
            <w:r w:rsidRPr="00A41F78">
              <w:rPr>
                <w:rFonts w:hint="cs"/>
                <w:cs/>
              </w:rPr>
              <w:t>นายนราภัทร รอดอยู่</w:t>
            </w:r>
          </w:p>
        </w:tc>
      </w:tr>
      <w:tr w:rsidR="000E1F6F" w:rsidRPr="0092222A" w14:paraId="2587B3F2" w14:textId="77777777" w:rsidTr="00FB3A7E">
        <w:tc>
          <w:tcPr>
            <w:tcW w:w="4315" w:type="dxa"/>
          </w:tcPr>
          <w:p w14:paraId="2A947542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รหัสประจำตัว</w:t>
            </w:r>
          </w:p>
        </w:tc>
        <w:tc>
          <w:tcPr>
            <w:tcW w:w="4315" w:type="dxa"/>
          </w:tcPr>
          <w:p w14:paraId="1C6338D3" w14:textId="7AB065E4" w:rsidR="000D317F" w:rsidRPr="00A41F78" w:rsidRDefault="00266F82" w:rsidP="00FB3A7E">
            <w:pPr>
              <w:ind w:firstLine="0"/>
              <w:jc w:val="both"/>
            </w:pPr>
            <w:r w:rsidRPr="00A41F78">
              <w:rPr>
                <w:rFonts w:hint="cs"/>
              </w:rPr>
              <w:t>66312756</w:t>
            </w:r>
          </w:p>
        </w:tc>
      </w:tr>
      <w:tr w:rsidR="000E1F6F" w:rsidRPr="0092222A" w14:paraId="03FD60D0" w14:textId="77777777" w:rsidTr="00FB3A7E">
        <w:tc>
          <w:tcPr>
            <w:tcW w:w="4315" w:type="dxa"/>
          </w:tcPr>
          <w:p w14:paraId="620F14B7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ปริญญา</w:t>
            </w:r>
          </w:p>
        </w:tc>
        <w:tc>
          <w:tcPr>
            <w:tcW w:w="4315" w:type="dxa"/>
          </w:tcPr>
          <w:p w14:paraId="779AAD75" w14:textId="77777777" w:rsidR="000D317F" w:rsidRPr="00A41F78" w:rsidRDefault="000D317F" w:rsidP="00FB3A7E">
            <w:pPr>
              <w:ind w:firstLine="0"/>
              <w:jc w:val="both"/>
            </w:pPr>
            <w:r w:rsidRPr="00A41F78">
              <w:rPr>
                <w:rFonts w:hint="cs"/>
                <w:cs/>
              </w:rPr>
              <w:t>วิทยา</w:t>
            </w:r>
            <w:proofErr w:type="spellStart"/>
            <w:r w:rsidRPr="00A41F78">
              <w:rPr>
                <w:rFonts w:hint="cs"/>
                <w:cs/>
              </w:rPr>
              <w:t>ศา</w:t>
            </w:r>
            <w:proofErr w:type="spellEnd"/>
            <w:r w:rsidRPr="00A41F78">
              <w:rPr>
                <w:rFonts w:hint="cs"/>
                <w:cs/>
              </w:rPr>
              <w:t xml:space="preserve">สตรบัณฑิต </w:t>
            </w:r>
            <w:r w:rsidRPr="00A41F78">
              <w:rPr>
                <w:rFonts w:hint="cs"/>
              </w:rPr>
              <w:t>(</w:t>
            </w:r>
            <w:r w:rsidRPr="00A41F78">
              <w:rPr>
                <w:rFonts w:hint="cs"/>
                <w:cs/>
              </w:rPr>
              <w:t>เทคโนโลยีสารสนเทศ</w:t>
            </w:r>
            <w:r w:rsidRPr="00A41F78">
              <w:rPr>
                <w:rFonts w:hint="cs"/>
              </w:rPr>
              <w:t>)</w:t>
            </w:r>
          </w:p>
        </w:tc>
      </w:tr>
      <w:tr w:rsidR="000E1F6F" w:rsidRPr="0092222A" w14:paraId="29573398" w14:textId="77777777" w:rsidTr="00FB3A7E">
        <w:tc>
          <w:tcPr>
            <w:tcW w:w="4315" w:type="dxa"/>
          </w:tcPr>
          <w:p w14:paraId="2A77B00E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สาขาวิชา</w:t>
            </w:r>
          </w:p>
        </w:tc>
        <w:tc>
          <w:tcPr>
            <w:tcW w:w="4315" w:type="dxa"/>
          </w:tcPr>
          <w:p w14:paraId="4CA9CE2B" w14:textId="77777777" w:rsidR="000D317F" w:rsidRPr="00A41F78" w:rsidRDefault="000D317F" w:rsidP="00FB3A7E">
            <w:pPr>
              <w:ind w:firstLine="0"/>
              <w:jc w:val="both"/>
            </w:pPr>
            <w:r w:rsidRPr="00A41F78">
              <w:rPr>
                <w:rFonts w:hint="cs"/>
                <w:cs/>
              </w:rPr>
              <w:t xml:space="preserve">วท.บ. </w:t>
            </w:r>
            <w:r w:rsidRPr="00A41F78">
              <w:rPr>
                <w:rFonts w:hint="cs"/>
              </w:rPr>
              <w:t>(</w:t>
            </w:r>
            <w:r w:rsidRPr="00A41F78">
              <w:rPr>
                <w:rFonts w:hint="cs"/>
                <w:cs/>
              </w:rPr>
              <w:t>เทคโนโลยีสารสนเทศ</w:t>
            </w:r>
            <w:r w:rsidRPr="00A41F78">
              <w:rPr>
                <w:rFonts w:hint="cs"/>
              </w:rPr>
              <w:t>)</w:t>
            </w:r>
          </w:p>
        </w:tc>
      </w:tr>
      <w:tr w:rsidR="000E1F6F" w:rsidRPr="0092222A" w14:paraId="716AE3F9" w14:textId="77777777" w:rsidTr="00FB3A7E">
        <w:tc>
          <w:tcPr>
            <w:tcW w:w="4315" w:type="dxa"/>
          </w:tcPr>
          <w:p w14:paraId="11631E3F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อาจารย์ที่ปรึกษา</w:t>
            </w:r>
          </w:p>
        </w:tc>
        <w:tc>
          <w:tcPr>
            <w:tcW w:w="4315" w:type="dxa"/>
          </w:tcPr>
          <w:p w14:paraId="228C0A11" w14:textId="6E9822F0" w:rsidR="000D317F" w:rsidRPr="00A41F78" w:rsidRDefault="00E56EDA" w:rsidP="00FB3A7E">
            <w:pPr>
              <w:ind w:firstLine="0"/>
              <w:jc w:val="both"/>
            </w:pPr>
            <w:r w:rsidRPr="00E56EDA">
              <w:rPr>
                <w:cs/>
              </w:rPr>
              <w:t>รองศาสตราจารย์</w:t>
            </w:r>
            <w:r w:rsidR="000D317F" w:rsidRPr="00A41F78">
              <w:rPr>
                <w:rFonts w:hint="cs"/>
                <w:cs/>
              </w:rPr>
              <w:t xml:space="preserve"> ดร.จักรกฤษณ์ เสน่ห์ นมะหุต</w:t>
            </w:r>
          </w:p>
        </w:tc>
      </w:tr>
      <w:tr w:rsidR="000E1F6F" w:rsidRPr="0092222A" w14:paraId="4473B205" w14:textId="77777777" w:rsidTr="00FB3A7E">
        <w:tc>
          <w:tcPr>
            <w:tcW w:w="4315" w:type="dxa"/>
          </w:tcPr>
          <w:p w14:paraId="2CB8B155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กรรมการประเมิน</w:t>
            </w:r>
          </w:p>
        </w:tc>
        <w:tc>
          <w:tcPr>
            <w:tcW w:w="4315" w:type="dxa"/>
          </w:tcPr>
          <w:p w14:paraId="4477D6AE" w14:textId="423F6231" w:rsidR="000D317F" w:rsidRPr="00A41F78" w:rsidRDefault="0094534F" w:rsidP="00FB3A7E">
            <w:pPr>
              <w:ind w:firstLine="0"/>
              <w:jc w:val="both"/>
            </w:pPr>
            <w:r w:rsidRPr="00A41F78">
              <w:rPr>
                <w:rFonts w:hint="cs"/>
                <w:cs/>
              </w:rPr>
              <w:t>อาจารย์วุฒิ</w:t>
            </w:r>
            <w:r w:rsidRPr="00A41F78">
              <w:rPr>
                <w:rFonts w:hint="cs"/>
                <w:noProof/>
                <w:cs/>
              </w:rPr>
              <w:t>พงษ์ เรือน</w:t>
            </w:r>
            <w:r w:rsidRPr="00A41F78">
              <w:rPr>
                <w:rFonts w:hint="cs"/>
                <w:cs/>
              </w:rPr>
              <w:t>ทอง</w:t>
            </w:r>
          </w:p>
        </w:tc>
      </w:tr>
      <w:tr w:rsidR="000E1F6F" w:rsidRPr="0092222A" w14:paraId="5481DDB6" w14:textId="77777777" w:rsidTr="00FB3A7E">
        <w:tc>
          <w:tcPr>
            <w:tcW w:w="4315" w:type="dxa"/>
          </w:tcPr>
          <w:p w14:paraId="2581375E" w14:textId="77777777" w:rsidR="000D317F" w:rsidRPr="00A41F78" w:rsidRDefault="000D317F" w:rsidP="00FB3A7E">
            <w:pPr>
              <w:jc w:val="left"/>
              <w:rPr>
                <w:b/>
                <w:bCs/>
              </w:rPr>
            </w:pPr>
            <w:r w:rsidRPr="00A41F78">
              <w:rPr>
                <w:rFonts w:hint="cs"/>
                <w:b/>
                <w:bCs/>
                <w:cs/>
              </w:rPr>
              <w:t>กรรมการประเมิน</w:t>
            </w:r>
          </w:p>
        </w:tc>
        <w:tc>
          <w:tcPr>
            <w:tcW w:w="4315" w:type="dxa"/>
          </w:tcPr>
          <w:p w14:paraId="6935EAE9" w14:textId="53174BC9" w:rsidR="000D317F" w:rsidRPr="00A41F78" w:rsidRDefault="0094534F" w:rsidP="00FB3A7E">
            <w:pPr>
              <w:ind w:firstLine="0"/>
              <w:jc w:val="both"/>
            </w:pPr>
            <w:r w:rsidRPr="005C7B86">
              <w:rPr>
                <w:cs/>
              </w:rPr>
              <w:t>อาจารย์พิเศษพงศ์ สุธาพันธ์</w:t>
            </w:r>
          </w:p>
        </w:tc>
      </w:tr>
    </w:tbl>
    <w:p w14:paraId="49A66B3C" w14:textId="77777777" w:rsidR="000D317F" w:rsidRPr="0092222A" w:rsidRDefault="000D317F" w:rsidP="000D317F">
      <w:pPr>
        <w:ind w:firstLine="0"/>
        <w:jc w:val="center"/>
        <w:rPr>
          <w:rFonts w:ascii="TH Sarabun New" w:hAnsi="TH Sarabun New" w:cs="TH Sarabun New"/>
          <w:b/>
          <w:bCs/>
        </w:rPr>
      </w:pPr>
    </w:p>
    <w:p w14:paraId="0355C3C3" w14:textId="77777777" w:rsidR="00A41F78" w:rsidRDefault="00A41F78" w:rsidP="000D317F">
      <w:pPr>
        <w:ind w:firstLine="0"/>
        <w:jc w:val="center"/>
        <w:rPr>
          <w:b/>
          <w:bCs/>
        </w:rPr>
      </w:pPr>
    </w:p>
    <w:p w14:paraId="1DAEB75A" w14:textId="77777777" w:rsidR="00A41F78" w:rsidRDefault="00A41F78" w:rsidP="000D317F">
      <w:pPr>
        <w:ind w:firstLine="0"/>
        <w:jc w:val="center"/>
        <w:rPr>
          <w:b/>
          <w:bCs/>
        </w:rPr>
      </w:pPr>
    </w:p>
    <w:p w14:paraId="0B0F9BC8" w14:textId="0C43BCCD" w:rsidR="000D317F" w:rsidRPr="006652C2" w:rsidRDefault="007C20F2" w:rsidP="000D317F">
      <w:pPr>
        <w:ind w:firstLine="0"/>
        <w:jc w:val="center"/>
        <w:rPr>
          <w:rFonts w:cs="Angsana New"/>
          <w:b/>
          <w:bCs/>
          <w:sz w:val="40"/>
          <w:szCs w:val="40"/>
          <w:cs/>
        </w:rPr>
        <w:sectPr w:rsidR="000D317F" w:rsidRPr="006652C2" w:rsidSect="00FB3A7E">
          <w:headerReference w:type="default" r:id="rId12"/>
          <w:pgSz w:w="12240" w:h="15840"/>
          <w:pgMar w:top="2160" w:right="1440" w:bottom="1440" w:left="2160" w:header="720" w:footer="720" w:gutter="0"/>
          <w:cols w:space="720"/>
          <w:titlePg/>
          <w:docGrid w:linePitch="435"/>
        </w:sectPr>
      </w:pPr>
      <w:r w:rsidRPr="006652C2">
        <w:rPr>
          <w:rFonts w:hint="cs"/>
          <w:b/>
          <w:bCs/>
          <w:sz w:val="40"/>
          <w:szCs w:val="40"/>
          <w:cs/>
        </w:rPr>
        <w:t>สำหรับรายวิชาสัมมนา</w:t>
      </w:r>
      <w:r w:rsidRPr="006652C2">
        <w:rPr>
          <w:rFonts w:hint="cs"/>
          <w:b/>
          <w:bCs/>
          <w:sz w:val="40"/>
          <w:szCs w:val="40"/>
        </w:rPr>
        <w:br/>
      </w:r>
      <w:r w:rsidRPr="006652C2">
        <w:rPr>
          <w:rFonts w:hint="cs"/>
          <w:b/>
          <w:bCs/>
          <w:sz w:val="40"/>
          <w:szCs w:val="40"/>
          <w:cs/>
        </w:rPr>
        <w:t>ภาควิชาวิทยาการคอมพิวเตอร์และเทคโนโลยีสารสนเทศ</w:t>
      </w:r>
      <w:r w:rsidRPr="006652C2">
        <w:rPr>
          <w:rFonts w:hint="cs"/>
          <w:b/>
          <w:bCs/>
          <w:sz w:val="40"/>
          <w:szCs w:val="40"/>
        </w:rPr>
        <w:br/>
      </w:r>
      <w:r w:rsidRPr="006652C2">
        <w:rPr>
          <w:rFonts w:hint="cs"/>
          <w:b/>
          <w:bCs/>
          <w:sz w:val="40"/>
          <w:szCs w:val="40"/>
          <w:cs/>
        </w:rPr>
        <w:t>คณะวิทยาศาสตร์ มหาวิทยาลัยนเรศวร</w:t>
      </w:r>
    </w:p>
    <w:p w14:paraId="52BF1229" w14:textId="2E3B3377" w:rsidR="00ED26B4" w:rsidRPr="001302FF" w:rsidRDefault="00EF75B0" w:rsidP="00ED26B4">
      <w:pPr>
        <w:pStyle w:val="1"/>
        <w:rPr>
          <w:cs/>
        </w:rPr>
      </w:pPr>
      <w:r>
        <w:rPr>
          <w:cs/>
        </w:rPr>
        <w:lastRenderedPageBreak/>
        <w:br/>
      </w:r>
      <w:r w:rsidR="001E7346" w:rsidRPr="00EF75B0">
        <w:rPr>
          <w:cs/>
        </w:rPr>
        <w:t>บทนำ</w:t>
      </w:r>
    </w:p>
    <w:p w14:paraId="13060687" w14:textId="44AD5979" w:rsidR="00F3701F" w:rsidRDefault="00F3701F" w:rsidP="00175A44">
      <w:pPr>
        <w:pStyle w:val="2"/>
      </w:pPr>
      <w:r w:rsidRPr="003826A4">
        <w:rPr>
          <w:cs/>
        </w:rPr>
        <w:t>ความเป็นมา</w:t>
      </w:r>
      <w:r w:rsidR="00EB3A10">
        <w:rPr>
          <w:rFonts w:hint="cs"/>
          <w:cs/>
        </w:rPr>
        <w:t>และความสำคัญ</w:t>
      </w:r>
      <w:r w:rsidRPr="003826A4">
        <w:rPr>
          <w:cs/>
        </w:rPr>
        <w:t>ของปัญหา</w:t>
      </w:r>
    </w:p>
    <w:p w14:paraId="30F6A3FB" w14:textId="22CE9896" w:rsidR="00740E6C" w:rsidRDefault="004A2B12" w:rsidP="004A2B12">
      <w:pPr>
        <w:rPr>
          <w:cs/>
        </w:rPr>
      </w:pPr>
      <w:r>
        <w:rPr>
          <w:cs/>
        </w:rPr>
        <w:t>ปัจจุบัน ปัญหาด้านการบริหารจัดการทรัพยากรน้ำถือเป็นประเด็นสำคัญที่ส่งผลกระทบต่อหลายภาคส่วน ทั้งในระดับครัวเรือน ภาคการเกษตรกรรม และภาคอุตสาหกรรม โดยปัจจัยสำคัญประการหนึ่งของการบริหารจัดการทรัพยากรน้ำ คือ การควบคุมและตรวจสอบปริมาณน้ำในแหล่งกักเก็บให้มีความเพียงพอต่อการใช้งานอย่างต่อเนื่องที่ผ่านมา การตรวจสอบระดับน้ำเพื่อประเมินปริมาณน้ำที่มีอยู่มักใช้วิธีการวัดด้วยลูกลอย ซึ่งเป็นวิธีที่มีโครงสร้างเรียบง่ายและมีต้นทุนต่ำ อย่างไรก็ตาม วิธีการดังกล่าวสามารถแสดงผลได้เพียงข้อมูลในระดับพื้นฐาน เช่น สถานะเต็มหรือไม่เต็มเท่านั้น ไม่สามารถแสดงระดับน้ำในรูปของค่าตัวเลขที่มีความละเอียดและแม่นยำ อีกทั้งยังไม่สามารถติดตามการเปลี่ยนแปลงของระดับน้ำได้แบบเรียลไทม์ในสถานการณ์ปัจจุบันที่ระดับน้ำอาจมีการเปลี่ยนแปลงอย่างต่อเนื่อง เช่น การลดลงของระดับน้ำจากการระเหยอันเป็นผลมาจากภาวะโลกร้อน</w:t>
      </w:r>
      <w:r w:rsidR="00AC07A4">
        <w:rPr>
          <w:rFonts w:hint="cs"/>
          <w:cs/>
        </w:rPr>
        <w:t>ที่เกิดประจำในหน้าแล้ง</w:t>
      </w:r>
      <w:r>
        <w:rPr>
          <w:cs/>
        </w:rPr>
        <w:t xml:space="preserve"> หรือการเปลี่ยนแปลงของระดับน้ำอย่างรวดเร็วในช่วงเวลาสั้น ๆ วิธีการตรวจวัดแบบดั้งเดิมจึงไม่เพียงพอต่อการบริหารจัดการน้ำอย่างมีประสิทธิภาพ </w:t>
      </w:r>
      <w:r w:rsidRPr="00B55486">
        <w:rPr>
          <w:cs/>
        </w:rPr>
        <w:t>ส่งผล</w:t>
      </w:r>
      <w:r>
        <w:rPr>
          <w:cs/>
        </w:rPr>
        <w:t>ให้เกิดความยากลำบากในการวางแผนและควบคุมการใช้น้ำ</w:t>
      </w:r>
      <w:r w:rsidR="00B55486">
        <w:rPr>
          <w:rFonts w:hint="cs"/>
          <w:cs/>
        </w:rPr>
        <w:t xml:space="preserve"> </w:t>
      </w:r>
      <w:r w:rsidR="00B87FF7">
        <w:rPr>
          <w:cs/>
        </w:rPr>
        <w:t>นอกจากนี้ หลายหมู่บ้านยังประสบปัญหาระบบน้ำประปาไม่ไหล ไหลไม่สม่ำเสมอ หรือเกิดเหตุท่อประปาแตก ซึ่งก่อให้เกิดการสูญเสียน้ำโดยไม่จำเป็น และส่งผลให้แรงดันน้ำในระบบลดลงอย่างรวดเร็ว ในกรณีที่ไม่มีระบบติดตามปริมาณน้ำใน</w:t>
      </w:r>
      <w:r w:rsidR="00DC3BBE">
        <w:rPr>
          <w:rFonts w:hint="cs"/>
          <w:cs/>
        </w:rPr>
        <w:t>แ</w:t>
      </w:r>
      <w:r w:rsidR="00390418">
        <w:rPr>
          <w:rFonts w:hint="cs"/>
          <w:cs/>
        </w:rPr>
        <w:t>ทง</w:t>
      </w:r>
      <w:proofErr w:type="spellStart"/>
      <w:r w:rsidR="00390418">
        <w:rPr>
          <w:rFonts w:hint="cs"/>
          <w:cs/>
        </w:rPr>
        <w:t>ค์</w:t>
      </w:r>
      <w:proofErr w:type="spellEnd"/>
      <w:r w:rsidR="00B87FF7">
        <w:rPr>
          <w:cs/>
        </w:rPr>
        <w:t>เก็บหรือระบบตรวจสอบการเปลี่ยนแปลงของระดับน้ำอย่างต่อเนื่อง ชุมชนจะไม่สามารถรับทราบได้อย่างทันท่วงทีว่าปริมาณน้ำที่ลดลงเกิดจากการใช้งานตามปกติ หรือเกิดจากความเสียหายของระบบ เช่น การแตกหรือการรั่วไหลของท่อประปา ส่งผลให้การดำเนินการแก้ไขปัญหาเกิดความล่าช้า ไม่สามารถวางแผนการสูบน้ำ การจ่ายน้ำ และการสำรองน้ำได้อย่างเหมาะสม และก่อให้เกิดผลกระทบโดยตรงต่อการใช้น้ำในชีวิตประจำวันของประชาชนในพื้นที่</w:t>
      </w:r>
    </w:p>
    <w:p w14:paraId="459F256A" w14:textId="260BE255" w:rsidR="004A2B12" w:rsidRDefault="004A2B12" w:rsidP="004A2B12">
      <w:r w:rsidRPr="004A2B12">
        <w:rPr>
          <w:cs/>
        </w:rPr>
        <w:t>ปัจจุบัน เทคโนโลยีสารสนเทศและการสื่อสารได้มีการพัฒนาอย่างรวดเร็ว ส่งผลให้เกิดแนวคิดของอินเทอร์เน็ตในทุกสรรพสิ่ง (</w:t>
      </w:r>
      <w:r w:rsidRPr="004A2B12">
        <w:t xml:space="preserve">Internet of Things: IoT) </w:t>
      </w:r>
      <w:r w:rsidRPr="004A2B12">
        <w:rPr>
          <w:cs/>
        </w:rPr>
        <w:t xml:space="preserve">ซึ่งเป็นเทคโนโลยีที่ช่วยให้อุปกรณ์ต่าง ๆ สามารถเชื่อมต่อและสื่อสารข้อมูลผ่านเครือข่ายอินเทอร์เน็ตได้ โดยอุปกรณ์เหล่านี้สามารถตรวจจับ เก็บรวบรวม และส่งข้อมูลจากสภาพแวดล้อมจริงไปยังระบบประมวลผลกลางได้โดยอัตโนมัติ เทคโนโลยี </w:t>
      </w:r>
      <w:r w:rsidRPr="004A2B12">
        <w:t xml:space="preserve">IoT </w:t>
      </w:r>
      <w:r w:rsidRPr="004A2B12">
        <w:rPr>
          <w:cs/>
        </w:rPr>
        <w:t>จึงถูกนำมาใช้อย่างแพร่หลายในหลายด้าน รวมถึงการพัฒนาเครื่องต้นแบบสำหรับการวัดระดับน้ำ</w:t>
      </w:r>
      <w:proofErr w:type="spellStart"/>
      <w:r w:rsidRPr="004A2B12">
        <w:rPr>
          <w:cs/>
        </w:rPr>
        <w:t>ด้ว</w:t>
      </w:r>
      <w:proofErr w:type="spellEnd"/>
      <w:r w:rsidRPr="004A2B12">
        <w:rPr>
          <w:cs/>
        </w:rPr>
        <w:t>ยอ</w:t>
      </w:r>
      <w:proofErr w:type="spellStart"/>
      <w:r w:rsidRPr="004A2B12">
        <w:rPr>
          <w:cs/>
        </w:rPr>
        <w:t>ัล</w:t>
      </w:r>
      <w:proofErr w:type="spellEnd"/>
      <w:r w:rsidRPr="004A2B12">
        <w:rPr>
          <w:cs/>
        </w:rPr>
        <w:t>ตราโซน</w:t>
      </w:r>
      <w:proofErr w:type="spellStart"/>
      <w:r w:rsidRPr="004A2B12">
        <w:rPr>
          <w:cs/>
        </w:rPr>
        <w:t>ิก</w:t>
      </w:r>
      <w:proofErr w:type="spellEnd"/>
      <w:r w:rsidRPr="004A2B12">
        <w:rPr>
          <w:cs/>
        </w:rPr>
        <w:t>เซนเซอร์ ซึ่งสามารถช่วยเพิ่มประสิทธิภาพในการควบคุม ตรวจสอบ และบริหารจัดการทรัพยากรน้ำได้อย่างแม่นยำและแบบเรียลไทม์</w:t>
      </w:r>
    </w:p>
    <w:p w14:paraId="49AFDD29" w14:textId="745E55B0" w:rsidR="00AF413E" w:rsidRPr="00326666" w:rsidRDefault="004A2B12" w:rsidP="009D3C0A">
      <w:pPr>
        <w:rPr>
          <w:cs/>
        </w:rPr>
      </w:pPr>
      <w:r>
        <w:rPr>
          <w:cs/>
        </w:rPr>
        <w:lastRenderedPageBreak/>
        <w:t>ดังนั้น ผู้จัดทำวิจัยจึงมีแนวคิดในการนำความสามารถของอ</w:t>
      </w:r>
      <w:proofErr w:type="spellStart"/>
      <w:r>
        <w:rPr>
          <w:cs/>
        </w:rPr>
        <w:t>ัล</w:t>
      </w:r>
      <w:proofErr w:type="spellEnd"/>
      <w:r>
        <w:rPr>
          <w:cs/>
        </w:rPr>
        <w:t>ตราโซน</w:t>
      </w:r>
      <w:proofErr w:type="spellStart"/>
      <w:r>
        <w:rPr>
          <w:cs/>
        </w:rPr>
        <w:t>ิก</w:t>
      </w:r>
      <w:proofErr w:type="spellEnd"/>
      <w:r>
        <w:rPr>
          <w:cs/>
        </w:rPr>
        <w:t>เซนเซอร์ร่วมกับไมโครคอนโทรลเลอร์อาดูโน (</w:t>
      </w:r>
      <w:r>
        <w:t xml:space="preserve">Arduino) </w:t>
      </w:r>
      <w:r>
        <w:rPr>
          <w:cs/>
        </w:rPr>
        <w:t>มาพัฒนาเป็นระบบแจ้งเตือนระดับน้ำและการไหลของน้ำผ่านแอปพลิเคชันบนโทรศัพท์มือถือ โดยใช้เซนเซอร์ตรวจจับ</w:t>
      </w:r>
      <w:r w:rsidR="00526FB6">
        <w:rPr>
          <w:rFonts w:hint="cs"/>
          <w:cs/>
        </w:rPr>
        <w:t>ระยะห่าง</w:t>
      </w:r>
      <w:r>
        <w:rPr>
          <w:cs/>
        </w:rPr>
        <w:t xml:space="preserve"> (</w:t>
      </w:r>
      <w:r>
        <w:t xml:space="preserve">Ultrasonic Sensor) </w:t>
      </w:r>
      <w:r>
        <w:rPr>
          <w:cs/>
        </w:rPr>
        <w:t>สำหรับวัดระดับน้ำภายใน</w:t>
      </w:r>
      <w:r w:rsidR="0045610E">
        <w:rPr>
          <w:rFonts w:hint="cs"/>
          <w:cs/>
        </w:rPr>
        <w:t>แทง</w:t>
      </w:r>
      <w:proofErr w:type="spellStart"/>
      <w:r w:rsidR="0045610E">
        <w:rPr>
          <w:rFonts w:hint="cs"/>
          <w:cs/>
        </w:rPr>
        <w:t>ค์</w:t>
      </w:r>
      <w:proofErr w:type="spellEnd"/>
      <w:r>
        <w:rPr>
          <w:cs/>
        </w:rPr>
        <w:t xml:space="preserve"> เมื่อระดับน้ำลดลงต่ำกว่าค่าที่กำหนด ระบบจะส่งการแจ้งเตือนไปยังผู้ใช้งานผ่านแอปพลิเคชัน เพื่อให้ผู้ใช้งานสามารถรับทราบสถานะของน้ำใน</w:t>
      </w:r>
      <w:r w:rsidR="00F74836">
        <w:rPr>
          <w:rFonts w:hint="cs"/>
          <w:cs/>
        </w:rPr>
        <w:t>แทง</w:t>
      </w:r>
      <w:proofErr w:type="spellStart"/>
      <w:r w:rsidR="00F74836">
        <w:rPr>
          <w:rFonts w:hint="cs"/>
          <w:cs/>
        </w:rPr>
        <w:t>ค์</w:t>
      </w:r>
      <w:proofErr w:type="spellEnd"/>
      <w:r>
        <w:rPr>
          <w:cs/>
        </w:rPr>
        <w:t>ได้อย่างทันท่วงที และนำไปใช้ในการวางแผนและบริหารจัดกา</w:t>
      </w:r>
      <w:r w:rsidR="00F169ED">
        <w:rPr>
          <w:rFonts w:hint="cs"/>
          <w:cs/>
        </w:rPr>
        <w:t>ร</w:t>
      </w:r>
      <w:r w:rsidR="00A52936">
        <w:rPr>
          <w:rFonts w:hint="cs"/>
          <w:cs/>
        </w:rPr>
        <w:t xml:space="preserve"> </w:t>
      </w:r>
      <w:r w:rsidR="00572B3C" w:rsidRPr="00572B3C">
        <w:rPr>
          <w:cs/>
        </w:rPr>
        <w:t>ในการดำเนินโครงงานนี้ ผู้จัดทำจะทำการออกแบบและสร้างอุปกรณ์ต้นแบบ ติดตั้งเซนเซอร์สำหรับวัดระดับน้ำ และเขียนโปรแกรมควบคุมการทำงานของระบบ พร้อมทั้งพัฒนาแอปพลิเคชันบนโทรศัพท์มือถือขึ้นมาเองเพื่อใช้ในการแสดงผลข้อมูล โดยแอปพลิเคชันสามารถแสดงระดับน้ำภายใน</w:t>
      </w:r>
      <w:r w:rsidR="00F74836">
        <w:rPr>
          <w:rFonts w:hint="cs"/>
          <w:cs/>
        </w:rPr>
        <w:t>แทง</w:t>
      </w:r>
      <w:proofErr w:type="spellStart"/>
      <w:r w:rsidR="00F74836">
        <w:rPr>
          <w:rFonts w:hint="cs"/>
          <w:cs/>
        </w:rPr>
        <w:t>ค์</w:t>
      </w:r>
      <w:proofErr w:type="spellEnd"/>
      <w:r w:rsidR="00572B3C" w:rsidRPr="00572B3C">
        <w:rPr>
          <w:cs/>
        </w:rPr>
        <w:t>และสถานะการไหลของน้ำได้แบบเรียลไทม์ นอกจากนี้ แอปพลิเคชันยัง</w:t>
      </w:r>
      <w:r w:rsidR="00E47145">
        <w:rPr>
          <w:rFonts w:hint="cs"/>
          <w:cs/>
        </w:rPr>
        <w:t>สามารถบั</w:t>
      </w:r>
      <w:r w:rsidR="00016D6A">
        <w:rPr>
          <w:rFonts w:hint="cs"/>
          <w:cs/>
        </w:rPr>
        <w:t>ก</w:t>
      </w:r>
      <w:r w:rsidR="00E47145">
        <w:rPr>
          <w:rFonts w:hint="cs"/>
          <w:cs/>
        </w:rPr>
        <w:t>ทึก</w:t>
      </w:r>
      <w:r w:rsidR="00572B3C" w:rsidRPr="00572B3C">
        <w:rPr>
          <w:cs/>
        </w:rPr>
        <w:t>ข้อมูล</w:t>
      </w:r>
      <w:r w:rsidR="00016D6A">
        <w:rPr>
          <w:rFonts w:hint="cs"/>
          <w:cs/>
        </w:rPr>
        <w:t>กิจกรรม</w:t>
      </w:r>
      <w:r w:rsidR="00572B3C" w:rsidRPr="00572B3C">
        <w:rPr>
          <w:cs/>
        </w:rPr>
        <w:t>การใช้น้ำในแต่ละวันของผู้ใช้ และนำมาใ</w:t>
      </w:r>
      <w:r w:rsidR="00F0671D">
        <w:rPr>
          <w:rFonts w:hint="cs"/>
          <w:cs/>
        </w:rPr>
        <w:t>ห้</w:t>
      </w:r>
      <w:r w:rsidR="00C735D4">
        <w:rPr>
          <w:rFonts w:hint="cs"/>
          <w:cs/>
        </w:rPr>
        <w:t xml:space="preserve"> </w:t>
      </w:r>
      <w:r w:rsidR="00C735D4">
        <w:t xml:space="preserve">AI </w:t>
      </w:r>
      <w:r w:rsidR="00C735D4" w:rsidRPr="000415CF">
        <w:rPr>
          <w:cs/>
        </w:rPr>
        <w:t>วิเคราะห์</w:t>
      </w:r>
      <w:r w:rsidR="00C735D4">
        <w:rPr>
          <w:rFonts w:hint="cs"/>
          <w:cs/>
        </w:rPr>
        <w:t xml:space="preserve"> </w:t>
      </w:r>
      <w:r w:rsidR="00C735D4" w:rsidRPr="000415CF">
        <w:rPr>
          <w:cs/>
        </w:rPr>
        <w:t>วางแผน</w:t>
      </w:r>
      <w:r w:rsidR="00C735D4">
        <w:rPr>
          <w:rFonts w:hint="cs"/>
          <w:cs/>
        </w:rPr>
        <w:t>และให้คำแนะนำใน</w:t>
      </w:r>
      <w:r w:rsidR="00C735D4" w:rsidRPr="000415CF">
        <w:rPr>
          <w:cs/>
        </w:rPr>
        <w:t>การใช้น้ำ</w:t>
      </w:r>
      <w:r w:rsidR="00204578">
        <w:rPr>
          <w:rFonts w:hint="cs"/>
          <w:cs/>
        </w:rPr>
        <w:t>ใน</w:t>
      </w:r>
      <w:r w:rsidR="002D4331">
        <w:rPr>
          <w:rFonts w:hint="cs"/>
          <w:cs/>
        </w:rPr>
        <w:t>แทง</w:t>
      </w:r>
      <w:proofErr w:type="spellStart"/>
      <w:r w:rsidR="002D4331">
        <w:rPr>
          <w:rFonts w:hint="cs"/>
          <w:cs/>
        </w:rPr>
        <w:t>ค์</w:t>
      </w:r>
      <w:proofErr w:type="spellEnd"/>
      <w:r w:rsidR="00204578">
        <w:rPr>
          <w:rFonts w:hint="cs"/>
          <w:cs/>
        </w:rPr>
        <w:t>ของแต่ละวัน</w:t>
      </w:r>
    </w:p>
    <w:p w14:paraId="384F399C" w14:textId="77777777" w:rsidR="001E7346" w:rsidRDefault="00F3701F" w:rsidP="003826A4">
      <w:pPr>
        <w:pStyle w:val="2"/>
      </w:pPr>
      <w:r>
        <w:rPr>
          <w:rFonts w:hint="cs"/>
          <w:cs/>
        </w:rPr>
        <w:t>วัตถุประสงค์ของ</w:t>
      </w:r>
      <w:r w:rsidR="001E7346" w:rsidRPr="00AF7EB2">
        <w:rPr>
          <w:cs/>
        </w:rPr>
        <w:t>การ</w:t>
      </w:r>
      <w:r>
        <w:rPr>
          <w:rFonts w:hint="cs"/>
          <w:cs/>
        </w:rPr>
        <w:t xml:space="preserve">วิจัย </w:t>
      </w:r>
    </w:p>
    <w:p w14:paraId="0E5452A0" w14:textId="0670F8DC" w:rsidR="001E7346" w:rsidRPr="004A2B12" w:rsidRDefault="004A2B12" w:rsidP="00347A1C">
      <w:pPr>
        <w:pStyle w:val="a"/>
      </w:pPr>
      <w:r>
        <w:rPr>
          <w:rFonts w:hint="cs"/>
          <w:cs/>
        </w:rPr>
        <w:t>เพื่อสร้าง</w:t>
      </w:r>
      <w:r w:rsidR="00B422B4">
        <w:rPr>
          <w:rFonts w:hint="cs"/>
          <w:cs/>
        </w:rPr>
        <w:t>อุปกรณ์</w:t>
      </w:r>
      <w:r>
        <w:rPr>
          <w:rFonts w:hint="cs"/>
          <w:cs/>
        </w:rPr>
        <w:t>วัดระดั</w:t>
      </w:r>
      <w:r w:rsidR="00347A1C">
        <w:rPr>
          <w:rFonts w:hint="cs"/>
          <w:cs/>
        </w:rPr>
        <w:t>บและการไหลของน้ำ</w:t>
      </w:r>
      <w:proofErr w:type="spellStart"/>
      <w:r>
        <w:rPr>
          <w:rFonts w:hint="cs"/>
          <w:cs/>
        </w:rPr>
        <w:t>ด้ว</w:t>
      </w:r>
      <w:proofErr w:type="spellEnd"/>
      <w:r>
        <w:rPr>
          <w:rFonts w:hint="cs"/>
          <w:cs/>
        </w:rPr>
        <w:t>ยอ</w:t>
      </w:r>
      <w:proofErr w:type="spellStart"/>
      <w:r>
        <w:rPr>
          <w:rFonts w:hint="cs"/>
          <w:cs/>
        </w:rPr>
        <w:t>ัล</w:t>
      </w:r>
      <w:proofErr w:type="spellEnd"/>
      <w:r w:rsidR="00A052CE" w:rsidRPr="00A052CE">
        <w:rPr>
          <w:cs/>
        </w:rPr>
        <w:t>ตราโซน</w:t>
      </w:r>
      <w:proofErr w:type="spellStart"/>
      <w:r w:rsidR="00A052CE" w:rsidRPr="00A052CE">
        <w:rPr>
          <w:cs/>
        </w:rPr>
        <w:t>ิก</w:t>
      </w:r>
      <w:proofErr w:type="spellEnd"/>
      <w:r>
        <w:rPr>
          <w:rFonts w:hint="cs"/>
          <w:cs/>
        </w:rPr>
        <w:t>เซนเซอร์</w:t>
      </w:r>
    </w:p>
    <w:p w14:paraId="3BFE503B" w14:textId="694411EB" w:rsidR="00056CBA" w:rsidRPr="00AF7EB2" w:rsidRDefault="007E189A" w:rsidP="00056CBA">
      <w:pPr>
        <w:pStyle w:val="a"/>
      </w:pPr>
      <w:r w:rsidRPr="007E189A">
        <w:rPr>
          <w:cs/>
        </w:rPr>
        <w:t>เพื่อออกแบบและพัฒนาแอปพลิเคชันสำหรับ</w:t>
      </w:r>
      <w:r w:rsidR="00AB4621">
        <w:rPr>
          <w:rFonts w:hint="cs"/>
          <w:cs/>
        </w:rPr>
        <w:t>ตรวจสอบระดั</w:t>
      </w:r>
      <w:r w:rsidR="00C804D5">
        <w:rPr>
          <w:rFonts w:hint="cs"/>
          <w:cs/>
        </w:rPr>
        <w:t>บ</w:t>
      </w:r>
      <w:r w:rsidR="002C0335">
        <w:rPr>
          <w:rFonts w:hint="cs"/>
          <w:cs/>
        </w:rPr>
        <w:t>และการไหล</w:t>
      </w:r>
      <w:r w:rsidR="00AA5BF5">
        <w:rPr>
          <w:rFonts w:hint="cs"/>
          <w:cs/>
        </w:rPr>
        <w:t>น้ำ</w:t>
      </w:r>
    </w:p>
    <w:p w14:paraId="1AF14060" w14:textId="77777777" w:rsidR="001E7346" w:rsidRPr="00AF7EB2" w:rsidRDefault="001E7346" w:rsidP="003826A4">
      <w:pPr>
        <w:pStyle w:val="2"/>
      </w:pPr>
      <w:r w:rsidRPr="00AF7EB2">
        <w:rPr>
          <w:cs/>
        </w:rPr>
        <w:t>ขอบเขตของงานวิจัย</w:t>
      </w:r>
    </w:p>
    <w:p w14:paraId="7F9A9661" w14:textId="637FE720" w:rsidR="00AF413E" w:rsidRPr="00F62909" w:rsidRDefault="00F62909" w:rsidP="00AF413E">
      <w:pPr>
        <w:rPr>
          <w:b/>
          <w:bCs/>
        </w:rPr>
      </w:pPr>
      <w:r>
        <w:rPr>
          <w:b/>
          <w:bCs/>
        </w:rPr>
        <w:t>1.3.</w:t>
      </w:r>
      <w:r w:rsidR="00AF413E" w:rsidRPr="00F62909">
        <w:rPr>
          <w:b/>
          <w:bCs/>
        </w:rPr>
        <w:t xml:space="preserve">1) </w:t>
      </w:r>
      <w:r w:rsidR="00EB3A10" w:rsidRPr="00F62909">
        <w:rPr>
          <w:rFonts w:hint="cs"/>
          <w:b/>
          <w:bCs/>
          <w:cs/>
        </w:rPr>
        <w:t>ขอบเขตด้านข้อมูล</w:t>
      </w:r>
    </w:p>
    <w:p w14:paraId="5554A3B2" w14:textId="50EEB5C7" w:rsidR="002C192F" w:rsidRDefault="009377CD" w:rsidP="00AF413E">
      <w:r w:rsidRPr="009377CD">
        <w:t>-</w:t>
      </w:r>
      <w:r w:rsidR="003376EE">
        <w:rPr>
          <w:rFonts w:hint="cs"/>
          <w:cs/>
        </w:rPr>
        <w:t xml:space="preserve"> </w:t>
      </w:r>
      <w:r w:rsidR="00295727" w:rsidRPr="009377CD">
        <w:rPr>
          <w:cs/>
        </w:rPr>
        <w:t>ข้อมูลระดับน้ำ</w:t>
      </w:r>
      <w:r w:rsidR="00295727" w:rsidRPr="00295727">
        <w:rPr>
          <w:cs/>
        </w:rPr>
        <w:t xml:space="preserve"> </w:t>
      </w:r>
      <w:r w:rsidR="006605F1">
        <w:rPr>
          <w:rFonts w:hint="cs"/>
          <w:cs/>
        </w:rPr>
        <w:t>ปริมาณ</w:t>
      </w:r>
      <w:r w:rsidR="00295727" w:rsidRPr="00295727">
        <w:rPr>
          <w:cs/>
        </w:rPr>
        <w:t>น้ำใน</w:t>
      </w:r>
      <w:r w:rsidR="00851103">
        <w:rPr>
          <w:rFonts w:hint="cs"/>
          <w:cs/>
        </w:rPr>
        <w:t>แทง</w:t>
      </w:r>
      <w:proofErr w:type="spellStart"/>
      <w:r w:rsidR="00851103">
        <w:rPr>
          <w:rFonts w:hint="cs"/>
          <w:cs/>
        </w:rPr>
        <w:t>ค์</w:t>
      </w:r>
      <w:proofErr w:type="spellEnd"/>
      <w:r w:rsidR="00295727" w:rsidRPr="00295727">
        <w:rPr>
          <w:cs/>
        </w:rPr>
        <w:t>เก็บน้ำ</w:t>
      </w:r>
      <w:r w:rsidR="00AF413E">
        <w:rPr>
          <w:rFonts w:hint="cs"/>
          <w:cs/>
        </w:rPr>
        <w:t xml:space="preserve"> </w:t>
      </w:r>
      <w:r w:rsidR="00462C07">
        <w:t>(ml.)</w:t>
      </w:r>
    </w:p>
    <w:p w14:paraId="34616D07" w14:textId="39B590BA" w:rsidR="001F368A" w:rsidRDefault="001F368A" w:rsidP="00AF413E">
      <w:r>
        <w:t>-</w:t>
      </w:r>
      <w:r w:rsidR="00B20E81">
        <w:t xml:space="preserve"> </w:t>
      </w:r>
      <w:r w:rsidR="009A712C">
        <w:rPr>
          <w:rFonts w:hint="cs"/>
          <w:cs/>
        </w:rPr>
        <w:t>ข้อมูล</w:t>
      </w:r>
      <w:r w:rsidR="00B20E81">
        <w:rPr>
          <w:rFonts w:hint="cs"/>
          <w:cs/>
        </w:rPr>
        <w:t>ความสูงของ</w:t>
      </w:r>
      <w:r w:rsidR="007C30CE">
        <w:rPr>
          <w:rFonts w:hint="cs"/>
          <w:cs/>
        </w:rPr>
        <w:t>แทง</w:t>
      </w:r>
      <w:proofErr w:type="spellStart"/>
      <w:r w:rsidR="007C30CE">
        <w:rPr>
          <w:rFonts w:hint="cs"/>
          <w:cs/>
        </w:rPr>
        <w:t>ค์</w:t>
      </w:r>
      <w:proofErr w:type="spellEnd"/>
      <w:r w:rsidR="007C30CE">
        <w:rPr>
          <w:rFonts w:hint="cs"/>
          <w:cs/>
        </w:rPr>
        <w:t>น้ำ</w:t>
      </w:r>
      <w:r w:rsidR="00772346">
        <w:rPr>
          <w:rFonts w:hint="cs"/>
          <w:cs/>
        </w:rPr>
        <w:t xml:space="preserve"> </w:t>
      </w:r>
      <w:r w:rsidR="000C01AE">
        <w:t>(cm)</w:t>
      </w:r>
    </w:p>
    <w:p w14:paraId="0550D126" w14:textId="3C5F76E3" w:rsidR="000415CF" w:rsidRDefault="008B4442" w:rsidP="00AF413E">
      <w:r>
        <w:t xml:space="preserve">- </w:t>
      </w:r>
      <w:r w:rsidR="0058552C">
        <w:rPr>
          <w:rFonts w:hint="cs"/>
          <w:cs/>
        </w:rPr>
        <w:t>สถา</w:t>
      </w:r>
      <w:r w:rsidR="00754071">
        <w:rPr>
          <w:rFonts w:hint="cs"/>
          <w:cs/>
        </w:rPr>
        <w:t>น</w:t>
      </w:r>
      <w:r w:rsidR="0058552C">
        <w:rPr>
          <w:rFonts w:hint="cs"/>
          <w:cs/>
        </w:rPr>
        <w:t>ะ</w:t>
      </w:r>
      <w:r>
        <w:rPr>
          <w:rFonts w:hint="cs"/>
          <w:cs/>
        </w:rPr>
        <w:t xml:space="preserve">การไหลของน้ำ </w:t>
      </w:r>
      <w:r w:rsidR="00515175">
        <w:rPr>
          <w:cs/>
        </w:rPr>
        <w:t>(</w:t>
      </w:r>
      <w:r w:rsidR="00515175">
        <w:rPr>
          <w:rFonts w:hint="cs"/>
          <w:cs/>
        </w:rPr>
        <w:t>ไหล</w:t>
      </w:r>
      <w:r w:rsidR="00515175">
        <w:rPr>
          <w:cs/>
        </w:rPr>
        <w:t>/</w:t>
      </w:r>
      <w:r w:rsidR="00515175">
        <w:rPr>
          <w:rFonts w:hint="cs"/>
          <w:cs/>
        </w:rPr>
        <w:t>ไม่ไหล</w:t>
      </w:r>
      <w:r w:rsidR="00515175">
        <w:rPr>
          <w:cs/>
        </w:rPr>
        <w:t>)</w:t>
      </w:r>
    </w:p>
    <w:p w14:paraId="60D69455" w14:textId="6FC5CBDA" w:rsidR="00E50959" w:rsidRDefault="00B20622" w:rsidP="00AF413E">
      <w:pPr>
        <w:rPr>
          <w:cs/>
        </w:rPr>
      </w:pPr>
      <w:r w:rsidRPr="00B20622">
        <w:t>-</w:t>
      </w:r>
      <w:r w:rsidR="003376EE">
        <w:rPr>
          <w:rFonts w:hint="cs"/>
          <w:cs/>
        </w:rPr>
        <w:t xml:space="preserve"> </w:t>
      </w:r>
      <w:r w:rsidR="000415CF" w:rsidRPr="00B20622">
        <w:rPr>
          <w:cs/>
        </w:rPr>
        <w:t>ข้อมูลปริมาณการใช้น้ำ</w:t>
      </w:r>
      <w:r w:rsidR="000415CF" w:rsidRPr="000415CF">
        <w:t xml:space="preserve"> </w:t>
      </w:r>
      <w:r w:rsidR="000415CF" w:rsidRPr="000415CF">
        <w:rPr>
          <w:cs/>
        </w:rPr>
        <w:t>ข้อมูลการใช้น้ำ</w:t>
      </w:r>
      <w:r w:rsidR="002B07C3">
        <w:rPr>
          <w:rFonts w:hint="cs"/>
          <w:cs/>
        </w:rPr>
        <w:t>หรือกิจกกรม</w:t>
      </w:r>
      <w:r w:rsidR="0081492A">
        <w:rPr>
          <w:rFonts w:hint="cs"/>
          <w:cs/>
        </w:rPr>
        <w:t>ที่</w:t>
      </w:r>
      <w:r w:rsidR="00A7240F">
        <w:rPr>
          <w:rFonts w:hint="cs"/>
          <w:cs/>
        </w:rPr>
        <w:t>ใช้น้ำใน</w:t>
      </w:r>
      <w:r w:rsidR="008F5234">
        <w:rPr>
          <w:rFonts w:hint="cs"/>
          <w:cs/>
        </w:rPr>
        <w:t>แต่ละวัน</w:t>
      </w:r>
      <w:r w:rsidR="006C6300">
        <w:rPr>
          <w:rFonts w:hint="cs"/>
          <w:cs/>
        </w:rPr>
        <w:t>ของผู้ใช้</w:t>
      </w:r>
    </w:p>
    <w:p w14:paraId="5B0451AF" w14:textId="3268FDED" w:rsidR="00EB3A10" w:rsidRPr="00F62909" w:rsidRDefault="00F62909" w:rsidP="001056F1">
      <w:pPr>
        <w:rPr>
          <w:b/>
          <w:bCs/>
        </w:rPr>
      </w:pPr>
      <w:r>
        <w:rPr>
          <w:b/>
          <w:bCs/>
        </w:rPr>
        <w:t>1.3.</w:t>
      </w:r>
      <w:r w:rsidR="00EB3A10" w:rsidRPr="00F62909">
        <w:rPr>
          <w:b/>
          <w:bCs/>
        </w:rPr>
        <w:t xml:space="preserve">2) </w:t>
      </w:r>
      <w:r w:rsidR="00EB3A10" w:rsidRPr="00F62909">
        <w:rPr>
          <w:b/>
          <w:bCs/>
          <w:cs/>
        </w:rPr>
        <w:t>ขอบเขตด้าน</w:t>
      </w:r>
      <w:r w:rsidR="00EB3A10" w:rsidRPr="00F62909">
        <w:rPr>
          <w:rFonts w:hint="cs"/>
          <w:b/>
          <w:bCs/>
          <w:cs/>
        </w:rPr>
        <w:t>เทคโนโลยี</w:t>
      </w:r>
    </w:p>
    <w:p w14:paraId="57015CC7" w14:textId="0A295471" w:rsidR="00ED26B4" w:rsidRDefault="006B5596" w:rsidP="001056F1">
      <w:r>
        <w:t>-</w:t>
      </w:r>
      <w:r>
        <w:rPr>
          <w:rFonts w:hint="cs"/>
          <w:cs/>
        </w:rPr>
        <w:t xml:space="preserve"> </w:t>
      </w:r>
      <w:r w:rsidR="00AF413E">
        <w:rPr>
          <w:rFonts w:hint="cs"/>
          <w:cs/>
        </w:rPr>
        <w:t xml:space="preserve">โปรแกรม </w:t>
      </w:r>
      <w:r w:rsidR="00AF413E">
        <w:t xml:space="preserve">Arduino </w:t>
      </w:r>
      <w:r w:rsidR="00AF413E">
        <w:rPr>
          <w:rFonts w:hint="cs"/>
          <w:cs/>
        </w:rPr>
        <w:t>สำหรับเขียน โปรแกรมเข้า</w:t>
      </w:r>
      <w:r w:rsidR="00AF413E">
        <w:t xml:space="preserve"> </w:t>
      </w:r>
      <w:r w:rsidR="00757FDD" w:rsidRPr="00757FDD">
        <w:t>Board</w:t>
      </w:r>
    </w:p>
    <w:p w14:paraId="1F6EE5B4" w14:textId="26CE6E04" w:rsidR="00716489" w:rsidRDefault="006B5596" w:rsidP="001056F1">
      <w:r>
        <w:t xml:space="preserve">- </w:t>
      </w:r>
      <w:r w:rsidR="00716489">
        <w:t>C++</w:t>
      </w:r>
      <w:r w:rsidR="00716489">
        <w:rPr>
          <w:rFonts w:hint="cs"/>
          <w:cs/>
        </w:rPr>
        <w:t xml:space="preserve">เป็นภาษาที่เขียนบน </w:t>
      </w:r>
      <w:r w:rsidR="00716489">
        <w:t>Arduino</w:t>
      </w:r>
      <w:r w:rsidR="00A700C8">
        <w:t xml:space="preserve"> </w:t>
      </w:r>
      <w:r w:rsidR="00921E90">
        <w:rPr>
          <w:rFonts w:hint="cs"/>
          <w:cs/>
        </w:rPr>
        <w:t xml:space="preserve">และ </w:t>
      </w:r>
      <w:r w:rsidR="00921E90">
        <w:t>Visual Studio Code</w:t>
      </w:r>
    </w:p>
    <w:p w14:paraId="32C04C87" w14:textId="1523FECD" w:rsidR="006B5596" w:rsidRDefault="006B5596" w:rsidP="001056F1">
      <w:pPr>
        <w:rPr>
          <w:cs/>
        </w:rPr>
      </w:pPr>
      <w:r>
        <w:t xml:space="preserve">- </w:t>
      </w:r>
      <w:r>
        <w:rPr>
          <w:rFonts w:hint="cs"/>
          <w:cs/>
        </w:rPr>
        <w:t xml:space="preserve">โปรแกรม </w:t>
      </w:r>
      <w:r>
        <w:t>Visual Studio Code</w:t>
      </w:r>
      <w:r>
        <w:rPr>
          <w:rFonts w:hint="cs"/>
        </w:rPr>
        <w:t xml:space="preserve"> </w:t>
      </w:r>
      <w:r>
        <w:rPr>
          <w:rFonts w:hint="cs"/>
          <w:cs/>
        </w:rPr>
        <w:t>ใช้สำหรับเขียน แอ</w:t>
      </w:r>
      <w:r w:rsidR="008A3393">
        <w:rPr>
          <w:rFonts w:hint="cs"/>
          <w:cs/>
        </w:rPr>
        <w:t>ปพลิเคชัน</w:t>
      </w:r>
    </w:p>
    <w:p w14:paraId="7D21870B" w14:textId="1D647DA1" w:rsidR="00321EB3" w:rsidRDefault="006B5596" w:rsidP="00F62909">
      <w:r>
        <w:t xml:space="preserve">- </w:t>
      </w:r>
      <w:proofErr w:type="gramStart"/>
      <w:r w:rsidR="00321EB3" w:rsidRPr="00321EB3">
        <w:t>Flutter</w:t>
      </w:r>
      <w:r w:rsidR="00321EB3">
        <w:t>(</w:t>
      </w:r>
      <w:proofErr w:type="gramEnd"/>
      <w:r>
        <w:t>Dart</w:t>
      </w:r>
      <w:r w:rsidR="00321EB3">
        <w:t xml:space="preserve">) </w:t>
      </w:r>
      <w:r w:rsidR="00321EB3">
        <w:rPr>
          <w:rFonts w:hint="cs"/>
          <w:cs/>
        </w:rPr>
        <w:t>ภาษาสำหรับเขียน แอป</w:t>
      </w:r>
      <w:r w:rsidR="00F820BC">
        <w:rPr>
          <w:rFonts w:hint="cs"/>
          <w:cs/>
        </w:rPr>
        <w:t>พลิเคชัน</w:t>
      </w:r>
    </w:p>
    <w:p w14:paraId="70D6A11F" w14:textId="43339BE0" w:rsidR="00B6763B" w:rsidRDefault="00B6763B" w:rsidP="00F62909">
      <w:r>
        <w:t>- Python</w:t>
      </w:r>
      <w:r w:rsidR="00EA5F93">
        <w:t xml:space="preserve"> </w:t>
      </w:r>
      <w:r w:rsidR="00EA5F93">
        <w:rPr>
          <w:rFonts w:hint="cs"/>
          <w:cs/>
        </w:rPr>
        <w:t>ภาษาสำหรับ</w:t>
      </w:r>
      <w:r w:rsidR="00D855F7">
        <w:rPr>
          <w:rFonts w:hint="cs"/>
          <w:cs/>
        </w:rPr>
        <w:t>พัฒนา</w:t>
      </w:r>
      <w:r w:rsidR="00591079">
        <w:rPr>
          <w:rFonts w:hint="cs"/>
          <w:cs/>
        </w:rPr>
        <w:t xml:space="preserve">โมเดล </w:t>
      </w:r>
      <w:r w:rsidR="00E52EBA">
        <w:t xml:space="preserve">AI (Deep </w:t>
      </w:r>
      <w:r w:rsidR="00091142">
        <w:t>L</w:t>
      </w:r>
      <w:r w:rsidR="00E52EBA">
        <w:t>earning)</w:t>
      </w:r>
    </w:p>
    <w:p w14:paraId="333981FC" w14:textId="540AF4AB" w:rsidR="00EB3A10" w:rsidRPr="00F62909" w:rsidRDefault="00F62909" w:rsidP="001056F1">
      <w:pPr>
        <w:rPr>
          <w:b/>
          <w:bCs/>
        </w:rPr>
      </w:pPr>
      <w:r>
        <w:rPr>
          <w:b/>
          <w:bCs/>
        </w:rPr>
        <w:t>1.3.</w:t>
      </w:r>
      <w:r w:rsidR="00EB3A10" w:rsidRPr="00F62909">
        <w:rPr>
          <w:rFonts w:hint="cs"/>
          <w:b/>
          <w:bCs/>
          <w:cs/>
        </w:rPr>
        <w:t xml:space="preserve">3) </w:t>
      </w:r>
      <w:r w:rsidR="00EB3A10" w:rsidRPr="00F62909">
        <w:rPr>
          <w:b/>
          <w:bCs/>
          <w:cs/>
        </w:rPr>
        <w:t>ขอบเขตด้านผู้ใช้งาน</w:t>
      </w:r>
    </w:p>
    <w:p w14:paraId="77BE233D" w14:textId="0645FF08" w:rsidR="00CF23BF" w:rsidRDefault="002449D6" w:rsidP="001056F1">
      <w:r>
        <w:t xml:space="preserve">- </w:t>
      </w:r>
      <w:r w:rsidR="006D5CF6" w:rsidRPr="006D5CF6">
        <w:rPr>
          <w:cs/>
        </w:rPr>
        <w:t>ชุมชน</w:t>
      </w:r>
      <w:r w:rsidR="00CF23BF">
        <w:rPr>
          <w:cs/>
        </w:rPr>
        <w:t>ที่มีความต้องการตรวจสอบระดับน้ำใน</w:t>
      </w:r>
      <w:r w:rsidR="003F67A2">
        <w:rPr>
          <w:rFonts w:hint="cs"/>
          <w:cs/>
        </w:rPr>
        <w:t>แทง</w:t>
      </w:r>
      <w:proofErr w:type="spellStart"/>
      <w:r w:rsidR="003F67A2">
        <w:rPr>
          <w:rFonts w:hint="cs"/>
          <w:cs/>
        </w:rPr>
        <w:t>ค์</w:t>
      </w:r>
      <w:proofErr w:type="spellEnd"/>
      <w:r w:rsidR="00CF23BF">
        <w:rPr>
          <w:cs/>
        </w:rPr>
        <w:t>เก็บน้ำ</w:t>
      </w:r>
    </w:p>
    <w:p w14:paraId="77852B79" w14:textId="04B846DA" w:rsidR="00321EB3" w:rsidRDefault="002449D6" w:rsidP="00F62909">
      <w:r>
        <w:t xml:space="preserve">- </w:t>
      </w:r>
      <w:r w:rsidR="00CF23BF">
        <w:rPr>
          <w:rFonts w:hint="cs"/>
          <w:cs/>
        </w:rPr>
        <w:t>เกษตรกร</w:t>
      </w:r>
    </w:p>
    <w:p w14:paraId="2DED9421" w14:textId="77777777" w:rsidR="00FC0B5D" w:rsidRDefault="00FC0B5D" w:rsidP="00F62909">
      <w:pPr>
        <w:rPr>
          <w:cs/>
        </w:rPr>
      </w:pPr>
    </w:p>
    <w:p w14:paraId="6E37F231" w14:textId="30ED7C8A" w:rsidR="00321EB3" w:rsidRPr="00F62909" w:rsidRDefault="00F62909" w:rsidP="00321EB3">
      <w:pPr>
        <w:rPr>
          <w:b/>
          <w:bCs/>
        </w:rPr>
      </w:pPr>
      <w:r>
        <w:rPr>
          <w:b/>
          <w:bCs/>
        </w:rPr>
        <w:lastRenderedPageBreak/>
        <w:t>1.3.</w:t>
      </w:r>
      <w:r w:rsidR="00EB3A10" w:rsidRPr="00F62909">
        <w:rPr>
          <w:b/>
          <w:bCs/>
        </w:rPr>
        <w:t xml:space="preserve">4) </w:t>
      </w:r>
      <w:r w:rsidR="00EB3A10" w:rsidRPr="00F62909">
        <w:rPr>
          <w:b/>
          <w:bCs/>
          <w:cs/>
        </w:rPr>
        <w:t>ขอบเขตด้านระบบ</w:t>
      </w:r>
      <w:r w:rsidR="00EB3A10" w:rsidRPr="00F62909">
        <w:rPr>
          <w:rFonts w:hint="cs"/>
          <w:b/>
          <w:bCs/>
          <w:cs/>
        </w:rPr>
        <w:t>และการทำงาน</w:t>
      </w:r>
    </w:p>
    <w:p w14:paraId="2C8848DE" w14:textId="35AE240C" w:rsidR="00321EB3" w:rsidRPr="00FC4BA5" w:rsidRDefault="00A24D51" w:rsidP="00321EB3">
      <w:pPr>
        <w:rPr>
          <w:cs/>
        </w:rPr>
      </w:pPr>
      <w:r>
        <w:t xml:space="preserve">- </w:t>
      </w:r>
      <w:r w:rsidR="00FC4BA5">
        <w:rPr>
          <w:cs/>
        </w:rPr>
        <w:t>ระบบสามารถตรวจวัดระดับน้ำภายใน</w:t>
      </w:r>
      <w:r w:rsidR="00390418">
        <w:rPr>
          <w:rFonts w:hint="cs"/>
          <w:cs/>
        </w:rPr>
        <w:t>แทง</w:t>
      </w:r>
      <w:proofErr w:type="spellStart"/>
      <w:r w:rsidR="00390418">
        <w:rPr>
          <w:rFonts w:hint="cs"/>
          <w:cs/>
        </w:rPr>
        <w:t>ค์</w:t>
      </w:r>
      <w:proofErr w:type="spellEnd"/>
      <w:r w:rsidR="00FC4BA5">
        <w:rPr>
          <w:cs/>
        </w:rPr>
        <w:t>เก็บน้ำ</w:t>
      </w:r>
      <w:r w:rsidR="00FC4BA5">
        <w:rPr>
          <w:rFonts w:hint="cs"/>
          <w:cs/>
        </w:rPr>
        <w:t xml:space="preserve">แบบ </w:t>
      </w:r>
      <w:r w:rsidR="00FC4BA5">
        <w:t>Real Time</w:t>
      </w:r>
      <w:r w:rsidR="00FC4BA5">
        <w:rPr>
          <w:rFonts w:hint="cs"/>
          <w:cs/>
        </w:rPr>
        <w:t xml:space="preserve"> </w:t>
      </w:r>
    </w:p>
    <w:p w14:paraId="54F7F553" w14:textId="563FA93F" w:rsidR="00321EB3" w:rsidRDefault="00A24D51" w:rsidP="00321EB3">
      <w:r>
        <w:t xml:space="preserve">- </w:t>
      </w:r>
      <w:r w:rsidR="00321EB3">
        <w:rPr>
          <w:rFonts w:hint="cs"/>
          <w:cs/>
        </w:rPr>
        <w:t>ระบบสามารถวางแผนการใช้น้ำแต่ละวันได้</w:t>
      </w:r>
    </w:p>
    <w:p w14:paraId="36C0A5A4" w14:textId="02E65696" w:rsidR="00A623D8" w:rsidRDefault="00A24D51" w:rsidP="00732856">
      <w:r>
        <w:t xml:space="preserve">- </w:t>
      </w:r>
      <w:r w:rsidR="004D7874">
        <w:rPr>
          <w:cs/>
        </w:rPr>
        <w:t>ระบบสามารถแจ้งเตือนผู้ใช้งานผ่านแอปพลิเคชันเมื่อระดับน้ำลดลงต่ำกว่าค่าที่กำหนด</w:t>
      </w:r>
    </w:p>
    <w:p w14:paraId="3F96B33D" w14:textId="2DE2A9B9" w:rsidR="00056CBA" w:rsidRDefault="00F31250" w:rsidP="00056CBA">
      <w:pPr>
        <w:pStyle w:val="2"/>
      </w:pPr>
      <w:r>
        <w:rPr>
          <w:rFonts w:hint="cs"/>
          <w:cs/>
        </w:rPr>
        <w:t xml:space="preserve">ประโยชน์ที่คาดว่าจะได้รับ </w:t>
      </w:r>
    </w:p>
    <w:p w14:paraId="56C3A6A8" w14:textId="1BE2799F" w:rsidR="00056CBA" w:rsidRDefault="00056CBA" w:rsidP="00664302">
      <w:pPr>
        <w:rPr>
          <w:cs/>
        </w:rPr>
      </w:pPr>
      <w:r>
        <w:t>1.</w:t>
      </w:r>
      <w:r w:rsidR="005E7780">
        <w:rPr>
          <w:rFonts w:hint="cs"/>
          <w:cs/>
        </w:rPr>
        <w:t>ได้อุปกรณ์</w:t>
      </w:r>
      <w:r w:rsidR="00930A41">
        <w:rPr>
          <w:rFonts w:hint="cs"/>
          <w:cs/>
        </w:rPr>
        <w:t>ต้นแบบ</w:t>
      </w:r>
      <w:r w:rsidR="004C636A">
        <w:rPr>
          <w:rFonts w:hint="cs"/>
          <w:cs/>
        </w:rPr>
        <w:t>ที่</w:t>
      </w:r>
      <w:r w:rsidR="006413A9">
        <w:rPr>
          <w:rFonts w:hint="cs"/>
          <w:cs/>
        </w:rPr>
        <w:t>สามารถตรวจสอบระดับ</w:t>
      </w:r>
      <w:r w:rsidR="00E35E34">
        <w:rPr>
          <w:rFonts w:hint="cs"/>
          <w:cs/>
        </w:rPr>
        <w:t>และการไหลของน้ำ</w:t>
      </w:r>
    </w:p>
    <w:p w14:paraId="34A92C53" w14:textId="5468507D" w:rsidR="00B64D6C" w:rsidRDefault="00056CBA" w:rsidP="00054AE5">
      <w:pPr>
        <w:rPr>
          <w:cs/>
        </w:rPr>
      </w:pPr>
      <w:r>
        <w:t>2.</w:t>
      </w:r>
      <w:r w:rsidR="00B64D6C">
        <w:rPr>
          <w:rFonts w:hint="cs"/>
          <w:cs/>
        </w:rPr>
        <w:t>ทำให้สามารถตรวจสอบระดับและการไหลของน้ำผ่านแอปพลิเคชันได้</w:t>
      </w:r>
    </w:p>
    <w:p w14:paraId="6A92AFE4" w14:textId="4E672072" w:rsidR="00054AE5" w:rsidRDefault="003B6F62" w:rsidP="00054AE5">
      <w:pPr>
        <w:rPr>
          <w:cs/>
        </w:rPr>
      </w:pPr>
      <w:r>
        <w:t>3</w:t>
      </w:r>
      <w:r w:rsidR="00054AE5">
        <w:t>.</w:t>
      </w:r>
      <w:r w:rsidR="00054AE5">
        <w:rPr>
          <w:cs/>
        </w:rPr>
        <w:t>ช่วยในการวางแผนและบริหารจัดการการใช้น้ำอย่างเป็นระบบ</w:t>
      </w:r>
      <w:r w:rsidR="00FB1B8C">
        <w:rPr>
          <w:rFonts w:hint="cs"/>
          <w:cs/>
        </w:rPr>
        <w:t>ผ่านแอปพลิเคชัน</w:t>
      </w:r>
    </w:p>
    <w:p w14:paraId="375C3ECB" w14:textId="79A7DF8F" w:rsidR="00054AE5" w:rsidRDefault="003B6F62" w:rsidP="00054AE5">
      <w:r>
        <w:t>4</w:t>
      </w:r>
      <w:r w:rsidR="00054AE5">
        <w:t>.</w:t>
      </w:r>
      <w:r w:rsidR="00054AE5">
        <w:rPr>
          <w:cs/>
        </w:rPr>
        <w:t>ช่วยอำนวยความสะดวกให้แก่ผู้ใช้งานในการตรวจสอบระดับน้ำ โดยไม่จำเป็นต้องตรวจสอบด้วยตนเอง</w:t>
      </w:r>
    </w:p>
    <w:p w14:paraId="6621D8E8" w14:textId="32DDAC90" w:rsidR="00F62909" w:rsidRDefault="003B6F62" w:rsidP="00054AE5">
      <w:r>
        <w:t>5</w:t>
      </w:r>
      <w:r w:rsidR="00054AE5">
        <w:t>.</w:t>
      </w:r>
      <w:r w:rsidR="00054AE5">
        <w:rPr>
          <w:cs/>
        </w:rPr>
        <w:t>ช่วยส่งเสริมสุขลักษณะและความสะอาดของแหล่งกักเก็บน้ำ เนื่องจากลดความจำเป็นในการเปิดฝา</w:t>
      </w:r>
      <w:r w:rsidR="00390418">
        <w:rPr>
          <w:rFonts w:hint="cs"/>
          <w:cs/>
        </w:rPr>
        <w:t>แทง</w:t>
      </w:r>
      <w:proofErr w:type="spellStart"/>
      <w:r w:rsidR="00390418">
        <w:rPr>
          <w:rFonts w:hint="cs"/>
          <w:cs/>
        </w:rPr>
        <w:t>ค์</w:t>
      </w:r>
      <w:proofErr w:type="spellEnd"/>
      <w:r w:rsidR="00054AE5">
        <w:rPr>
          <w:cs/>
        </w:rPr>
        <w:t>บ่อยครั้ง</w:t>
      </w:r>
    </w:p>
    <w:p w14:paraId="7189CFC6" w14:textId="17B5B235" w:rsidR="00D1663F" w:rsidRDefault="00D1663F" w:rsidP="00D1663F">
      <w:pPr>
        <w:pStyle w:val="2"/>
      </w:pPr>
      <w:r>
        <w:rPr>
          <w:cs/>
        </w:rPr>
        <w:t>วิธีดำเนินการศึกษา</w:t>
      </w:r>
    </w:p>
    <w:p w14:paraId="007BD0C7" w14:textId="7C111F29" w:rsidR="00D1663F" w:rsidRDefault="00D1663F" w:rsidP="002F2F54">
      <w:pPr>
        <w:pStyle w:val="4"/>
        <w:ind w:firstLine="993"/>
      </w:pPr>
      <w:r>
        <w:rPr>
          <w:cs/>
        </w:rPr>
        <w:t>เครื่องมือและการพัฒนาเครื่องมือ</w:t>
      </w:r>
    </w:p>
    <w:p w14:paraId="37E56E64" w14:textId="54753AC3" w:rsidR="003D1895" w:rsidRDefault="003D1895" w:rsidP="003D1895">
      <w:pPr>
        <w:pStyle w:val="NormalH4"/>
      </w:pPr>
      <w:r>
        <w:rPr>
          <w:rFonts w:hint="cs"/>
          <w:cs/>
        </w:rPr>
        <w:t>ด้าน</w:t>
      </w:r>
      <w:r>
        <w:rPr>
          <w:cs/>
        </w:rPr>
        <w:t>เครื่องมือ</w:t>
      </w:r>
    </w:p>
    <w:p w14:paraId="305C3CF5" w14:textId="43FDFA88" w:rsidR="003D1895" w:rsidRDefault="003D1895" w:rsidP="00D16F00">
      <w:pPr>
        <w:pStyle w:val="NormalH4"/>
        <w:numPr>
          <w:ilvl w:val="0"/>
          <w:numId w:val="3"/>
        </w:numPr>
      </w:pPr>
      <w:proofErr w:type="spellStart"/>
      <w:r>
        <w:rPr>
          <w:cs/>
        </w:rPr>
        <w:t>อัลต</w:t>
      </w:r>
      <w:proofErr w:type="spellEnd"/>
      <w:r>
        <w:rPr>
          <w:cs/>
        </w:rPr>
        <w:t>ราโซน</w:t>
      </w:r>
      <w:proofErr w:type="spellStart"/>
      <w:r>
        <w:rPr>
          <w:cs/>
        </w:rPr>
        <w:t>ิก</w:t>
      </w:r>
      <w:proofErr w:type="spellEnd"/>
      <w:r>
        <w:rPr>
          <w:cs/>
        </w:rPr>
        <w:t>เซนเซอร์</w:t>
      </w:r>
      <w:r w:rsidR="00A3058C">
        <w:t xml:space="preserve"> </w:t>
      </w:r>
      <w:r w:rsidR="00A3058C" w:rsidRPr="00A3058C">
        <w:t>HC-SR04</w:t>
      </w:r>
    </w:p>
    <w:p w14:paraId="48EE521D" w14:textId="36B9C9E3" w:rsidR="00450149" w:rsidRDefault="000A25E9" w:rsidP="00D16F00">
      <w:pPr>
        <w:pStyle w:val="NormalH4"/>
        <w:numPr>
          <w:ilvl w:val="0"/>
          <w:numId w:val="3"/>
        </w:numPr>
      </w:pPr>
      <w:r w:rsidRPr="000A25E9">
        <w:t>sensor flow</w:t>
      </w:r>
      <w:r>
        <w:rPr>
          <w:rFonts w:hint="cs"/>
          <w:cs/>
        </w:rPr>
        <w:t xml:space="preserve"> </w:t>
      </w:r>
      <w:r w:rsidR="003C626A">
        <w:t>YF-S201</w:t>
      </w:r>
    </w:p>
    <w:p w14:paraId="464161DB" w14:textId="77777777" w:rsidR="003D1895" w:rsidRDefault="003D1895" w:rsidP="00D16F00">
      <w:pPr>
        <w:pStyle w:val="NormalH4"/>
        <w:numPr>
          <w:ilvl w:val="0"/>
          <w:numId w:val="3"/>
        </w:numPr>
      </w:pPr>
      <w:r>
        <w:t>ESP32 Development Board</w:t>
      </w:r>
    </w:p>
    <w:p w14:paraId="42AA30AB" w14:textId="7D1EE174" w:rsidR="003D1895" w:rsidRDefault="003D1895" w:rsidP="00D16F00">
      <w:pPr>
        <w:pStyle w:val="NormalH4"/>
        <w:numPr>
          <w:ilvl w:val="0"/>
          <w:numId w:val="3"/>
        </w:numPr>
      </w:pPr>
      <w:r w:rsidRPr="003D1895">
        <w:rPr>
          <w:cs/>
        </w:rPr>
        <w:t>สาย</w:t>
      </w:r>
      <w:proofErr w:type="spellStart"/>
      <w:r w:rsidRPr="003D1895">
        <w:rPr>
          <w:cs/>
        </w:rPr>
        <w:t>จั</w:t>
      </w:r>
      <w:r w:rsidR="00264149">
        <w:rPr>
          <w:rFonts w:hint="cs"/>
          <w:cs/>
        </w:rPr>
        <w:t>้</w:t>
      </w:r>
      <w:r w:rsidRPr="003D1895">
        <w:rPr>
          <w:cs/>
        </w:rPr>
        <w:t>มเปอร์</w:t>
      </w:r>
      <w:proofErr w:type="spellEnd"/>
      <w:r w:rsidRPr="003D1895">
        <w:rPr>
          <w:cs/>
        </w:rPr>
        <w:t xml:space="preserve"> (</w:t>
      </w:r>
      <w:r w:rsidRPr="003D1895">
        <w:t>Jumper Wire)</w:t>
      </w:r>
    </w:p>
    <w:p w14:paraId="206B78CE" w14:textId="3636D383" w:rsidR="00D1663F" w:rsidRDefault="003D1895" w:rsidP="00D16F00">
      <w:pPr>
        <w:pStyle w:val="NormalH4"/>
        <w:numPr>
          <w:ilvl w:val="0"/>
          <w:numId w:val="3"/>
        </w:numPr>
      </w:pPr>
      <w:r>
        <w:t>Power bank</w:t>
      </w:r>
    </w:p>
    <w:p w14:paraId="08233B57" w14:textId="283FD0C2" w:rsidR="003C626A" w:rsidRDefault="003C626A" w:rsidP="00D16F00">
      <w:pPr>
        <w:pStyle w:val="NormalH4"/>
        <w:numPr>
          <w:ilvl w:val="0"/>
          <w:numId w:val="3"/>
        </w:numPr>
      </w:pPr>
      <w:r w:rsidRPr="003C626A">
        <w:t>Micro-USB</w:t>
      </w:r>
    </w:p>
    <w:p w14:paraId="705D28F2" w14:textId="509583FD" w:rsidR="003D1895" w:rsidRDefault="003D1895" w:rsidP="003D1895">
      <w:pPr>
        <w:pStyle w:val="NormalH4"/>
        <w:ind w:left="1620" w:firstLine="0"/>
      </w:pPr>
      <w:r>
        <w:rPr>
          <w:rFonts w:hint="cs"/>
          <w:cs/>
        </w:rPr>
        <w:t>ด้านซอฟต์แวร์ที่ใช้พัฒนา</w:t>
      </w:r>
    </w:p>
    <w:p w14:paraId="12F56983" w14:textId="59A4BC9A" w:rsidR="003D1895" w:rsidRDefault="003D1895" w:rsidP="00D16F00">
      <w:pPr>
        <w:pStyle w:val="NormalH4"/>
        <w:numPr>
          <w:ilvl w:val="0"/>
          <w:numId w:val="3"/>
        </w:numPr>
      </w:pPr>
      <w:r>
        <w:rPr>
          <w:rFonts w:hint="cs"/>
          <w:cs/>
        </w:rPr>
        <w:t xml:space="preserve">โปรแกรม </w:t>
      </w:r>
      <w:r w:rsidRPr="003D1895">
        <w:t xml:space="preserve">Visual Studio Code </w:t>
      </w:r>
      <w:r w:rsidRPr="003D1895">
        <w:rPr>
          <w:cs/>
        </w:rPr>
        <w:t>สำหรับการเขียน</w:t>
      </w:r>
      <w:r w:rsidR="00C05864">
        <w:rPr>
          <w:rFonts w:hint="cs"/>
          <w:cs/>
        </w:rPr>
        <w:t>แอปและพัฒนาแอป</w:t>
      </w:r>
    </w:p>
    <w:p w14:paraId="6299A462" w14:textId="02B0A81B" w:rsidR="00CD3ED9" w:rsidRPr="00D1663F" w:rsidRDefault="00C05864" w:rsidP="00D16F00">
      <w:pPr>
        <w:pStyle w:val="NormalH4"/>
        <w:numPr>
          <w:ilvl w:val="0"/>
          <w:numId w:val="3"/>
        </w:numPr>
      </w:pPr>
      <w:r>
        <w:rPr>
          <w:rFonts w:hint="cs"/>
          <w:cs/>
        </w:rPr>
        <w:t xml:space="preserve">โปรแกรม </w:t>
      </w:r>
      <w:r>
        <w:t xml:space="preserve">Arduino IDE </w:t>
      </w:r>
      <w:r w:rsidRPr="00C05864">
        <w:rPr>
          <w:cs/>
        </w:rPr>
        <w:t>ใช้สำหรับเขียน แก้ไข และ</w:t>
      </w:r>
      <w:proofErr w:type="spellStart"/>
      <w:r w:rsidRPr="00C05864">
        <w:rPr>
          <w:cs/>
        </w:rPr>
        <w:t>อัปโห</w:t>
      </w:r>
      <w:proofErr w:type="spellEnd"/>
      <w:r w:rsidRPr="00C05864">
        <w:rPr>
          <w:cs/>
        </w:rPr>
        <w:t xml:space="preserve">ลดโปรแกรมควบคุมการทำงานของไมโครคอนโทรลเลอร์ โดยใช้ภาษา </w:t>
      </w:r>
      <w:r w:rsidRPr="00C05864">
        <w:t xml:space="preserve">C/C++ </w:t>
      </w:r>
      <w:r w:rsidRPr="00C05864">
        <w:rPr>
          <w:cs/>
        </w:rPr>
        <w:t>สำหรับควบคุมการทำงานของเซนเซอร์และอุปกรณ์ต่าง ๆ</w:t>
      </w:r>
    </w:p>
    <w:p w14:paraId="52FA44A5" w14:textId="3860F05B" w:rsidR="00D1663F" w:rsidRDefault="00D1663F" w:rsidP="00D1663F">
      <w:pPr>
        <w:pStyle w:val="4"/>
        <w:ind w:firstLine="993"/>
      </w:pPr>
      <w:r>
        <w:rPr>
          <w:cs/>
        </w:rPr>
        <w:t>วิธีการดำเนินการศึกษา</w:t>
      </w:r>
    </w:p>
    <w:p w14:paraId="32DED814" w14:textId="527E76FB" w:rsidR="001C389A" w:rsidRDefault="001C389A" w:rsidP="00D16F00">
      <w:pPr>
        <w:pStyle w:val="NormalH4"/>
        <w:numPr>
          <w:ilvl w:val="0"/>
          <w:numId w:val="2"/>
        </w:numPr>
      </w:pPr>
      <w:r>
        <w:rPr>
          <w:cs/>
        </w:rPr>
        <w:t>ศึกษา งานวิจัย และทฤษฎีที่เกี่ยวข้องกับการตรวจวัดระดับน้ำ</w:t>
      </w:r>
    </w:p>
    <w:p w14:paraId="5799BB35" w14:textId="575479AF" w:rsidR="001C389A" w:rsidRDefault="001C389A" w:rsidP="00D16F00">
      <w:pPr>
        <w:pStyle w:val="NormalH4"/>
        <w:numPr>
          <w:ilvl w:val="0"/>
          <w:numId w:val="2"/>
        </w:numPr>
      </w:pPr>
      <w:r>
        <w:rPr>
          <w:cs/>
        </w:rPr>
        <w:t xml:space="preserve">ออกแบบโครงสร้างระบบ </w:t>
      </w:r>
      <w:r>
        <w:t xml:space="preserve">IoT </w:t>
      </w:r>
      <w:r>
        <w:rPr>
          <w:cs/>
        </w:rPr>
        <w:t>และผังการเชื่อมต่ออุปกรณ์</w:t>
      </w:r>
    </w:p>
    <w:p w14:paraId="3FEEB26A" w14:textId="071CB1A7" w:rsidR="00D1663F" w:rsidRDefault="001C389A" w:rsidP="00D16F00">
      <w:pPr>
        <w:pStyle w:val="NormalH4"/>
        <w:numPr>
          <w:ilvl w:val="0"/>
          <w:numId w:val="2"/>
        </w:numPr>
      </w:pPr>
      <w:r>
        <w:rPr>
          <w:rFonts w:hint="cs"/>
          <w:cs/>
        </w:rPr>
        <w:t>พัฒนา</w:t>
      </w:r>
      <w:r w:rsidR="00EB7D65">
        <w:rPr>
          <w:rFonts w:hint="cs"/>
          <w:cs/>
        </w:rPr>
        <w:t>อุปกรณ์</w:t>
      </w:r>
      <w:r>
        <w:rPr>
          <w:rFonts w:hint="cs"/>
          <w:cs/>
        </w:rPr>
        <w:t>ฮาร์ดแวร์</w:t>
      </w:r>
    </w:p>
    <w:p w14:paraId="40EB16CC" w14:textId="7608D527" w:rsidR="00FC4BA5" w:rsidRDefault="00FC4BA5" w:rsidP="00D16F00">
      <w:pPr>
        <w:pStyle w:val="NormalH4"/>
        <w:numPr>
          <w:ilvl w:val="0"/>
          <w:numId w:val="2"/>
        </w:numPr>
      </w:pPr>
      <w:r w:rsidRPr="00D262AB">
        <w:rPr>
          <w:cs/>
        </w:rPr>
        <w:lastRenderedPageBreak/>
        <w:t>พัฒนาแอปพลิเคชันสำหรับแสดงผลและแจ้งเตือน</w:t>
      </w:r>
    </w:p>
    <w:p w14:paraId="67952E30" w14:textId="77777777" w:rsidR="0062212B" w:rsidRDefault="0062212B" w:rsidP="00D16F00">
      <w:pPr>
        <w:pStyle w:val="NormalH4"/>
        <w:numPr>
          <w:ilvl w:val="0"/>
          <w:numId w:val="2"/>
        </w:numPr>
      </w:pPr>
      <w:r w:rsidRPr="00D03FCD">
        <w:rPr>
          <w:cs/>
        </w:rPr>
        <w:t>ทดสอบการใช้งานจริงและประเมินผลการทำงานของระบบ</w:t>
      </w:r>
    </w:p>
    <w:p w14:paraId="6119E324" w14:textId="77777777" w:rsidR="0062212B" w:rsidRDefault="0062212B" w:rsidP="00D16F00">
      <w:pPr>
        <w:pStyle w:val="NormalH4"/>
        <w:numPr>
          <w:ilvl w:val="0"/>
          <w:numId w:val="2"/>
        </w:numPr>
      </w:pPr>
      <w:r w:rsidRPr="00D03FCD">
        <w:rPr>
          <w:cs/>
        </w:rPr>
        <w:t>ประเมินความถูกต้องของการตรวจวัดและการแจ้งเตือน</w:t>
      </w:r>
    </w:p>
    <w:p w14:paraId="4E5625EB" w14:textId="49C8AC7D" w:rsidR="0006779F" w:rsidRDefault="0062212B" w:rsidP="00D16F00">
      <w:pPr>
        <w:pStyle w:val="NormalH4"/>
        <w:numPr>
          <w:ilvl w:val="0"/>
          <w:numId w:val="2"/>
        </w:numPr>
      </w:pPr>
      <w:r w:rsidRPr="00D03FCD">
        <w:rPr>
          <w:cs/>
        </w:rPr>
        <w:t>สรุปผลการศึกษาและจัดทำรายงาน</w:t>
      </w:r>
    </w:p>
    <w:p w14:paraId="10E4E2A8" w14:textId="77777777" w:rsidR="00CD3ED9" w:rsidRDefault="00CD3ED9" w:rsidP="00CD3ED9">
      <w:pPr>
        <w:pStyle w:val="NormalH4"/>
      </w:pPr>
    </w:p>
    <w:p w14:paraId="7398400F" w14:textId="77777777" w:rsidR="00CD3ED9" w:rsidRDefault="00CD3ED9" w:rsidP="00CD3ED9">
      <w:pPr>
        <w:pStyle w:val="NormalH4"/>
      </w:pPr>
    </w:p>
    <w:tbl>
      <w:tblPr>
        <w:tblStyle w:val="a6"/>
        <w:tblpPr w:leftFromText="180" w:rightFromText="180" w:vertAnchor="page" w:horzAnchor="margin" w:tblpY="4036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574"/>
        <w:gridCol w:w="581"/>
        <w:gridCol w:w="589"/>
        <w:gridCol w:w="568"/>
        <w:gridCol w:w="518"/>
        <w:gridCol w:w="568"/>
        <w:gridCol w:w="564"/>
        <w:gridCol w:w="571"/>
      </w:tblGrid>
      <w:tr w:rsidR="0041679D" w14:paraId="7D0BCA95" w14:textId="77777777" w:rsidTr="00F70A1A">
        <w:trPr>
          <w:trHeight w:val="271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19AFED28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rPr>
                <w:rFonts w:hint="cs"/>
                <w:cs/>
              </w:rPr>
              <w:t>กิจกรรม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0D29DC18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มี</w:t>
            </w:r>
            <w:r>
              <w:t>.</w:t>
            </w:r>
            <w:r>
              <w:rPr>
                <w:rFonts w:hint="cs"/>
                <w:cs/>
              </w:rPr>
              <w:t>ค</w:t>
            </w:r>
            <w:r>
              <w:t>.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19ED3FEA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เม</w:t>
            </w:r>
            <w:r>
              <w:t>.</w:t>
            </w:r>
            <w:r>
              <w:rPr>
                <w:rFonts w:hint="cs"/>
                <w:cs/>
              </w:rPr>
              <w:t>ย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3DB9BA84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พ</w:t>
            </w:r>
            <w:r>
              <w:t>.</w:t>
            </w:r>
            <w:r>
              <w:rPr>
                <w:rFonts w:hint="cs"/>
                <w:cs/>
              </w:rPr>
              <w:t>ค</w:t>
            </w:r>
            <w:r>
              <w:t>.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193530DF" w14:textId="77777777" w:rsidR="00F70A1A" w:rsidRDefault="00F70A1A" w:rsidP="00F70A1A">
            <w:pPr>
              <w:pStyle w:val="NormalH4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มิ</w:t>
            </w:r>
            <w:r>
              <w:t>.</w:t>
            </w:r>
            <w:r>
              <w:rPr>
                <w:rFonts w:hint="cs"/>
                <w:cs/>
              </w:rPr>
              <w:t>ย</w:t>
            </w:r>
            <w:r>
              <w:t>.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28A0A977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ก</w:t>
            </w:r>
            <w:r>
              <w:t>.</w:t>
            </w:r>
            <w:r>
              <w:rPr>
                <w:rFonts w:hint="cs"/>
                <w:cs/>
              </w:rPr>
              <w:t>ค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3691F487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ส</w:t>
            </w:r>
            <w:r>
              <w:t>.</w:t>
            </w:r>
            <w:r>
              <w:rPr>
                <w:rFonts w:hint="cs"/>
                <w:cs/>
              </w:rPr>
              <w:t>ค</w:t>
            </w:r>
            <w:r>
              <w:t>.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185E9EA9" w14:textId="77777777" w:rsidR="00F70A1A" w:rsidRDefault="00F70A1A" w:rsidP="00F70A1A">
            <w:pPr>
              <w:pStyle w:val="NormalH4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ก</w:t>
            </w:r>
            <w:r>
              <w:t>.</w:t>
            </w:r>
            <w:r>
              <w:rPr>
                <w:rFonts w:hint="cs"/>
                <w:cs/>
              </w:rPr>
              <w:t>ย</w:t>
            </w:r>
            <w:r>
              <w:t>.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00F9750B" w14:textId="77777777" w:rsidR="00F70A1A" w:rsidRDefault="00F70A1A" w:rsidP="00F70A1A">
            <w:pPr>
              <w:pStyle w:val="NormalH4"/>
              <w:ind w:firstLine="0"/>
            </w:pPr>
            <w:r>
              <w:rPr>
                <w:rFonts w:hint="cs"/>
                <w:cs/>
              </w:rPr>
              <w:t>ต</w:t>
            </w:r>
            <w:r>
              <w:t>.</w:t>
            </w:r>
            <w:r>
              <w:rPr>
                <w:rFonts w:hint="cs"/>
                <w:cs/>
              </w:rPr>
              <w:t>ค</w:t>
            </w:r>
            <w:r>
              <w:t>.</w:t>
            </w:r>
          </w:p>
        </w:tc>
      </w:tr>
      <w:tr w:rsidR="0041679D" w14:paraId="2BA21CD0" w14:textId="77777777" w:rsidTr="00F70A1A">
        <w:trPr>
          <w:trHeight w:val="370"/>
        </w:trPr>
        <w:tc>
          <w:tcPr>
            <w:tcW w:w="0" w:type="auto"/>
            <w:tcBorders>
              <w:bottom w:val="nil"/>
              <w:right w:val="nil"/>
            </w:tcBorders>
          </w:tcPr>
          <w:p w14:paraId="4867C10C" w14:textId="77777777" w:rsidR="00F70A1A" w:rsidRDefault="00F70A1A" w:rsidP="00F70A1A">
            <w:pPr>
              <w:pStyle w:val="NormalH4"/>
              <w:ind w:firstLine="0"/>
            </w:pPr>
            <w:r>
              <w:t xml:space="preserve"> </w:t>
            </w:r>
            <w:r w:rsidRPr="0086649B">
              <w:t>1.</w:t>
            </w:r>
            <w:r>
              <w:rPr>
                <w:rFonts w:hint="cs"/>
                <w:cs/>
              </w:rPr>
              <w:t>ศึ</w:t>
            </w:r>
            <w:r w:rsidRPr="0086649B">
              <w:rPr>
                <w:cs/>
              </w:rPr>
              <w:t>กษา งานวิจัย และทฤษฎีที่เกี่ยวข้องกับการตรวจวัดระดับน้ำ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F65C598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E5A4910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8B1B36B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143CEA16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7FED1C24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65D7C3A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0B738D52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6B014ADE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21B7D62F" w14:textId="77777777" w:rsidTr="00F70A1A">
        <w:trPr>
          <w:trHeight w:val="360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5381C47" w14:textId="77777777" w:rsidR="00F70A1A" w:rsidRDefault="00F70A1A" w:rsidP="00F70A1A">
            <w:pPr>
              <w:pStyle w:val="NormalH4"/>
              <w:ind w:firstLine="0"/>
            </w:pPr>
            <w:r>
              <w:t>2.</w:t>
            </w:r>
            <w:r w:rsidRPr="0086649B">
              <w:rPr>
                <w:cs/>
              </w:rPr>
              <w:t xml:space="preserve">ออกแบบโครงสร้างระบบ </w:t>
            </w:r>
            <w:r w:rsidRPr="0086649B">
              <w:t xml:space="preserve">IoT </w:t>
            </w:r>
            <w:r w:rsidRPr="0086649B">
              <w:rPr>
                <w:cs/>
              </w:rPr>
              <w:t>และผังการเชื่อมต่ออุปกรณ์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A1728F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0B4BC94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B3516F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47D6BB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105A1BE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01ADFC0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206879E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6F8D7B15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36FFD3C9" w14:textId="77777777" w:rsidTr="00F70A1A">
        <w:trPr>
          <w:trHeight w:val="360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24A07ECD" w14:textId="77777777" w:rsidR="00F70A1A" w:rsidRDefault="00F70A1A" w:rsidP="00F70A1A">
            <w:pPr>
              <w:pStyle w:val="NormalH4"/>
              <w:ind w:firstLine="0"/>
            </w:pPr>
            <w:r>
              <w:t>3.</w:t>
            </w:r>
            <w:r w:rsidRPr="00D262AB">
              <w:rPr>
                <w:cs/>
              </w:rPr>
              <w:t>พัฒนา</w:t>
            </w:r>
            <w:r>
              <w:rPr>
                <w:rFonts w:hint="cs"/>
                <w:cs/>
              </w:rPr>
              <w:t>อุปกรณ์</w:t>
            </w:r>
            <w:r w:rsidRPr="00D262AB">
              <w:rPr>
                <w:cs/>
              </w:rPr>
              <w:t>ฮาร์ดแวร์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C2D3B04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E3DD94D" w14:textId="77777777" w:rsidR="00F70A1A" w:rsidRPr="001E227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5C63871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06FF5E1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238A6BC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26146A7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8E02BAB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1AF7FF0A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2936E922" w14:textId="77777777" w:rsidTr="00F70A1A">
        <w:trPr>
          <w:trHeight w:val="360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F6CA5DB" w14:textId="77777777" w:rsidR="00F70A1A" w:rsidRDefault="00F70A1A" w:rsidP="00F70A1A">
            <w:pPr>
              <w:pStyle w:val="NormalH4"/>
              <w:ind w:firstLine="0"/>
            </w:pPr>
            <w:r>
              <w:t>4.</w:t>
            </w:r>
            <w:r w:rsidRPr="009928C9">
              <w:rPr>
                <w:cs/>
              </w:rPr>
              <w:t>พัฒนาแอปพลิเคชันสำหรับแสดงผลและแจ้งเตือน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623823F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4893DD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5D4B1F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817A2D5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CE6C32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3197116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14384D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1CC0BD9D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033571EC" w14:textId="77777777" w:rsidTr="00F70A1A">
        <w:trPr>
          <w:trHeight w:val="360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3A9A8090" w14:textId="77777777" w:rsidR="00F70A1A" w:rsidRDefault="00F70A1A" w:rsidP="00F70A1A">
            <w:pPr>
              <w:pStyle w:val="NormalH4"/>
              <w:ind w:firstLine="0"/>
            </w:pPr>
            <w:r>
              <w:t>5.</w:t>
            </w:r>
            <w:r w:rsidRPr="00D03FCD">
              <w:rPr>
                <w:cs/>
              </w:rPr>
              <w:t>ทดสอบการใช้งานจริงและประเมินผลการทำงานของระบบ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42EB87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652845E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ACDA52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0406343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12CFB9F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5BDED62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48B4B9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A49FB2A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33AB1067" w14:textId="77777777" w:rsidTr="00F70A1A">
        <w:trPr>
          <w:trHeight w:val="360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3460215C" w14:textId="77777777" w:rsidR="00F70A1A" w:rsidRDefault="00F70A1A" w:rsidP="00F70A1A">
            <w:pPr>
              <w:pStyle w:val="NormalH4"/>
              <w:ind w:firstLine="0"/>
            </w:pPr>
            <w:r>
              <w:t>6.</w:t>
            </w:r>
            <w:r w:rsidRPr="00D03FCD">
              <w:rPr>
                <w:cs/>
              </w:rPr>
              <w:t>ประเมินความถูกต้องของการตรวจวัดและการแจ้งเตือน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6EC89DC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7199B0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021A377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58904B7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486BD52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019A84A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59ECE2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1BE17751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  <w:tr w:rsidR="0041679D" w14:paraId="20C83C3D" w14:textId="77777777" w:rsidTr="00F70A1A">
        <w:trPr>
          <w:trHeight w:val="596"/>
        </w:trPr>
        <w:tc>
          <w:tcPr>
            <w:tcW w:w="0" w:type="auto"/>
            <w:tcBorders>
              <w:top w:val="nil"/>
              <w:right w:val="nil"/>
            </w:tcBorders>
          </w:tcPr>
          <w:p w14:paraId="44A11F2D" w14:textId="77777777" w:rsidR="00F70A1A" w:rsidRDefault="00F70A1A" w:rsidP="00F70A1A">
            <w:pPr>
              <w:pStyle w:val="NormalH4"/>
              <w:ind w:firstLine="0"/>
            </w:pPr>
            <w:r>
              <w:t>7.</w:t>
            </w:r>
            <w:r w:rsidRPr="00D03FCD">
              <w:rPr>
                <w:cs/>
              </w:rPr>
              <w:t>สรุปผลการศึกษาและจัดทำรายงาน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435E06E" w14:textId="77777777" w:rsidR="00F70A1A" w:rsidRDefault="00F70A1A" w:rsidP="00F70A1A">
            <w:pPr>
              <w:pStyle w:val="NormalH4"/>
              <w:ind w:firstLine="0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51EFC90E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70109E8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DE5F1BA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97774DD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76CB2BB5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14:paraId="6B58AE78" w14:textId="77777777" w:rsidR="00F70A1A" w:rsidRDefault="00F70A1A" w:rsidP="00F70A1A">
            <w:pPr>
              <w:pStyle w:val="NormalH4"/>
              <w:ind w:firstLine="0"/>
              <w:jc w:val="center"/>
            </w:pPr>
            <w:r>
              <w:t>/</w:t>
            </w: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442A2B34" w14:textId="77777777" w:rsidR="00F70A1A" w:rsidRDefault="00F70A1A" w:rsidP="00F70A1A">
            <w:pPr>
              <w:pStyle w:val="NormalH4"/>
              <w:ind w:firstLine="0"/>
              <w:jc w:val="center"/>
            </w:pPr>
          </w:p>
        </w:tc>
      </w:tr>
    </w:tbl>
    <w:p w14:paraId="1C91DE51" w14:textId="77777777" w:rsidR="00CD3ED9" w:rsidRDefault="00CD3ED9" w:rsidP="00CD3ED9">
      <w:pPr>
        <w:pStyle w:val="NormalH4"/>
      </w:pPr>
    </w:p>
    <w:p w14:paraId="68F39682" w14:textId="63E1F7A2" w:rsidR="001C389A" w:rsidRDefault="001C389A" w:rsidP="001C389A">
      <w:pPr>
        <w:pStyle w:val="NormalH4"/>
      </w:pPr>
    </w:p>
    <w:p w14:paraId="3D50D269" w14:textId="77777777" w:rsidR="00F74E0E" w:rsidRDefault="00F74E0E" w:rsidP="0025024D">
      <w:pPr>
        <w:ind w:firstLine="0"/>
      </w:pPr>
    </w:p>
    <w:p w14:paraId="7FE81C45" w14:textId="77777777" w:rsidR="00CD3ED9" w:rsidRDefault="00CD3ED9" w:rsidP="0025024D">
      <w:pPr>
        <w:ind w:firstLine="0"/>
      </w:pPr>
    </w:p>
    <w:p w14:paraId="1809985F" w14:textId="77777777" w:rsidR="00CD3ED9" w:rsidRDefault="00CD3ED9" w:rsidP="0025024D">
      <w:pPr>
        <w:ind w:firstLine="0"/>
      </w:pPr>
    </w:p>
    <w:p w14:paraId="09166CA3" w14:textId="77777777" w:rsidR="00F70A1A" w:rsidRDefault="00F70A1A" w:rsidP="0025024D">
      <w:pPr>
        <w:ind w:firstLine="0"/>
      </w:pPr>
    </w:p>
    <w:p w14:paraId="3D1FB677" w14:textId="77777777" w:rsidR="00F70A1A" w:rsidRDefault="00F70A1A" w:rsidP="0025024D">
      <w:pPr>
        <w:ind w:firstLine="0"/>
      </w:pPr>
    </w:p>
    <w:p w14:paraId="36758610" w14:textId="77777777" w:rsidR="00F70A1A" w:rsidRDefault="00F70A1A" w:rsidP="0025024D">
      <w:pPr>
        <w:ind w:firstLine="0"/>
      </w:pPr>
    </w:p>
    <w:p w14:paraId="31DC6140" w14:textId="77777777" w:rsidR="00F70A1A" w:rsidRDefault="00F70A1A" w:rsidP="0025024D">
      <w:pPr>
        <w:ind w:firstLine="0"/>
      </w:pPr>
    </w:p>
    <w:p w14:paraId="7B0ACEEB" w14:textId="77777777" w:rsidR="00F70A1A" w:rsidRDefault="00F70A1A" w:rsidP="0025024D">
      <w:pPr>
        <w:ind w:firstLine="0"/>
      </w:pPr>
    </w:p>
    <w:p w14:paraId="126BEA90" w14:textId="77777777" w:rsidR="00C136CD" w:rsidRPr="00750B3B" w:rsidRDefault="00C136CD" w:rsidP="0025024D">
      <w:pPr>
        <w:ind w:firstLine="0"/>
        <w:rPr>
          <w:cs/>
        </w:rPr>
      </w:pPr>
    </w:p>
    <w:p w14:paraId="2351E2F3" w14:textId="0177E2BC" w:rsidR="00BB5260" w:rsidRDefault="005226AE" w:rsidP="003826A4">
      <w:pPr>
        <w:pStyle w:val="1"/>
      </w:pPr>
      <w:r>
        <w:lastRenderedPageBreak/>
        <w:br/>
      </w:r>
      <w:r w:rsidR="00A56F33" w:rsidRPr="005226AE">
        <w:rPr>
          <w:rFonts w:hint="cs"/>
          <w:cs/>
        </w:rPr>
        <w:t>ทฤษฎีและงานวิจัยที่เกี่ยวข้อง</w:t>
      </w:r>
    </w:p>
    <w:p w14:paraId="177C48D7" w14:textId="77777777" w:rsidR="009142F5" w:rsidRDefault="009142F5" w:rsidP="001056F1"/>
    <w:p w14:paraId="103B1F7C" w14:textId="740EA5F9" w:rsidR="00DC6CD7" w:rsidRDefault="00DC6CD7" w:rsidP="003826A4">
      <w:pPr>
        <w:pStyle w:val="2"/>
      </w:pPr>
      <w:bookmarkStart w:id="1" w:name="Text4"/>
      <w:r w:rsidRPr="45257337">
        <w:rPr>
          <w:cs/>
        </w:rPr>
        <w:t>ทฤษฎีที่เกี่ยวข้อง</w:t>
      </w:r>
      <w:r>
        <w:rPr>
          <w:cs/>
        </w:rPr>
        <w:t xml:space="preserve"> </w:t>
      </w:r>
      <w:bookmarkEnd w:id="1"/>
    </w:p>
    <w:p w14:paraId="4D419EDE" w14:textId="4E204DEA" w:rsidR="008E1C71" w:rsidRDefault="48832352" w:rsidP="008E1C71">
      <w:pPr>
        <w:pStyle w:val="3"/>
      </w:pPr>
      <w:r w:rsidRPr="45257337">
        <w:rPr>
          <w:cs/>
        </w:rPr>
        <w:t>เทคโนโลยีด้านอินเทอร์เน็ตของสรรพสิ่ง (</w:t>
      </w:r>
      <w:r w:rsidRPr="45257337">
        <w:t xml:space="preserve">IoT) </w:t>
      </w:r>
    </w:p>
    <w:p w14:paraId="68516CF1" w14:textId="28757DEC" w:rsidR="0030753F" w:rsidRDefault="0030753F" w:rsidP="00E60D8C">
      <w:pPr>
        <w:pStyle w:val="NormalH3"/>
      </w:pPr>
      <w:r>
        <w:t xml:space="preserve">IoT (Internet of Things) </w:t>
      </w:r>
      <w:r>
        <w:rPr>
          <w:cs/>
        </w:rPr>
        <w:t>คือระบบเครือข่ายอัจฉริยะที่เชื่อมต่ออุปกรณ์ทางกายภาพเข้าด้วยกันผ่านอินเทอร์เน็ต ทำให้อุปกรณ์สามารถ "ตรวจจับ ประมวลผล และโต้ตอบ" ข้อมูลได้โดยอัตโนมัติ โดยมีโครงสร้างการทำงานแบ่งเป็น 3 ชั้นหลัก 1</w:t>
      </w:r>
      <w:r w:rsidR="00EB6B68">
        <w:t xml:space="preserve">) </w:t>
      </w:r>
      <w:r>
        <w:rPr>
          <w:cs/>
        </w:rPr>
        <w:t>ชั้นรับรู้ ทำหน้าที่เป็นหน้าด่านในการเก็บข้อมูลจากสิ่งแวดล้อม โดย ใช้เซนเซอร์ (</w:t>
      </w:r>
      <w:r>
        <w:t xml:space="preserve">Sensors) </w:t>
      </w:r>
      <w:r>
        <w:rPr>
          <w:cs/>
        </w:rPr>
        <w:t>และอุปกรณ์ ในการตรวจจับค่าต่าง ๆ</w:t>
      </w:r>
      <w:r w:rsidR="00EB525E">
        <w:rPr>
          <w:rFonts w:hint="cs"/>
          <w:cs/>
        </w:rPr>
        <w:t xml:space="preserve"> </w:t>
      </w:r>
      <w:r>
        <w:rPr>
          <w:cs/>
        </w:rPr>
        <w:t>2</w:t>
      </w:r>
      <w:r w:rsidR="00EB6B68">
        <w:t xml:space="preserve">) </w:t>
      </w:r>
      <w:r>
        <w:rPr>
          <w:cs/>
        </w:rPr>
        <w:t xml:space="preserve">ชั้นเครือข่าย </w:t>
      </w:r>
      <w:r w:rsidR="00EB6B68">
        <w:rPr>
          <w:rFonts w:hint="cs"/>
          <w:cs/>
        </w:rPr>
        <w:t>ทำหน้าที่</w:t>
      </w:r>
      <w:r>
        <w:rPr>
          <w:cs/>
        </w:rPr>
        <w:t>เป็นทางผ่านในการรับ-ส่งข้อมูลระหว่างอุปกรณ์ไปยังระบบคลาว</w:t>
      </w:r>
      <w:proofErr w:type="spellStart"/>
      <w:r>
        <w:rPr>
          <w:cs/>
        </w:rPr>
        <w:t>ด์</w:t>
      </w:r>
      <w:proofErr w:type="spellEnd"/>
      <w:r>
        <w:rPr>
          <w:cs/>
        </w:rPr>
        <w:t xml:space="preserve">หรือศูนย์ควบคุม โดยการเชื่อมต่อโครงข่ายไร้สาย เช่น </w:t>
      </w:r>
      <w:r>
        <w:t xml:space="preserve">Wi-Fi, Bluetooth </w:t>
      </w:r>
      <w:r>
        <w:rPr>
          <w:cs/>
        </w:rPr>
        <w:t>เพื่อให้ข้อมูลลื่นไหลอย่างไร้รอยต่อ</w:t>
      </w:r>
    </w:p>
    <w:p w14:paraId="02E5C354" w14:textId="241BDBCB" w:rsidR="00DE5C57" w:rsidRDefault="0030753F" w:rsidP="00C363DD">
      <w:pPr>
        <w:pStyle w:val="NormalH3"/>
        <w:ind w:firstLine="0"/>
        <w:rPr>
          <w:cs/>
        </w:rPr>
      </w:pPr>
      <w:r>
        <w:rPr>
          <w:cs/>
        </w:rPr>
        <w:t>3</w:t>
      </w:r>
      <w:r w:rsidR="00EB6B68">
        <w:rPr>
          <w:cs/>
        </w:rPr>
        <w:t xml:space="preserve">) </w:t>
      </w:r>
      <w:r>
        <w:rPr>
          <w:cs/>
        </w:rPr>
        <w:t>ชั้นแอปพลิเคชัน นำข้อมูลที่ได้รับมาประมวลผล วิเคราะห์ และแสดงผลให้ผู้ใช้งาน นำข้อมูลที่ได้รับมาประมวลผล วิเคราะห์ และแสดงผลให้ผู้ใช้งาน</w:t>
      </w:r>
    </w:p>
    <w:p w14:paraId="6421BC68" w14:textId="05365A6E" w:rsidR="00C363DD" w:rsidRPr="00C363DD" w:rsidRDefault="00C363DD" w:rsidP="00C363DD">
      <w:pPr>
        <w:pStyle w:val="NormalH3"/>
        <w:ind w:firstLine="0"/>
      </w:pPr>
      <w:r>
        <w:rPr>
          <w:rFonts w:hint="cs"/>
          <w:cs/>
        </w:rPr>
        <w:t xml:space="preserve">            </w:t>
      </w:r>
      <w:r w:rsidR="008E5D29" w:rsidRPr="008E5D29">
        <w:rPr>
          <w:cs/>
        </w:rPr>
        <w:t>งานวิจัยนี้ได้ประยุกต์ใช้สถาปัตยกรรมอินเทอร์เน็ตของสรรพสิ่ง (</w:t>
      </w:r>
      <w:r w:rsidR="008E5D29" w:rsidRPr="008E5D29">
        <w:t xml:space="preserve">IoT) </w:t>
      </w:r>
      <w:r w:rsidR="008E5D29" w:rsidRPr="008E5D29">
        <w:rPr>
          <w:cs/>
        </w:rPr>
        <w:t>เพื่อเป็นโครงสร้างพื้นฐานในการตรวจวัดระดับน้ำและอัตราการไหลของน้ำแบบ (</w:t>
      </w:r>
      <w:r w:rsidR="008E5D29" w:rsidRPr="008E5D29">
        <w:t xml:space="preserve">Real-time) </w:t>
      </w:r>
      <w:r w:rsidR="008E5D29" w:rsidRPr="008E5D29">
        <w:rPr>
          <w:cs/>
        </w:rPr>
        <w:t>โดยมีองค์ประกอบของอุปกรณ์ฮาร์ดแวร์หลัก</w:t>
      </w:r>
      <w:r w:rsidR="008E5D29">
        <w:rPr>
          <w:rFonts w:hint="cs"/>
          <w:cs/>
        </w:rPr>
        <w:t>ๆ</w:t>
      </w:r>
      <w:r w:rsidR="008E5D29" w:rsidRPr="008E5D29">
        <w:rPr>
          <w:cs/>
        </w:rPr>
        <w:t xml:space="preserve"> ดังนี้</w:t>
      </w:r>
    </w:p>
    <w:p w14:paraId="03DA9A70" w14:textId="563004D9" w:rsidR="006563DA" w:rsidRDefault="0031415B" w:rsidP="00EA0B31">
      <w:pPr>
        <w:pStyle w:val="NormalH3"/>
        <w:rPr>
          <w:b/>
          <w:bCs/>
        </w:rPr>
      </w:pPr>
      <w:r w:rsidRPr="00E60D8C">
        <w:rPr>
          <w:b/>
          <w:bCs/>
        </w:rPr>
        <w:t>2.1.1.</w:t>
      </w:r>
      <w:r w:rsidRPr="00B9436D">
        <w:rPr>
          <w:b/>
          <w:bCs/>
        </w:rPr>
        <w:t xml:space="preserve">1 </w:t>
      </w:r>
      <w:r w:rsidR="00EA0B31" w:rsidRPr="00B9436D">
        <w:rPr>
          <w:b/>
          <w:bCs/>
        </w:rPr>
        <w:t>ESP32</w:t>
      </w:r>
      <w:r w:rsidR="00EA0B31" w:rsidRPr="00EA0B31">
        <w:t xml:space="preserve"> </w:t>
      </w:r>
      <w:r w:rsidR="00EA0B31" w:rsidRPr="00D0175B">
        <w:rPr>
          <w:cs/>
        </w:rPr>
        <w:t xml:space="preserve">คือไมโครคอนโทรลเลอร์ประสิทธิภาพสูงที่มี </w:t>
      </w:r>
      <w:r w:rsidR="00EA0B31" w:rsidRPr="00D0175B">
        <w:t xml:space="preserve">Wi-Fi </w:t>
      </w:r>
      <w:r w:rsidR="00EA0B31" w:rsidRPr="00D0175B">
        <w:rPr>
          <w:cs/>
        </w:rPr>
        <w:t>ในตัว ทำหน้าที่เป็น</w:t>
      </w:r>
      <w:r w:rsidR="00EA0B31" w:rsidRPr="00D0175B">
        <w:t xml:space="preserve"> Central Processing Unit </w:t>
      </w:r>
      <w:r w:rsidR="00EA0B31" w:rsidRPr="00D0175B">
        <w:rPr>
          <w:cs/>
        </w:rPr>
        <w:t xml:space="preserve">ของระบบ </w:t>
      </w:r>
      <w:r w:rsidR="00EA0B31" w:rsidRPr="00D0175B">
        <w:t xml:space="preserve">IoT </w:t>
      </w:r>
      <w:r w:rsidR="00EA0B31" w:rsidRPr="00D0175B">
        <w:rPr>
          <w:cs/>
        </w:rPr>
        <w:t xml:space="preserve">เพื่อรับสัญญาณจากเซนเซอร์วัดระดับและอัตราการไหลของน้ำมาประมวลผลเชิงตรรกะ ข้อมูลจะถูกแปลงเป็นค่าดิจิทัลและส่งผ่านโปรโตคอลสื่อสาร (เช่น </w:t>
      </w:r>
      <w:r w:rsidR="00EA0B31" w:rsidRPr="00D0175B">
        <w:t xml:space="preserve">MQTT </w:t>
      </w:r>
      <w:r w:rsidR="00EA0B31" w:rsidRPr="00D0175B">
        <w:rPr>
          <w:cs/>
        </w:rPr>
        <w:t xml:space="preserve">หรือ </w:t>
      </w:r>
      <w:r w:rsidR="00EA0B31" w:rsidRPr="00D0175B">
        <w:t xml:space="preserve">HTTP) </w:t>
      </w:r>
      <w:r w:rsidR="00EA0B31" w:rsidRPr="00D0175B">
        <w:rPr>
          <w:cs/>
        </w:rPr>
        <w:t xml:space="preserve">ไปยัง </w:t>
      </w:r>
      <w:r w:rsidR="00EA0B31" w:rsidRPr="00D0175B">
        <w:t xml:space="preserve">Cloud </w:t>
      </w:r>
      <w:r w:rsidR="00EA0B31" w:rsidRPr="00D0175B">
        <w:rPr>
          <w:cs/>
        </w:rPr>
        <w:t xml:space="preserve">หรือแอปพลิเคชันเพื่อแสดงผลแบบ </w:t>
      </w:r>
      <w:r w:rsidR="00EA0B31" w:rsidRPr="00D0175B">
        <w:t xml:space="preserve">Real-time </w:t>
      </w:r>
      <w:r w:rsidR="00EA0B31" w:rsidRPr="00D0175B">
        <w:rPr>
          <w:cs/>
        </w:rPr>
        <w:t>ช่วยให้สามารถเฝ้าระวังและบริหารจัดการน้ำจากระยะไกลได้อย่างแม่นยำ</w:t>
      </w:r>
    </w:p>
    <w:p w14:paraId="51D1DA35" w14:textId="12C3E9EC" w:rsidR="00C003AA" w:rsidRDefault="000665C4" w:rsidP="00C003AA">
      <w:pPr>
        <w:pStyle w:val="NormalH3"/>
      </w:pPr>
      <w:r w:rsidRPr="00E60D8C">
        <w:rPr>
          <w:b/>
          <w:bCs/>
        </w:rPr>
        <w:t>2.1.1.</w:t>
      </w:r>
      <w:r w:rsidR="0031415B" w:rsidRPr="00E60D8C">
        <w:rPr>
          <w:b/>
          <w:bCs/>
        </w:rPr>
        <w:t>2</w:t>
      </w:r>
      <w:r w:rsidR="00E83BAB">
        <w:t xml:space="preserve"> </w:t>
      </w:r>
      <w:r w:rsidR="00B9436D" w:rsidRPr="00B9436D">
        <w:rPr>
          <w:b/>
          <w:bCs/>
        </w:rPr>
        <w:t>HC-SR04</w:t>
      </w:r>
      <w:r w:rsidR="00B9436D" w:rsidRPr="00B9436D">
        <w:t xml:space="preserve"> </w:t>
      </w:r>
      <w:r w:rsidR="00B9436D" w:rsidRPr="00B9436D">
        <w:rPr>
          <w:cs/>
        </w:rPr>
        <w:t>เป็นเซนเซอร์วัดระยะทางด้วยคล</w:t>
      </w:r>
      <w:proofErr w:type="spellStart"/>
      <w:r w:rsidR="00B9436D" w:rsidRPr="00B9436D">
        <w:rPr>
          <w:cs/>
        </w:rPr>
        <w:t>ื่</w:t>
      </w:r>
      <w:proofErr w:type="spellEnd"/>
      <w:r w:rsidR="00B9436D" w:rsidRPr="00B9436D">
        <w:rPr>
          <w:cs/>
        </w:rPr>
        <w:t>นอ</w:t>
      </w:r>
      <w:proofErr w:type="spellStart"/>
      <w:r w:rsidR="00B9436D" w:rsidRPr="00B9436D">
        <w:rPr>
          <w:cs/>
        </w:rPr>
        <w:t>ัล</w:t>
      </w:r>
      <w:proofErr w:type="spellEnd"/>
      <w:r w:rsidR="00B9436D" w:rsidRPr="00B9436D">
        <w:rPr>
          <w:cs/>
        </w:rPr>
        <w:t>ตราโซ</w:t>
      </w:r>
      <w:proofErr w:type="spellStart"/>
      <w:r w:rsidR="00B9436D" w:rsidRPr="00B9436D">
        <w:rPr>
          <w:cs/>
        </w:rPr>
        <w:t>นิก</w:t>
      </w:r>
      <w:proofErr w:type="spellEnd"/>
      <w:r w:rsidR="00B9436D" w:rsidRPr="00B9436D">
        <w:rPr>
          <w:cs/>
        </w:rPr>
        <w:t xml:space="preserve"> โดยใช้หลักการส่งคลื่นไปกระทบผิวน้ำและวัดระยะเวลาที่สะท้อนกลับมาคำนวณเป็นระยะทาง</w:t>
      </w:r>
      <w:r w:rsidR="007537A4">
        <w:rPr>
          <w:rFonts w:hint="cs"/>
          <w:cs/>
        </w:rPr>
        <w:t>ดัง</w:t>
      </w:r>
      <w:r w:rsidR="006B33BB">
        <w:rPr>
          <w:rFonts w:hint="cs"/>
          <w:cs/>
        </w:rPr>
        <w:t xml:space="preserve">สมการที่ </w:t>
      </w:r>
      <w:r w:rsidR="006B33BB">
        <w:t>(1)</w:t>
      </w:r>
    </w:p>
    <w:p w14:paraId="581D62E9" w14:textId="08FDE9E8" w:rsidR="00C003AA" w:rsidRPr="00F87813" w:rsidRDefault="00C70022" w:rsidP="00F87813">
      <w:pPr>
        <w:pStyle w:val="NormalH3"/>
        <w:jc w:val="center"/>
        <w:rPr>
          <w:i/>
        </w:rPr>
      </w:pPr>
      <m:oMath>
        <m:r>
          <w:rPr>
            <w:rFonts w:ascii="Cambria Math" w:hAnsi="Cambria Math"/>
            <w:sz w:val="28"/>
            <w:szCs w:val="28"/>
          </w:rPr>
          <m:t xml:space="preserve">Distance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Time×Speed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7D0380">
        <w:rPr>
          <w:i/>
        </w:rPr>
        <w:t xml:space="preserve"> </w:t>
      </w:r>
      <w:r w:rsidR="00F72229">
        <w:rPr>
          <w:i/>
        </w:rPr>
        <w:t xml:space="preserve">  </w:t>
      </w:r>
      <w:r w:rsidR="0062395A">
        <w:rPr>
          <w:i/>
        </w:rPr>
        <w:t xml:space="preserve">  </w:t>
      </w:r>
      <w:r w:rsidR="00A03451">
        <w:rPr>
          <w:i/>
        </w:rPr>
        <w:t xml:space="preserve">  (1)</w:t>
      </w:r>
    </w:p>
    <w:p w14:paraId="707EC2AD" w14:textId="40D3F925" w:rsidR="00B10E42" w:rsidRDefault="00B10E42" w:rsidP="00F87813">
      <w:pPr>
        <w:pStyle w:val="NormalH3"/>
        <w:ind w:firstLine="0"/>
        <w:rPr>
          <w:cs/>
        </w:rPr>
      </w:pPr>
      <w:r>
        <w:t>T=</w:t>
      </w:r>
      <w:r>
        <w:rPr>
          <w:rFonts w:hint="cs"/>
          <w:cs/>
        </w:rPr>
        <w:t xml:space="preserve"> </w:t>
      </w:r>
      <w:proofErr w:type="gramStart"/>
      <w:r w:rsidR="00A976FB">
        <w:rPr>
          <w:rFonts w:hint="cs"/>
          <w:cs/>
        </w:rPr>
        <w:t xml:space="preserve">ระยะเวลาเดินทางของเคลื่อนเสียง </w:t>
      </w:r>
      <w:r w:rsidR="005A42AA">
        <w:rPr>
          <w:rFonts w:hint="cs"/>
          <w:cs/>
        </w:rPr>
        <w:t xml:space="preserve"> </w:t>
      </w:r>
      <w:r w:rsidR="005A42AA">
        <w:t>S</w:t>
      </w:r>
      <w:proofErr w:type="gramEnd"/>
      <w:r w:rsidR="005A42AA">
        <w:t xml:space="preserve">= </w:t>
      </w:r>
      <w:r w:rsidR="005A42AA">
        <w:rPr>
          <w:rFonts w:hint="cs"/>
          <w:cs/>
        </w:rPr>
        <w:t>ความเร็วของ</w:t>
      </w:r>
      <w:r w:rsidR="00A976FB">
        <w:rPr>
          <w:rFonts w:hint="cs"/>
          <w:cs/>
        </w:rPr>
        <w:t>เคลื่อนเสียง</w:t>
      </w:r>
    </w:p>
    <w:p w14:paraId="35BD0EA0" w14:textId="765E4005" w:rsidR="008B4202" w:rsidRDefault="00B9436D" w:rsidP="0054585C">
      <w:pPr>
        <w:pStyle w:val="NormalH3"/>
        <w:ind w:firstLine="0"/>
      </w:pPr>
      <w:r w:rsidRPr="00B9436D">
        <w:rPr>
          <w:cs/>
        </w:rPr>
        <w:t>ในงานวิจัยนี้ทำหน้าที่เป็นตัวตรวจจับระดับน้ำแบบไม่สัมผัส (</w:t>
      </w:r>
      <w:r w:rsidRPr="00B9436D">
        <w:t xml:space="preserve">Non-contact) </w:t>
      </w:r>
      <w:r w:rsidRPr="00B9436D">
        <w:rPr>
          <w:cs/>
        </w:rPr>
        <w:t>เพื่อความแม่นยำและลด</w:t>
      </w:r>
      <w:r w:rsidR="00B10E42">
        <w:rPr>
          <w:cs/>
        </w:rPr>
        <w:br/>
      </w:r>
      <w:r w:rsidRPr="00B9436D">
        <w:rPr>
          <w:cs/>
        </w:rPr>
        <w:t xml:space="preserve">การเสื่อมสภาพจากการกัดกร่อน ข้อมูลจะถูกส่งไปยัง </w:t>
      </w:r>
      <w:r w:rsidRPr="00B9436D">
        <w:t xml:space="preserve">ESP32 </w:t>
      </w:r>
      <w:r w:rsidRPr="00B9436D">
        <w:rPr>
          <w:cs/>
        </w:rPr>
        <w:t xml:space="preserve">เพื่อประมวลผลเป็นค่าระดับความลึกหรือปริมาตรน้ำ และแสดงผลผ่านแอปพลิเคชัน </w:t>
      </w:r>
      <w:r w:rsidRPr="00B9436D">
        <w:t xml:space="preserve">IoT </w:t>
      </w:r>
      <w:r w:rsidRPr="00B9436D">
        <w:rPr>
          <w:cs/>
        </w:rPr>
        <w:t xml:space="preserve">เพื่อใช้เฝ้าระวังและแจ้งเตือนความผิดปกติแบบ </w:t>
      </w:r>
      <w:r w:rsidRPr="00B9436D">
        <w:t>Real-time</w:t>
      </w:r>
    </w:p>
    <w:p w14:paraId="403F60CE" w14:textId="77777777" w:rsidR="0054585C" w:rsidRPr="00B9436D" w:rsidRDefault="0054585C" w:rsidP="0054585C">
      <w:pPr>
        <w:pStyle w:val="NormalH3"/>
        <w:ind w:firstLine="0"/>
      </w:pPr>
    </w:p>
    <w:p w14:paraId="0DF803AF" w14:textId="7F9956C0" w:rsidR="005F5257" w:rsidRDefault="005F5257" w:rsidP="00117FF7">
      <w:pPr>
        <w:pStyle w:val="NormalH3"/>
      </w:pPr>
      <w:r w:rsidRPr="00E60D8C">
        <w:rPr>
          <w:b/>
          <w:bCs/>
        </w:rPr>
        <w:lastRenderedPageBreak/>
        <w:t>2.1.1.3</w:t>
      </w:r>
      <w:r>
        <w:t xml:space="preserve"> </w:t>
      </w:r>
      <w:r w:rsidR="00995FA3" w:rsidRPr="005564D1">
        <w:rPr>
          <w:b/>
          <w:bCs/>
        </w:rPr>
        <w:t>Jumper wires</w:t>
      </w:r>
      <w:r w:rsidR="00995FA3">
        <w:t xml:space="preserve"> </w:t>
      </w:r>
      <w:r w:rsidR="0094402B" w:rsidRPr="0094402B">
        <w:rPr>
          <w:cs/>
        </w:rPr>
        <w:t xml:space="preserve">คือตัวนำไฟฟ้าที่ทำหน้าที่เป็นสะพานเชื่อมต่อสัญญาณและพลังงานระหว่าง </w:t>
      </w:r>
      <w:r w:rsidR="0094402B" w:rsidRPr="0094402B">
        <w:t xml:space="preserve">ESP32 </w:t>
      </w:r>
      <w:r w:rsidR="0094402B" w:rsidRPr="0094402B">
        <w:rPr>
          <w:cs/>
        </w:rPr>
        <w:t xml:space="preserve">กับเซนเซอร์ในระบบ </w:t>
      </w:r>
      <w:r w:rsidR="0094402B" w:rsidRPr="0094402B">
        <w:t>IoT</w:t>
      </w:r>
      <w:r w:rsidR="00667B69">
        <w:t xml:space="preserve"> </w:t>
      </w:r>
      <w:r w:rsidR="00667B69" w:rsidRPr="00667B69">
        <w:rPr>
          <w:cs/>
        </w:rPr>
        <w:t>โดยทำหน้าที่ส่งผ่านกระแสไฟและข้อมูลดิจิทัลอนาล็อก</w:t>
      </w:r>
    </w:p>
    <w:p w14:paraId="296CF012" w14:textId="080F812E" w:rsidR="008E1C71" w:rsidRDefault="00182D0C" w:rsidP="008B6329">
      <w:pPr>
        <w:pStyle w:val="NormalH3"/>
      </w:pPr>
      <w:r w:rsidRPr="00B14EAA">
        <w:rPr>
          <w:b/>
          <w:bCs/>
        </w:rPr>
        <w:t>2.1.1.4</w:t>
      </w:r>
      <w:r>
        <w:t xml:space="preserve"> </w:t>
      </w:r>
      <w:r w:rsidR="00523A63" w:rsidRPr="00523A63">
        <w:rPr>
          <w:b/>
          <w:bCs/>
          <w:cs/>
        </w:rPr>
        <w:t xml:space="preserve">จอแสดงผล </w:t>
      </w:r>
      <w:r w:rsidR="00523A63" w:rsidRPr="00523A63">
        <w:rPr>
          <w:b/>
          <w:bCs/>
        </w:rPr>
        <w:t xml:space="preserve">OLED </w:t>
      </w:r>
      <w:r w:rsidR="00523A63" w:rsidRPr="00523A63">
        <w:rPr>
          <w:b/>
          <w:bCs/>
          <w:cs/>
        </w:rPr>
        <w:t xml:space="preserve">ขนาด </w:t>
      </w:r>
      <w:r w:rsidR="00523A63" w:rsidRPr="00523A63">
        <w:rPr>
          <w:b/>
          <w:bCs/>
        </w:rPr>
        <w:t xml:space="preserve">0.96 </w:t>
      </w:r>
      <w:r w:rsidR="00523A63" w:rsidRPr="00523A63">
        <w:rPr>
          <w:b/>
          <w:bCs/>
          <w:cs/>
        </w:rPr>
        <w:t>นิ้ว</w:t>
      </w:r>
      <w:r w:rsidR="00523A63">
        <w:rPr>
          <w:rFonts w:hint="cs"/>
          <w:cs/>
        </w:rPr>
        <w:t xml:space="preserve"> </w:t>
      </w:r>
      <w:r w:rsidR="00936600">
        <w:rPr>
          <w:rFonts w:hint="cs"/>
          <w:cs/>
        </w:rPr>
        <w:t>เป็นหน้าจอ</w:t>
      </w:r>
      <w:r w:rsidR="00AF74DF">
        <w:rPr>
          <w:rFonts w:hint="cs"/>
          <w:cs/>
        </w:rPr>
        <w:t>แสดงผลขนาดเล็ก</w:t>
      </w:r>
      <w:r w:rsidR="00E378CE">
        <w:rPr>
          <w:rFonts w:hint="cs"/>
          <w:cs/>
        </w:rPr>
        <w:t xml:space="preserve"> </w:t>
      </w:r>
      <w:r w:rsidR="008B6329" w:rsidRPr="008B6329">
        <w:rPr>
          <w:cs/>
        </w:rPr>
        <w:t xml:space="preserve">สำหรับแสดงค่าระดับน้ำและอัตราการไหลแบบ </w:t>
      </w:r>
      <w:r w:rsidR="008B6329" w:rsidRPr="008B6329">
        <w:t xml:space="preserve">Real-time </w:t>
      </w:r>
      <w:r w:rsidR="008B6329" w:rsidRPr="008B6329">
        <w:rPr>
          <w:cs/>
        </w:rPr>
        <w:t>ที่ตัวอุปกรณ์โดยตรง ช่วยให้</w:t>
      </w:r>
      <w:r w:rsidR="005564D1">
        <w:rPr>
          <w:rFonts w:hint="cs"/>
          <w:cs/>
        </w:rPr>
        <w:t>ผู้ใช้</w:t>
      </w:r>
      <w:r w:rsidR="008B6329" w:rsidRPr="008B6329">
        <w:rPr>
          <w:cs/>
        </w:rPr>
        <w:t>สามารถตรวจสอบการทำงานของเซนเซอร์และสถานะการเชื่อมต่ออินเทอร์เน็ตได้ทันทีโดยไม่ต้องเปิดแอปพลิเคชัน เพิ่มความสะดวกในการทดสอบระบบและยืนยันความถูกต้องของข้อมูลในพื้นที่ติดตั้งจริง</w:t>
      </w:r>
      <w:r w:rsidR="00A331C4" w:rsidRPr="00A331C4">
        <w:rPr>
          <w:cs/>
        </w:rPr>
        <w:t>การพัฒนาแอปพลิเคชันเคลื่อนที่ (</w:t>
      </w:r>
      <w:r w:rsidR="00A331C4" w:rsidRPr="00A331C4">
        <w:t>Mobile Application Development)</w:t>
      </w:r>
    </w:p>
    <w:p w14:paraId="5E0F4CD1" w14:textId="1A8F616C" w:rsidR="00AA6281" w:rsidRPr="005B7656" w:rsidRDefault="00AA6281" w:rsidP="008B6329">
      <w:pPr>
        <w:pStyle w:val="NormalH3"/>
      </w:pPr>
      <w:r w:rsidRPr="00AB2202">
        <w:rPr>
          <w:b/>
          <w:bCs/>
        </w:rPr>
        <w:t>2.1.1.5</w:t>
      </w:r>
      <w:r w:rsidR="00AB2202" w:rsidRPr="00AB2202">
        <w:rPr>
          <w:b/>
          <w:bCs/>
        </w:rPr>
        <w:t xml:space="preserve"> </w:t>
      </w:r>
      <w:r w:rsidR="000141A3" w:rsidRPr="000141A3">
        <w:rPr>
          <w:b/>
          <w:bCs/>
        </w:rPr>
        <w:t>Power Bank</w:t>
      </w:r>
      <w:r w:rsidR="000141A3">
        <w:rPr>
          <w:b/>
          <w:bCs/>
        </w:rPr>
        <w:t xml:space="preserve"> </w:t>
      </w:r>
      <w:r w:rsidR="00CC1789" w:rsidRPr="005B7656">
        <w:rPr>
          <w:cs/>
        </w:rPr>
        <w:t>คืออุปกรณ์เก็บสะสมพลังงานไฟฟ้าสำรองที่ใช้แบตเตอรี่ชนิดลิ</w:t>
      </w:r>
      <w:proofErr w:type="spellStart"/>
      <w:r w:rsidR="00CC1789" w:rsidRPr="005B7656">
        <w:rPr>
          <w:cs/>
        </w:rPr>
        <w:t>เธี</w:t>
      </w:r>
      <w:proofErr w:type="spellEnd"/>
      <w:r w:rsidR="00CC1789" w:rsidRPr="005B7656">
        <w:rPr>
          <w:cs/>
        </w:rPr>
        <w:t xml:space="preserve">ยมไอออน โดยมีวงจรแปลงแรงดันไฟฟ้าให้คงที่ที่ </w:t>
      </w:r>
      <w:r w:rsidR="00CC1789" w:rsidRPr="005B7656">
        <w:t xml:space="preserve">5V </w:t>
      </w:r>
      <w:r w:rsidR="00CC1789" w:rsidRPr="005B7656">
        <w:rPr>
          <w:cs/>
        </w:rPr>
        <w:t xml:space="preserve">ผ่านพอร์ต </w:t>
      </w:r>
      <w:r w:rsidR="00CC1789" w:rsidRPr="005B7656">
        <w:t>USB</w:t>
      </w:r>
      <w:r w:rsidR="005B7656">
        <w:rPr>
          <w:rFonts w:hint="cs"/>
          <w:cs/>
        </w:rPr>
        <w:t xml:space="preserve"> </w:t>
      </w:r>
      <w:r w:rsidR="005B7656" w:rsidRPr="005B7656">
        <w:rPr>
          <w:cs/>
        </w:rPr>
        <w:t>ทำหน้าที่เป็น</w:t>
      </w:r>
      <w:r w:rsidR="005B7656" w:rsidRPr="005B7656">
        <w:t xml:space="preserve"> </w:t>
      </w:r>
      <w:r w:rsidR="005B7656" w:rsidRPr="005B7656">
        <w:rPr>
          <w:cs/>
        </w:rPr>
        <w:t>แหล่งจ่ายพลังงานเคลื่อนที่ (</w:t>
      </w:r>
      <w:r w:rsidR="005B7656" w:rsidRPr="005B7656">
        <w:t xml:space="preserve">Portable Power Source) </w:t>
      </w:r>
      <w:r w:rsidR="005B7656" w:rsidRPr="005B7656">
        <w:rPr>
          <w:cs/>
        </w:rPr>
        <w:t xml:space="preserve">ให้กับ </w:t>
      </w:r>
      <w:r w:rsidR="005B7656" w:rsidRPr="005B7656">
        <w:t xml:space="preserve">ESP32 </w:t>
      </w:r>
      <w:r w:rsidR="005B7656" w:rsidRPr="005B7656">
        <w:rPr>
          <w:cs/>
        </w:rPr>
        <w:t>และเซนเซอร์ทั้งหมด</w:t>
      </w:r>
    </w:p>
    <w:p w14:paraId="6098CE0C" w14:textId="3812C1FA" w:rsidR="00FE5E0A" w:rsidRPr="002D2E48" w:rsidRDefault="00FE5E0A" w:rsidP="002D2E48">
      <w:pPr>
        <w:pStyle w:val="NormalH3"/>
      </w:pPr>
      <w:r>
        <w:rPr>
          <w:b/>
          <w:bCs/>
        </w:rPr>
        <w:t>2.1.1.6</w:t>
      </w:r>
      <w:r w:rsidR="005B7656">
        <w:rPr>
          <w:b/>
          <w:bCs/>
        </w:rPr>
        <w:t xml:space="preserve"> </w:t>
      </w:r>
      <w:r w:rsidR="00B50304" w:rsidRPr="00B50304">
        <w:rPr>
          <w:b/>
          <w:bCs/>
        </w:rPr>
        <w:t>Micro-USB</w:t>
      </w:r>
      <w:r w:rsidR="00B50304">
        <w:rPr>
          <w:rFonts w:hint="cs"/>
          <w:cs/>
        </w:rPr>
        <w:t xml:space="preserve"> </w:t>
      </w:r>
      <w:r w:rsidR="00FD6699" w:rsidRPr="00FD6699">
        <w:rPr>
          <w:cs/>
        </w:rPr>
        <w:t>คือมาตรฐานการเชื่อมต่อสื่อสารข้อมูลแบบอนุกรม (</w:t>
      </w:r>
      <w:r w:rsidR="00FD6699" w:rsidRPr="00FD6699">
        <w:t xml:space="preserve">Serial Bus) </w:t>
      </w:r>
      <w:r w:rsidR="00FD6699" w:rsidRPr="00FD6699">
        <w:rPr>
          <w:cs/>
        </w:rPr>
        <w:t>และการส่งผ่านพลังงานไฟฟ้าที่ใช้กันอย่างแพร่หลาย</w:t>
      </w:r>
      <w:r w:rsidR="00471921" w:rsidRPr="00471921">
        <w:rPr>
          <w:cs/>
        </w:rPr>
        <w:t>ทำหน้าที่เป็น</w:t>
      </w:r>
      <w:r w:rsidR="00471921" w:rsidRPr="00471921">
        <w:t xml:space="preserve"> Data &amp; Power Interface </w:t>
      </w:r>
      <w:r w:rsidR="00471921" w:rsidRPr="00471921">
        <w:rPr>
          <w:cs/>
        </w:rPr>
        <w:t xml:space="preserve">หลักระหว่างคอมพิวเตอร์กับบอร์ด </w:t>
      </w:r>
      <w:r w:rsidR="00471921" w:rsidRPr="00471921">
        <w:t xml:space="preserve">ESP32 </w:t>
      </w:r>
      <w:r w:rsidR="00471921" w:rsidRPr="00471921">
        <w:rPr>
          <w:cs/>
        </w:rPr>
        <w:t>โดยใช้สำหรับ</w:t>
      </w:r>
      <w:proofErr w:type="spellStart"/>
      <w:r w:rsidR="00471921" w:rsidRPr="00471921">
        <w:rPr>
          <w:cs/>
        </w:rPr>
        <w:t>อัปโห</w:t>
      </w:r>
      <w:proofErr w:type="spellEnd"/>
      <w:r w:rsidR="00471921" w:rsidRPr="00471921">
        <w:rPr>
          <w:cs/>
        </w:rPr>
        <w:t>ลดซอฟต์แวร์ควบคุม (</w:t>
      </w:r>
      <w:r w:rsidR="00471921" w:rsidRPr="00471921">
        <w:t xml:space="preserve">Firmware) </w:t>
      </w:r>
      <w:r w:rsidR="00471921" w:rsidRPr="00471921">
        <w:rPr>
          <w:cs/>
        </w:rPr>
        <w:t xml:space="preserve">และเป็นช่องทางสื่อสารผ่าน </w:t>
      </w:r>
      <w:r w:rsidR="00471921" w:rsidRPr="00471921">
        <w:t xml:space="preserve">Serial Monitor </w:t>
      </w:r>
      <w:r w:rsidR="00471921" w:rsidRPr="00471921">
        <w:rPr>
          <w:cs/>
        </w:rPr>
        <w:t>เพื่อตรวจสอบความถูกต้องของค่าระดับน้ำและการไหลในขณะพัฒนา นอกจากนี้ยังทำหน้าที่รับแรงดันไฟฟ้า</w:t>
      </w:r>
      <w:r w:rsidR="00471921" w:rsidRPr="00471921">
        <w:t xml:space="preserve"> 5</w:t>
      </w:r>
      <w:r w:rsidR="00742E78">
        <w:t>V</w:t>
      </w:r>
      <w:r w:rsidR="00471921" w:rsidRPr="00471921">
        <w:t xml:space="preserve"> </w:t>
      </w:r>
      <w:r w:rsidR="00471921" w:rsidRPr="00471921">
        <w:rPr>
          <w:cs/>
        </w:rPr>
        <w:t>จากแหล่งจ่ายไฟมาเลี้ยงระบบทั้งหมด</w:t>
      </w:r>
    </w:p>
    <w:p w14:paraId="0C802FB8" w14:textId="77777777" w:rsidR="00265C7F" w:rsidRDefault="00265C7F" w:rsidP="002D2E48">
      <w:pPr>
        <w:pStyle w:val="NormalH3"/>
      </w:pPr>
    </w:p>
    <w:p w14:paraId="5B67F68B" w14:textId="77777777" w:rsidR="007448A7" w:rsidRDefault="00AD1B85" w:rsidP="00184300">
      <w:pPr>
        <w:pStyle w:val="NormalH3"/>
      </w:pPr>
      <w:r>
        <w:rPr>
          <w:b/>
          <w:bCs/>
        </w:rPr>
        <w:t xml:space="preserve">2.1.1.7 </w:t>
      </w:r>
      <w:r w:rsidR="00265C7F" w:rsidRPr="00265C7F">
        <w:rPr>
          <w:b/>
          <w:bCs/>
        </w:rPr>
        <w:t>YF-S201</w:t>
      </w:r>
      <w:r w:rsidR="00265C7F">
        <w:rPr>
          <w:b/>
          <w:bCs/>
          <w:cs/>
        </w:rPr>
        <w:t xml:space="preserve"> </w:t>
      </w:r>
      <w:r w:rsidR="00DC0830" w:rsidRPr="003D70F6">
        <w:rPr>
          <w:rFonts w:hint="cs"/>
          <w:cs/>
        </w:rPr>
        <w:t>เป็นเซนเซอวัดการไหลของน้ำ</w:t>
      </w:r>
      <w:r w:rsidR="003552CA" w:rsidRPr="003D70F6">
        <w:rPr>
          <w:rFonts w:hint="cs"/>
          <w:cs/>
        </w:rPr>
        <w:t>หลักการทำงาน</w:t>
      </w:r>
      <w:r w:rsidR="002F44F6" w:rsidRPr="003D70F6">
        <w:rPr>
          <w:rFonts w:hint="cs"/>
          <w:cs/>
        </w:rPr>
        <w:t>โดยอาศัยหลักการของเอปเฟก</w:t>
      </w:r>
      <w:proofErr w:type="spellStart"/>
      <w:r w:rsidR="002F44F6" w:rsidRPr="003D70F6">
        <w:rPr>
          <w:rFonts w:hint="cs"/>
          <w:cs/>
        </w:rPr>
        <w:t>ต์ฮอลล์</w:t>
      </w:r>
      <w:proofErr w:type="spellEnd"/>
      <w:r w:rsidR="002F44F6" w:rsidRPr="003D70F6">
        <w:rPr>
          <w:rFonts w:hint="cs"/>
          <w:cs/>
        </w:rPr>
        <w:t>ซึ่งเป็นปรากฎการณ์ทางฟิ</w:t>
      </w:r>
      <w:r w:rsidR="00DA5CF1" w:rsidRPr="003D70F6">
        <w:rPr>
          <w:rFonts w:hint="cs"/>
          <w:cs/>
        </w:rPr>
        <w:t>สิกส์ที่เกิดขึ้นเมื่อตัวนำไฟฟ้าหรือสารกึ่งตัวนำถูกวางใน</w:t>
      </w:r>
      <w:r w:rsidR="000E3BCC" w:rsidRPr="003D70F6">
        <w:rPr>
          <w:rFonts w:hint="cs"/>
          <w:cs/>
        </w:rPr>
        <w:t>สนามแม่เหล็</w:t>
      </w:r>
      <w:r w:rsidR="00AF3E41">
        <w:rPr>
          <w:rFonts w:hint="cs"/>
          <w:cs/>
        </w:rPr>
        <w:t>ก</w:t>
      </w:r>
      <w:r w:rsidR="000E3BCC" w:rsidRPr="003D70F6">
        <w:rPr>
          <w:rFonts w:hint="cs"/>
          <w:cs/>
        </w:rPr>
        <w:t xml:space="preserve"> จะเกิดแรงดันไฟฟ้าในทิศตั้งฉากกับทิศ</w:t>
      </w:r>
      <w:r w:rsidR="004659D0" w:rsidRPr="003D70F6">
        <w:rPr>
          <w:rFonts w:hint="cs"/>
          <w:cs/>
        </w:rPr>
        <w:t>ขอ</w:t>
      </w:r>
      <w:r w:rsidR="00772BB1" w:rsidRPr="003D70F6">
        <w:rPr>
          <w:rFonts w:hint="cs"/>
          <w:cs/>
        </w:rPr>
        <w:t>องกระแสไฟฟ้าและสนามแม่เหล็ก</w:t>
      </w:r>
      <w:r w:rsidR="003D70F6" w:rsidRPr="003D70F6">
        <w:rPr>
          <w:rFonts w:hint="cs"/>
          <w:cs/>
        </w:rPr>
        <w:t xml:space="preserve"> ส่งผลให้สามารถตรวจจับการเคลื่อนที่ของแม่เหล็กได้อย่างแม่นยำ</w:t>
      </w:r>
    </w:p>
    <w:p w14:paraId="5BA0C39F" w14:textId="3A2939D5" w:rsidR="00772372" w:rsidRPr="009F4957" w:rsidRDefault="009F4957" w:rsidP="007448A7">
      <w:pPr>
        <w:pStyle w:val="NormalH3"/>
        <w:ind w:firstLine="0"/>
        <w:rPr>
          <w:b/>
          <w:bCs/>
        </w:rPr>
      </w:pPr>
      <w:r w:rsidRPr="009F4957">
        <w:rPr>
          <w:b/>
          <w:bCs/>
          <w:cs/>
        </w:rPr>
        <w:t>วิธีการคำนวณการไหล</w:t>
      </w:r>
    </w:p>
    <w:p w14:paraId="47E19819" w14:textId="1A455393" w:rsidR="00CC4B92" w:rsidRPr="00CC1FFA" w:rsidRDefault="00CC4B92" w:rsidP="007448A7">
      <w:pPr>
        <w:pStyle w:val="NormalH3"/>
        <w:ind w:firstLine="0"/>
        <w:rPr>
          <w:cs/>
        </w:rPr>
      </w:pPr>
      <w:r>
        <w:rPr>
          <w:b/>
          <w:bCs/>
        </w:rPr>
        <w:tab/>
      </w:r>
      <w:r w:rsidRPr="00CC1FFA">
        <w:rPr>
          <w:rFonts w:hint="cs"/>
          <w:cs/>
        </w:rPr>
        <w:t xml:space="preserve">ค่าที่ได้จากเซนเซอร์ </w:t>
      </w:r>
      <w:r w:rsidRPr="00CC1FFA">
        <w:t xml:space="preserve">YF-S201 </w:t>
      </w:r>
      <w:r w:rsidRPr="00CC1FFA">
        <w:rPr>
          <w:rFonts w:hint="cs"/>
          <w:cs/>
        </w:rPr>
        <w:t>คือความถี่ของสัญญาณพัลส์</w:t>
      </w:r>
      <w:r w:rsidR="0036773C" w:rsidRPr="00CC1FFA">
        <w:rPr>
          <w:rFonts w:hint="cs"/>
          <w:cs/>
        </w:rPr>
        <w:t xml:space="preserve"> </w:t>
      </w:r>
      <w:r w:rsidR="004775C4" w:rsidRPr="00CC1FFA">
        <w:t>(Pulse</w:t>
      </w:r>
      <w:r w:rsidR="00151683" w:rsidRPr="00CC1FFA">
        <w:t xml:space="preserve"> Frequency) </w:t>
      </w:r>
      <w:r w:rsidR="00151683" w:rsidRPr="00CC1FFA">
        <w:rPr>
          <w:rFonts w:hint="cs"/>
          <w:cs/>
        </w:rPr>
        <w:t>ซึ่งมีความสัมพันธ์เชิงเส้น</w:t>
      </w:r>
      <w:r w:rsidR="00601C9F" w:rsidRPr="00CC1FFA">
        <w:rPr>
          <w:rFonts w:hint="cs"/>
          <w:cs/>
        </w:rPr>
        <w:t>ตรงกับอัตรา</w:t>
      </w:r>
      <w:r w:rsidR="004A528B" w:rsidRPr="00CC1FFA">
        <w:rPr>
          <w:rFonts w:hint="cs"/>
          <w:cs/>
        </w:rPr>
        <w:t>การไหลโดยเซนเซอร์</w:t>
      </w:r>
      <w:r w:rsidR="00120C14" w:rsidRPr="00CC1FFA">
        <w:rPr>
          <w:rFonts w:hint="cs"/>
          <w:cs/>
        </w:rPr>
        <w:t>นี้มีค่าสัมประสิทธิ์การไหล</w:t>
      </w:r>
      <w:r w:rsidR="00CC1FFA">
        <w:rPr>
          <w:rFonts w:hint="cs"/>
          <w:cs/>
        </w:rPr>
        <w:t xml:space="preserve"> </w:t>
      </w:r>
      <w:r w:rsidR="00CC1FFA">
        <w:t>(Flow Factor)</w:t>
      </w:r>
      <w:r w:rsidR="000D5DCE">
        <w:t xml:space="preserve"> </w:t>
      </w:r>
      <w:r w:rsidR="000D5DCE">
        <w:rPr>
          <w:rFonts w:hint="cs"/>
          <w:cs/>
        </w:rPr>
        <w:t xml:space="preserve">อยู่ที่ประมาณ </w:t>
      </w:r>
      <w:r w:rsidR="000D5DCE">
        <w:t xml:space="preserve">7.5 </w:t>
      </w:r>
      <w:r w:rsidR="000D5DCE">
        <w:rPr>
          <w:rFonts w:hint="cs"/>
          <w:cs/>
        </w:rPr>
        <w:t>พัลส์ต่อลิตร สามารถ</w:t>
      </w:r>
      <w:r w:rsidR="00FC5968">
        <w:rPr>
          <w:rFonts w:hint="cs"/>
          <w:cs/>
        </w:rPr>
        <w:t>คำนวณอัตราการไหล</w:t>
      </w:r>
      <w:r w:rsidR="00637DC2">
        <w:rPr>
          <w:rFonts w:hint="cs"/>
          <w:cs/>
        </w:rPr>
        <w:t>ดังสมการ</w:t>
      </w:r>
      <w:r w:rsidR="00F83F34">
        <w:rPr>
          <w:rFonts w:hint="cs"/>
          <w:cs/>
        </w:rPr>
        <w:t xml:space="preserve"> </w:t>
      </w:r>
      <w:r w:rsidR="00F83F34">
        <w:t>(2)</w:t>
      </w:r>
      <w:r w:rsidR="00760D79">
        <w:t xml:space="preserve"> </w:t>
      </w:r>
    </w:p>
    <w:p w14:paraId="05960EFD" w14:textId="52B24AB1" w:rsidR="00760D79" w:rsidRPr="00CC1FFA" w:rsidRDefault="00BD230E" w:rsidP="00C47627">
      <w:pPr>
        <w:pStyle w:val="NormalH3"/>
        <w:tabs>
          <w:tab w:val="center" w:pos="4181"/>
          <w:tab w:val="left" w:pos="7275"/>
        </w:tabs>
        <w:ind w:firstLine="0"/>
        <w:jc w:val="center"/>
      </w:pPr>
      <w:r>
        <w:rPr>
          <w:sz w:val="28"/>
          <w:szCs w:val="28"/>
        </w:rPr>
        <w:t xml:space="preserve">       </w:t>
      </w:r>
      <m:oMath>
        <m:r>
          <w:rPr>
            <w:rFonts w:ascii="Cambria Math" w:hAnsi="Cambria Math"/>
            <w:sz w:val="28"/>
            <w:szCs w:val="28"/>
          </w:rPr>
          <m:t xml:space="preserve">Flow Rate (L/min)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Pulse Frequency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7.5</m:t>
            </m:r>
          </m:den>
        </m:f>
      </m:oMath>
      <w:r w:rsidR="00D44D36">
        <w:t xml:space="preserve"> </w:t>
      </w:r>
      <w:r>
        <w:t xml:space="preserve">      </w:t>
      </w:r>
      <w:r w:rsidR="00D44D36">
        <w:t>(</w:t>
      </w:r>
      <w:r>
        <w:t>2)</w:t>
      </w:r>
    </w:p>
    <w:p w14:paraId="6AE6A67B" w14:textId="573940C3" w:rsidR="00760D79" w:rsidRDefault="002D2E48" w:rsidP="00E74630">
      <w:pPr>
        <w:pStyle w:val="NormalH3"/>
        <w:ind w:firstLine="0"/>
        <w:rPr>
          <w:b/>
          <w:bCs/>
          <w:cs/>
        </w:rPr>
      </w:pPr>
      <w:r>
        <w:rPr>
          <w:rFonts w:hint="cs"/>
          <w:b/>
          <w:bCs/>
          <w:cs/>
        </w:rPr>
        <w:t xml:space="preserve">               </w:t>
      </w:r>
    </w:p>
    <w:p w14:paraId="2D3BB430" w14:textId="77777777" w:rsidR="00760D79" w:rsidRDefault="00760D79" w:rsidP="00E74630">
      <w:pPr>
        <w:pStyle w:val="NormalH3"/>
        <w:ind w:firstLine="0"/>
        <w:rPr>
          <w:b/>
          <w:bCs/>
        </w:rPr>
      </w:pPr>
    </w:p>
    <w:p w14:paraId="452B3AC6" w14:textId="193005BD" w:rsidR="00B107EB" w:rsidRPr="00835567" w:rsidRDefault="004768FD" w:rsidP="00E74630">
      <w:pPr>
        <w:pStyle w:val="NormalH3"/>
        <w:ind w:firstLine="0"/>
      </w:pPr>
      <w:r w:rsidRPr="00835567">
        <w:rPr>
          <w:rFonts w:hint="cs"/>
          <w:cs/>
        </w:rPr>
        <w:t>สามารถคำนวณปริมาตรสะสมรวมของน้ำ</w:t>
      </w:r>
      <w:r w:rsidR="00835567" w:rsidRPr="00835567">
        <w:rPr>
          <w:rFonts w:hint="cs"/>
          <w:cs/>
        </w:rPr>
        <w:t xml:space="preserve">ดังสมการ </w:t>
      </w:r>
      <w:r w:rsidR="00835567" w:rsidRPr="00835567">
        <w:t>(3)</w:t>
      </w:r>
    </w:p>
    <w:p w14:paraId="57A322A6" w14:textId="1F1FC893" w:rsidR="0066406A" w:rsidRPr="00835567" w:rsidRDefault="002611A3" w:rsidP="002D5155">
      <w:pPr>
        <w:pStyle w:val="NormalH3"/>
        <w:ind w:firstLine="0"/>
        <w:jc w:val="center"/>
      </w:pPr>
      <m:oMath>
        <m:r>
          <w:rPr>
            <w:rFonts w:ascii="Cambria Math" w:hAnsi="Cambria Math"/>
            <w:sz w:val="28"/>
            <w:szCs w:val="28"/>
          </w:rPr>
          <m:t xml:space="preserve">Volume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Total pulses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7.5</m:t>
            </m:r>
          </m:den>
        </m:f>
      </m:oMath>
      <w:r w:rsidR="002D5155">
        <w:t xml:space="preserve"> (3)</w:t>
      </w:r>
    </w:p>
    <w:p w14:paraId="05948990" w14:textId="77777777" w:rsidR="00C47627" w:rsidRDefault="00C47627" w:rsidP="00E74630">
      <w:pPr>
        <w:pStyle w:val="NormalH3"/>
        <w:ind w:firstLine="0"/>
        <w:rPr>
          <w:b/>
          <w:bCs/>
        </w:rPr>
      </w:pPr>
    </w:p>
    <w:p w14:paraId="713651AB" w14:textId="2D8D9FE4" w:rsidR="006058D9" w:rsidRDefault="002D2E48" w:rsidP="00E74630">
      <w:pPr>
        <w:pStyle w:val="NormalH3"/>
        <w:ind w:firstLine="0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 </w:t>
      </w:r>
      <w:r w:rsidR="006058D9">
        <w:rPr>
          <w:rFonts w:hint="cs"/>
          <w:b/>
          <w:bCs/>
          <w:cs/>
        </w:rPr>
        <w:t>ภา</w:t>
      </w:r>
      <w:r w:rsidR="00C22BAD">
        <w:rPr>
          <w:rFonts w:hint="cs"/>
          <w:b/>
          <w:bCs/>
          <w:cs/>
        </w:rPr>
        <w:t>ษา</w:t>
      </w:r>
      <w:r>
        <w:rPr>
          <w:rFonts w:hint="cs"/>
          <w:b/>
          <w:bCs/>
          <w:cs/>
        </w:rPr>
        <w:t>โปรแกรมมิ่ง</w:t>
      </w:r>
      <w:r w:rsidR="00C22BAD">
        <w:rPr>
          <w:rFonts w:hint="cs"/>
          <w:b/>
          <w:bCs/>
          <w:cs/>
        </w:rPr>
        <w:t>ที่ใช้ในการเขียนโค้ด</w:t>
      </w:r>
      <w:r>
        <w:rPr>
          <w:rFonts w:hint="cs"/>
          <w:b/>
          <w:bCs/>
          <w:cs/>
        </w:rPr>
        <w:t xml:space="preserve">ลงบอร์ด </w:t>
      </w:r>
      <w:r>
        <w:rPr>
          <w:b/>
          <w:bCs/>
        </w:rPr>
        <w:t>ESP32</w:t>
      </w:r>
    </w:p>
    <w:p w14:paraId="64044A99" w14:textId="2C0C28B2" w:rsidR="006E02E9" w:rsidRPr="006E02E9" w:rsidRDefault="006E02E9" w:rsidP="00E74630">
      <w:pPr>
        <w:pStyle w:val="NormalH3"/>
        <w:ind w:firstLine="0"/>
      </w:pPr>
      <w:r>
        <w:rPr>
          <w:b/>
          <w:bCs/>
        </w:rPr>
        <w:t xml:space="preserve">                 </w:t>
      </w:r>
      <w:r w:rsidRPr="006E02E9">
        <w:t xml:space="preserve">C++ </w:t>
      </w:r>
      <w:r w:rsidRPr="006E02E9">
        <w:rPr>
          <w:cs/>
        </w:rPr>
        <w:t>เป็นภาษาโปรแกรมระดับสูงที่มีประสิทธิภาพและความเร็วสูงในการควบคุมฮาร์ดแวร์ระดับต่ำ (</w:t>
      </w:r>
      <w:r w:rsidRPr="006E02E9">
        <w:t xml:space="preserve">Low-level) </w:t>
      </w:r>
      <w:r w:rsidRPr="006E02E9">
        <w:rPr>
          <w:cs/>
        </w:rPr>
        <w:t xml:space="preserve">ซึ่งเป็นภาษาหลักที่ใช้ร่วมกับ </w:t>
      </w:r>
      <w:r w:rsidRPr="006E02E9">
        <w:t xml:space="preserve">Arduino IDE </w:t>
      </w:r>
      <w:r w:rsidRPr="006E02E9">
        <w:rPr>
          <w:cs/>
        </w:rPr>
        <w:t xml:space="preserve">ในการพัฒนาซอฟต์แวร์ควบคุมบอร์ด </w:t>
      </w:r>
      <w:r w:rsidRPr="006E02E9">
        <w:t xml:space="preserve">ESP32 </w:t>
      </w:r>
      <w:r w:rsidRPr="006E02E9">
        <w:rPr>
          <w:cs/>
        </w:rPr>
        <w:t xml:space="preserve">ในงานวิจัยนี้ </w:t>
      </w:r>
      <w:r w:rsidRPr="006E02E9">
        <w:t xml:space="preserve">C++ </w:t>
      </w:r>
      <w:r w:rsidRPr="006E02E9">
        <w:rPr>
          <w:cs/>
        </w:rPr>
        <w:t xml:space="preserve">ทำหน้าที่เขียนคำสั่งเพื่อจัดการทรัพยากรของไมโครคอนโทรลเลอร์ ทั้งการตั้งค่าขา </w:t>
      </w:r>
      <w:r w:rsidRPr="006E02E9">
        <w:t xml:space="preserve">GPIO </w:t>
      </w:r>
      <w:r w:rsidRPr="006E02E9">
        <w:rPr>
          <w:cs/>
        </w:rPr>
        <w:t xml:space="preserve">เพื่ออ่านค่าจากเซนเซอร์ การคำนวณทางคณิตศาสตร์ที่ซับซ้อน และการจัดการหน่วยความจำที่มีจำกัดให้เกิดประสิทธิภาพสูงสุด นอกจากนี้ยังใช้ในการเรียกใช้งาน </w:t>
      </w:r>
      <w:r w:rsidRPr="006E02E9">
        <w:t xml:space="preserve">Library </w:t>
      </w:r>
      <w:r w:rsidRPr="006E02E9">
        <w:rPr>
          <w:cs/>
        </w:rPr>
        <w:t xml:space="preserve">ต่างๆ เพื่อควบคุมหน้าจอ </w:t>
      </w:r>
      <w:r w:rsidRPr="006E02E9">
        <w:t xml:space="preserve">OLED </w:t>
      </w:r>
      <w:r w:rsidRPr="006E02E9">
        <w:rPr>
          <w:cs/>
        </w:rPr>
        <w:t xml:space="preserve">และจัดการโปรโตคอลสื่อสารเพื่อให้ระบบ </w:t>
      </w:r>
      <w:r w:rsidRPr="006E02E9">
        <w:t xml:space="preserve">IoT </w:t>
      </w:r>
      <w:r w:rsidRPr="006E02E9">
        <w:rPr>
          <w:cs/>
        </w:rPr>
        <w:t xml:space="preserve">สามารถทำงานแบบ </w:t>
      </w:r>
      <w:r w:rsidRPr="006E02E9">
        <w:t xml:space="preserve">Real-time </w:t>
      </w:r>
      <w:r w:rsidRPr="006E02E9">
        <w:rPr>
          <w:cs/>
        </w:rPr>
        <w:t>และมีความเสถียรสูงตามมาตรฐาน</w:t>
      </w:r>
    </w:p>
    <w:p w14:paraId="1494241A" w14:textId="0CD24BD2" w:rsidR="006E02E9" w:rsidRDefault="001C227F" w:rsidP="001C227F">
      <w:pPr>
        <w:pStyle w:val="3"/>
        <w:rPr>
          <w:b w:val="0"/>
          <w:bCs w:val="0"/>
        </w:rPr>
      </w:pPr>
      <w:r w:rsidRPr="00244AC4">
        <w:rPr>
          <w:cs/>
        </w:rPr>
        <w:t>การพัฒนาแอปพลิเคชัน</w:t>
      </w:r>
      <w:r w:rsidRPr="00671B08">
        <w:rPr>
          <w:cs/>
        </w:rPr>
        <w:t>เคลื่อนที่</w:t>
      </w:r>
      <w:r w:rsidR="00534D3D">
        <w:rPr>
          <w:rFonts w:hint="cs"/>
          <w:cs/>
        </w:rPr>
        <w:t xml:space="preserve"> </w:t>
      </w:r>
      <w:r w:rsidRPr="00244AC4">
        <w:rPr>
          <w:cs/>
        </w:rPr>
        <w:t>(</w:t>
      </w:r>
      <w:r w:rsidRPr="00244AC4">
        <w:t>Mobile Application Development)</w:t>
      </w:r>
    </w:p>
    <w:p w14:paraId="5AA64B29" w14:textId="77777777" w:rsidR="005A16C4" w:rsidRDefault="00244AC4" w:rsidP="005A16C4">
      <w:pPr>
        <w:pStyle w:val="NormalH3"/>
      </w:pPr>
      <w:r w:rsidRPr="00244AC4">
        <w:rPr>
          <w:cs/>
        </w:rPr>
        <w:t>เป็นกระบวนการออกแบบ สร้าง และดูแลระบบซอฟต์แวร์ที่ออกแบบมาเพื่อใช้งานบนอุปกรณ์พกพา เช่น สมาร์ทโฟนหรือแท็บ</w:t>
      </w:r>
      <w:proofErr w:type="spellStart"/>
      <w:r w:rsidRPr="00244AC4">
        <w:rPr>
          <w:cs/>
        </w:rPr>
        <w:t>เล็ต</w:t>
      </w:r>
      <w:proofErr w:type="spellEnd"/>
      <w:r w:rsidRPr="00244AC4">
        <w:rPr>
          <w:cs/>
        </w:rPr>
        <w:t xml:space="preserve"> โดยผู้ใช้สามารถเข้าถึงฟังก์ชันการทำงานต่างๆ ได้อย่างสะดวกผ่านระบบปฏิบัติการเฉพาะทาง (เช่น </w:t>
      </w:r>
      <w:r w:rsidRPr="00244AC4">
        <w:t xml:space="preserve">Android </w:t>
      </w:r>
      <w:r w:rsidRPr="00244AC4">
        <w:rPr>
          <w:cs/>
        </w:rPr>
        <w:t xml:space="preserve">หรือ </w:t>
      </w:r>
      <w:r w:rsidRPr="00244AC4">
        <w:t xml:space="preserve">iOS) </w:t>
      </w:r>
      <w:r w:rsidRPr="00244AC4">
        <w:rPr>
          <w:cs/>
        </w:rPr>
        <w:t>กระบวนการนี้ครอบคลุมตั้งแต่การวางโครงสร้างพื้นฐาน การออกแบบส่วนติดต่อผู้ใช้ (</w:t>
      </w:r>
      <w:r w:rsidRPr="00244AC4">
        <w:t xml:space="preserve">User Interface) </w:t>
      </w:r>
      <w:r w:rsidRPr="00244AC4">
        <w:rPr>
          <w:cs/>
        </w:rPr>
        <w:t>และประสบการณ์การใช้งา</w:t>
      </w:r>
      <w:r w:rsidR="00EE154E">
        <w:rPr>
          <w:rFonts w:hint="cs"/>
          <w:cs/>
        </w:rPr>
        <w:t>น</w:t>
      </w:r>
      <w:r w:rsidRPr="00244AC4">
        <w:rPr>
          <w:cs/>
        </w:rPr>
        <w:t xml:space="preserve"> (</w:t>
      </w:r>
      <w:r w:rsidRPr="00244AC4">
        <w:t xml:space="preserve">User Experience) </w:t>
      </w:r>
      <w:r w:rsidRPr="00244AC4">
        <w:rPr>
          <w:cs/>
        </w:rPr>
        <w:t>การพัฒนาฟังก์ชันการทำงานที่เชื่อมต่อกับอุปกรณ์ภายนอก (</w:t>
      </w:r>
      <w:r w:rsidRPr="00244AC4">
        <w:t xml:space="preserve">IoT) </w:t>
      </w:r>
      <w:r w:rsidRPr="00244AC4">
        <w:rPr>
          <w:cs/>
        </w:rPr>
        <w:t>ไปจนถึงการประมวลผลข้อมูลด้วยปัญญาประดิษฐ์และการดูแลรักษาหลังจากเผยแพร่แล้ว</w:t>
      </w:r>
    </w:p>
    <w:p w14:paraId="389E5782" w14:textId="77777777" w:rsidR="003F0C4E" w:rsidRPr="003F0C4E" w:rsidRDefault="003F0C4E" w:rsidP="003F0C4E">
      <w:pPr>
        <w:pStyle w:val="NormalH3"/>
        <w:ind w:firstLine="0"/>
        <w:rPr>
          <w:b/>
          <w:bCs/>
        </w:rPr>
      </w:pPr>
      <w:r>
        <w:rPr>
          <w:rFonts w:hint="cs"/>
          <w:b/>
          <w:bCs/>
          <w:cs/>
        </w:rPr>
        <w:t xml:space="preserve">                 </w:t>
      </w:r>
      <w:r w:rsidR="00230183"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 xml:space="preserve"> </w:t>
      </w:r>
      <w:r w:rsidRPr="003F0C4E">
        <w:rPr>
          <w:b/>
          <w:bCs/>
          <w:cs/>
        </w:rPr>
        <w:t>ขั้นตอนการพัฒนาแอปพลิเคชันเคลื่อนที่ (</w:t>
      </w:r>
      <w:r w:rsidRPr="003F0C4E">
        <w:rPr>
          <w:b/>
          <w:bCs/>
        </w:rPr>
        <w:t>Mobile Application Development Process)</w:t>
      </w:r>
    </w:p>
    <w:p w14:paraId="2D8FFA7B" w14:textId="77777777" w:rsidR="003F0C4E" w:rsidRDefault="003F0C4E" w:rsidP="003F0C4E">
      <w:pPr>
        <w:pStyle w:val="NormalH3"/>
      </w:pPr>
      <w:r w:rsidRPr="003F0C4E">
        <w:rPr>
          <w:cs/>
        </w:rPr>
        <w:t xml:space="preserve">กระบวนการพัฒนาแอปพลิเคชันเป็นขั้นตอนที่ต้องดำเนินการอย่างเป็นระบบเพื่อให้ได้แอปพลิเคชันที่มีคุณภาพ ตอบสนองต่อความต้องการของผู้ใช้ และสามารถทำงานร่วมกับอุปกรณ์ </w:t>
      </w:r>
      <w:r w:rsidRPr="003F0C4E">
        <w:t xml:space="preserve">IoT </w:t>
      </w:r>
      <w:r w:rsidRPr="003F0C4E">
        <w:rPr>
          <w:cs/>
        </w:rPr>
        <w:t xml:space="preserve">ได้อย่างมีประสิทธิภาพ โดยทั่วไปแบ่งเป็น </w:t>
      </w:r>
      <w:r w:rsidR="00BC46FE">
        <w:t>4</w:t>
      </w:r>
      <w:r w:rsidRPr="003F0C4E">
        <w:t xml:space="preserve"> </w:t>
      </w:r>
      <w:r w:rsidRPr="003F0C4E">
        <w:rPr>
          <w:cs/>
        </w:rPr>
        <w:t>ขั้นตอนหลัก ดังนี้:</w:t>
      </w:r>
    </w:p>
    <w:p w14:paraId="07891BE0" w14:textId="3B16F536" w:rsidR="00230183" w:rsidRPr="00230183" w:rsidRDefault="00230183" w:rsidP="00860FC4">
      <w:pPr>
        <w:pStyle w:val="NormalH3"/>
      </w:pPr>
      <w:r w:rsidRPr="007C0BF1">
        <w:rPr>
          <w:b/>
          <w:bCs/>
        </w:rPr>
        <w:t xml:space="preserve"> 1</w:t>
      </w:r>
      <w:r w:rsidR="00221D3C" w:rsidRPr="007C0BF1">
        <w:rPr>
          <w:b/>
          <w:bCs/>
        </w:rPr>
        <w:t>)</w:t>
      </w:r>
      <w:r w:rsidR="00221D3C">
        <w:t xml:space="preserve"> </w:t>
      </w:r>
      <w:r w:rsidRPr="00230183">
        <w:rPr>
          <w:b/>
          <w:bCs/>
          <w:cs/>
        </w:rPr>
        <w:t>การวางแผนการทำงาน (</w:t>
      </w:r>
      <w:r w:rsidRPr="00230183">
        <w:rPr>
          <w:b/>
          <w:bCs/>
        </w:rPr>
        <w:t>Planning Stage):</w:t>
      </w:r>
      <w:r w:rsidRPr="00230183">
        <w:t xml:space="preserve"> </w:t>
      </w:r>
      <w:r w:rsidRPr="00D0175B">
        <w:rPr>
          <w:cs/>
        </w:rPr>
        <w:t>กำหนดเป้าหมายของแอปพลิเคชัน เช่น การติดตามระดับน้ำ กำหนดงบประมาณ รวมถึงเลือกเครื่องมือที่เหมาะสม เช่น การพัฒนาแบบ</w:t>
      </w:r>
      <w:r w:rsidRPr="00D0175B">
        <w:t xml:space="preserve"> Cross-platform (Flutte</w:t>
      </w:r>
      <w:r w:rsidR="00304589" w:rsidRPr="00D0175B">
        <w:t>r</w:t>
      </w:r>
      <w:r w:rsidRPr="00D0175B">
        <w:t xml:space="preserve">) </w:t>
      </w:r>
      <w:r w:rsidRPr="00D0175B">
        <w:rPr>
          <w:cs/>
        </w:rPr>
        <w:t>เพื่อให้ใช้งานได้ทุกระบบปฏิบัติการ</w:t>
      </w:r>
    </w:p>
    <w:p w14:paraId="31FF1606" w14:textId="77777777" w:rsidR="00230183" w:rsidRPr="00D0175B" w:rsidRDefault="00860FC4" w:rsidP="00230183">
      <w:pPr>
        <w:pStyle w:val="NormalH3"/>
      </w:pPr>
      <w:r w:rsidRPr="007C0BF1">
        <w:rPr>
          <w:b/>
          <w:bCs/>
        </w:rPr>
        <w:t>2</w:t>
      </w:r>
      <w:r w:rsidR="00221D3C" w:rsidRPr="007C0BF1">
        <w:rPr>
          <w:b/>
          <w:bCs/>
        </w:rPr>
        <w:t>)</w:t>
      </w:r>
      <w:r w:rsidR="00221D3C">
        <w:t xml:space="preserve"> </w:t>
      </w:r>
      <w:r w:rsidR="00230183" w:rsidRPr="00230183">
        <w:rPr>
          <w:b/>
          <w:bCs/>
          <w:cs/>
        </w:rPr>
        <w:t>การออกแบบและสร้างแอปพลิเคชัน (</w:t>
      </w:r>
      <w:r w:rsidR="00230183" w:rsidRPr="00230183">
        <w:rPr>
          <w:b/>
          <w:bCs/>
        </w:rPr>
        <w:t>Design &amp; Development):</w:t>
      </w:r>
      <w:r w:rsidR="00230183" w:rsidRPr="00230183">
        <w:t xml:space="preserve"> </w:t>
      </w:r>
      <w:r w:rsidR="00230183" w:rsidRPr="00D0175B">
        <w:rPr>
          <w:cs/>
        </w:rPr>
        <w:t>ออกแบบ</w:t>
      </w:r>
      <w:r w:rsidR="00230183" w:rsidRPr="00D0175B">
        <w:t xml:space="preserve"> Wireframe </w:t>
      </w:r>
      <w:r w:rsidR="00230183" w:rsidRPr="00D0175B">
        <w:rPr>
          <w:cs/>
        </w:rPr>
        <w:t>และ</w:t>
      </w:r>
      <w:r w:rsidR="00230183" w:rsidRPr="00D0175B">
        <w:t xml:space="preserve"> UI/UX </w:t>
      </w:r>
      <w:r w:rsidR="00230183" w:rsidRPr="00D0175B">
        <w:rPr>
          <w:cs/>
        </w:rPr>
        <w:t xml:space="preserve">ที่เน้นความง่ายในการดู </w:t>
      </w:r>
      <w:r w:rsidR="00230183" w:rsidRPr="00D0175B">
        <w:t xml:space="preserve">Dashboard </w:t>
      </w:r>
      <w:r w:rsidR="00230183" w:rsidRPr="00D0175B">
        <w:rPr>
          <w:cs/>
        </w:rPr>
        <w:t>ระดับน้ำ จากนั้นพัฒนาส่วนหน้าจอ (</w:t>
      </w:r>
      <w:r w:rsidR="00230183" w:rsidRPr="00D0175B">
        <w:t xml:space="preserve">Frontend) </w:t>
      </w:r>
      <w:r w:rsidR="00230183" w:rsidRPr="00D0175B">
        <w:rPr>
          <w:cs/>
        </w:rPr>
        <w:t>และส่วนหลังบ้าน (</w:t>
      </w:r>
      <w:r w:rsidR="00230183" w:rsidRPr="00D0175B">
        <w:t xml:space="preserve">Backend) </w:t>
      </w:r>
      <w:r w:rsidR="00230183" w:rsidRPr="00D0175B">
        <w:rPr>
          <w:cs/>
        </w:rPr>
        <w:t xml:space="preserve">โดยใช้ภาษาโปรแกรม </w:t>
      </w:r>
      <w:r w:rsidR="00230183" w:rsidRPr="00D0175B">
        <w:t xml:space="preserve">Dart </w:t>
      </w:r>
      <w:r w:rsidR="00230183" w:rsidRPr="00D0175B">
        <w:rPr>
          <w:cs/>
        </w:rPr>
        <w:t xml:space="preserve">ร่วมกับการจัดการฐานข้อมูลบน </w:t>
      </w:r>
      <w:r w:rsidR="00230183" w:rsidRPr="00D0175B">
        <w:t xml:space="preserve">Cloud (Firebase) </w:t>
      </w:r>
      <w:r w:rsidR="00230183" w:rsidRPr="00D0175B">
        <w:rPr>
          <w:cs/>
        </w:rPr>
        <w:t xml:space="preserve">และการผนวกโมเดล </w:t>
      </w:r>
      <w:r w:rsidR="00230183" w:rsidRPr="00D0175B">
        <w:t>AI (LSTM)</w:t>
      </w:r>
    </w:p>
    <w:p w14:paraId="21FCC01E" w14:textId="77777777" w:rsidR="00230183" w:rsidRPr="00230183" w:rsidRDefault="00860FC4" w:rsidP="00230183">
      <w:pPr>
        <w:pStyle w:val="NormalH3"/>
      </w:pPr>
      <w:r w:rsidRPr="007C0BF1">
        <w:rPr>
          <w:b/>
          <w:bCs/>
        </w:rPr>
        <w:t>3</w:t>
      </w:r>
      <w:r w:rsidR="00221D3C" w:rsidRPr="007C0BF1">
        <w:rPr>
          <w:b/>
          <w:bCs/>
        </w:rPr>
        <w:t>)</w:t>
      </w:r>
      <w:r w:rsidR="00221D3C">
        <w:t xml:space="preserve"> </w:t>
      </w:r>
      <w:r w:rsidR="00230183" w:rsidRPr="00230183">
        <w:rPr>
          <w:b/>
          <w:bCs/>
          <w:cs/>
        </w:rPr>
        <w:t>การทดสอบและตรวจสอบความถูกต้อง (</w:t>
      </w:r>
      <w:r w:rsidR="00230183" w:rsidRPr="00230183">
        <w:rPr>
          <w:b/>
          <w:bCs/>
        </w:rPr>
        <w:t>Testing &amp; Debugging):</w:t>
      </w:r>
      <w:r w:rsidR="00230183" w:rsidRPr="00230183">
        <w:t xml:space="preserve"> </w:t>
      </w:r>
      <w:r w:rsidR="00230183" w:rsidRPr="00230183">
        <w:rPr>
          <w:cs/>
        </w:rPr>
        <w:t xml:space="preserve">ทดสอบการทำงานของแอปพลิเคชันบนอุปกรณ์จริง ตรวจสอบความแม่นยำของการรับข้อมูลจากเซนเซอร์และความถูกต้องของ </w:t>
      </w:r>
      <w:r w:rsidR="00230183" w:rsidRPr="00230183">
        <w:t xml:space="preserve">AI </w:t>
      </w:r>
      <w:r w:rsidR="00230183" w:rsidRPr="00230183">
        <w:rPr>
          <w:cs/>
        </w:rPr>
        <w:t>ในการพยากรณ์ รวมถึงตรวจสอบช่องโหว่ด้านความปลอดภัย (</w:t>
      </w:r>
      <w:r w:rsidR="00230183" w:rsidRPr="00230183">
        <w:t xml:space="preserve">Security Testing) </w:t>
      </w:r>
      <w:r w:rsidR="00230183" w:rsidRPr="00230183">
        <w:rPr>
          <w:cs/>
        </w:rPr>
        <w:t>ก่อนการใช้งานจริง</w:t>
      </w:r>
    </w:p>
    <w:p w14:paraId="786313DD" w14:textId="128C58F8" w:rsidR="00637603" w:rsidRDefault="00860FC4" w:rsidP="007C0BF1">
      <w:pPr>
        <w:pStyle w:val="NormalH3"/>
      </w:pPr>
      <w:r w:rsidRPr="007C0BF1">
        <w:rPr>
          <w:b/>
          <w:bCs/>
        </w:rPr>
        <w:lastRenderedPageBreak/>
        <w:t>4</w:t>
      </w:r>
      <w:r w:rsidR="00221D3C" w:rsidRPr="007C0BF1">
        <w:rPr>
          <w:b/>
          <w:bCs/>
        </w:rPr>
        <w:t>)</w:t>
      </w:r>
      <w:r w:rsidR="00221D3C">
        <w:t xml:space="preserve"> </w:t>
      </w:r>
      <w:r w:rsidR="00230183" w:rsidRPr="00230183">
        <w:rPr>
          <w:b/>
          <w:bCs/>
          <w:cs/>
        </w:rPr>
        <w:t>การเผยแพร่และดูแลรักษา (</w:t>
      </w:r>
      <w:r w:rsidR="00230183" w:rsidRPr="00230183">
        <w:rPr>
          <w:b/>
          <w:bCs/>
        </w:rPr>
        <w:t>Deployment &amp; Maintenance):</w:t>
      </w:r>
      <w:r w:rsidR="00230183" w:rsidRPr="00230183">
        <w:t xml:space="preserve"> </w:t>
      </w:r>
      <w:proofErr w:type="spellStart"/>
      <w:r w:rsidR="00230183" w:rsidRPr="00230183">
        <w:rPr>
          <w:cs/>
        </w:rPr>
        <w:t>อัปโห</w:t>
      </w:r>
      <w:proofErr w:type="spellEnd"/>
      <w:r w:rsidR="00230183" w:rsidRPr="00230183">
        <w:rPr>
          <w:cs/>
        </w:rPr>
        <w:t xml:space="preserve">ลดแอปพลิเคชันขึ้นสู่ </w:t>
      </w:r>
      <w:r w:rsidR="00230183" w:rsidRPr="00230183">
        <w:t xml:space="preserve">Store (App Store </w:t>
      </w:r>
      <w:r w:rsidR="00230183" w:rsidRPr="00230183">
        <w:rPr>
          <w:cs/>
        </w:rPr>
        <w:t xml:space="preserve">หรือ </w:t>
      </w:r>
      <w:r w:rsidR="00230183" w:rsidRPr="00230183">
        <w:t xml:space="preserve">Play Store) </w:t>
      </w:r>
      <w:r w:rsidR="00230183" w:rsidRPr="00230183">
        <w:rPr>
          <w:cs/>
        </w:rPr>
        <w:t>หรือติดตั้งเพื่อใช้งานภายในดูแลรักษาและ</w:t>
      </w:r>
      <w:r w:rsidR="00776A90">
        <w:rPr>
          <w:cs/>
        </w:rPr>
        <w:br/>
      </w:r>
      <w:proofErr w:type="spellStart"/>
      <w:r w:rsidR="007C0BF1">
        <w:rPr>
          <w:rFonts w:hint="cs"/>
          <w:cs/>
        </w:rPr>
        <w:t>อัป</w:t>
      </w:r>
      <w:proofErr w:type="spellEnd"/>
      <w:r w:rsidR="00230183" w:rsidRPr="00230183">
        <w:rPr>
          <w:cs/>
        </w:rPr>
        <w:t>เด</w:t>
      </w:r>
      <w:r w:rsidR="0024458A">
        <w:rPr>
          <w:rFonts w:hint="cs"/>
          <w:cs/>
        </w:rPr>
        <w:t>ต</w:t>
      </w:r>
      <w:r w:rsidR="00230183" w:rsidRPr="00230183">
        <w:rPr>
          <w:cs/>
        </w:rPr>
        <w:t>ระบบเพื่อให้รองรับพฤติกรรมการใช้น้ำที่เปลี่ยนไปและเทคโนโลยีที่พัฒนาขึ้น</w:t>
      </w:r>
    </w:p>
    <w:p w14:paraId="0BFE04BE" w14:textId="77777777" w:rsidR="00804F05" w:rsidRDefault="00804F05" w:rsidP="00804F05">
      <w:pPr>
        <w:pStyle w:val="NormalH3"/>
      </w:pPr>
    </w:p>
    <w:p w14:paraId="2B089F74" w14:textId="2EBE91EE" w:rsidR="00804F05" w:rsidRPr="0032081E" w:rsidRDefault="00804F05" w:rsidP="00804F05">
      <w:pPr>
        <w:pStyle w:val="NormalH3"/>
        <w:ind w:firstLine="0"/>
        <w:rPr>
          <w:b/>
          <w:bCs/>
        </w:rPr>
      </w:pPr>
      <w:r>
        <w:rPr>
          <w:rFonts w:hint="cs"/>
          <w:b/>
          <w:bCs/>
          <w:cs/>
        </w:rPr>
        <w:t xml:space="preserve">                  </w:t>
      </w:r>
      <w:r w:rsidRPr="0032081E">
        <w:rPr>
          <w:b/>
          <w:bCs/>
          <w:cs/>
        </w:rPr>
        <w:t>ทฤษฎีการพัฒนาซอฟต์แวร์และอินเทอร</w:t>
      </w:r>
      <w:proofErr w:type="spellStart"/>
      <w:r w:rsidRPr="0032081E">
        <w:rPr>
          <w:b/>
          <w:bCs/>
          <w:cs/>
        </w:rPr>
        <w:t>์เฟซ</w:t>
      </w:r>
      <w:proofErr w:type="spellEnd"/>
      <w:r w:rsidRPr="0032081E">
        <w:rPr>
          <w:b/>
          <w:bCs/>
          <w:cs/>
        </w:rPr>
        <w:t xml:space="preserve"> (</w:t>
      </w:r>
      <w:r w:rsidRPr="0032081E">
        <w:rPr>
          <w:b/>
          <w:bCs/>
        </w:rPr>
        <w:t>Software &amp; UI)</w:t>
      </w:r>
    </w:p>
    <w:p w14:paraId="04D9E1FD" w14:textId="3C1CCB32" w:rsidR="00804F05" w:rsidRPr="0032081E" w:rsidRDefault="00804F05" w:rsidP="00804F05">
      <w:pPr>
        <w:pStyle w:val="NormalH3"/>
        <w:ind w:firstLine="0"/>
      </w:pPr>
      <w:r>
        <w:rPr>
          <w:rFonts w:hint="cs"/>
          <w:b/>
          <w:bCs/>
          <w:cs/>
        </w:rPr>
        <w:t xml:space="preserve">                  </w:t>
      </w:r>
      <w:r w:rsidRPr="0032081E">
        <w:rPr>
          <w:b/>
          <w:bCs/>
          <w:cs/>
        </w:rPr>
        <w:t>การพัฒนาแอปพลิเคชันข้ามแพลตฟอร์ม (</w:t>
      </w:r>
      <w:r w:rsidRPr="0032081E">
        <w:rPr>
          <w:b/>
          <w:bCs/>
        </w:rPr>
        <w:t>Cross-platform Development):</w:t>
      </w:r>
      <w:r w:rsidRPr="0032081E">
        <w:t xml:space="preserve"> </w:t>
      </w:r>
      <w:r w:rsidRPr="0032081E">
        <w:rPr>
          <w:cs/>
        </w:rPr>
        <w:t xml:space="preserve">ศึกษาโครงสร้างของ </w:t>
      </w:r>
      <w:r w:rsidRPr="0032081E">
        <w:t xml:space="preserve">Flutter </w:t>
      </w:r>
      <w:r w:rsidRPr="0032081E">
        <w:rPr>
          <w:cs/>
        </w:rPr>
        <w:t xml:space="preserve">และภาษา </w:t>
      </w:r>
      <w:r w:rsidRPr="0032081E">
        <w:t xml:space="preserve">Dart </w:t>
      </w:r>
      <w:r w:rsidRPr="0032081E">
        <w:rPr>
          <w:cs/>
        </w:rPr>
        <w:t xml:space="preserve">รวมถึงการจัดการ </w:t>
      </w:r>
      <w:r w:rsidRPr="0032081E">
        <w:t xml:space="preserve">State </w:t>
      </w:r>
      <w:r w:rsidRPr="0032081E">
        <w:rPr>
          <w:cs/>
        </w:rPr>
        <w:t xml:space="preserve">ของข้อมูลเพื่อให้แสดงผลแบบ </w:t>
      </w:r>
      <w:r w:rsidRPr="0032081E">
        <w:t>Real-time</w:t>
      </w:r>
      <w:r w:rsidR="00B37F77">
        <w:t>4</w:t>
      </w:r>
    </w:p>
    <w:p w14:paraId="35BF46E8" w14:textId="77777777" w:rsidR="00804F05" w:rsidRDefault="00804F05" w:rsidP="00804F05">
      <w:pPr>
        <w:pStyle w:val="NormalH3"/>
        <w:ind w:firstLine="0"/>
      </w:pPr>
      <w:r>
        <w:rPr>
          <w:rFonts w:hint="cs"/>
          <w:b/>
          <w:bCs/>
          <w:cs/>
        </w:rPr>
        <w:t xml:space="preserve">                  </w:t>
      </w:r>
      <w:r w:rsidRPr="0032081E">
        <w:rPr>
          <w:b/>
          <w:bCs/>
          <w:cs/>
        </w:rPr>
        <w:t>ระบบฐานข้อมูล (</w:t>
      </w:r>
      <w:r w:rsidRPr="0032081E">
        <w:rPr>
          <w:b/>
          <w:bCs/>
        </w:rPr>
        <w:t>Real-time Database):</w:t>
      </w:r>
      <w:r w:rsidRPr="0032081E">
        <w:t xml:space="preserve"> </w:t>
      </w:r>
      <w:r w:rsidRPr="0032081E">
        <w:rPr>
          <w:cs/>
        </w:rPr>
        <w:t xml:space="preserve">ทฤษฎีการจัดเก็บข้อมูลแบบ </w:t>
      </w:r>
      <w:r w:rsidRPr="0032081E">
        <w:t xml:space="preserve">NoSQL (Firebase) </w:t>
      </w:r>
      <w:r w:rsidRPr="0032081E">
        <w:rPr>
          <w:cs/>
        </w:rPr>
        <w:t>สำหรับเก็บบันทึกประวัติการใช้น้ำย้อนหลังรายวัน/เดือน/ปี</w:t>
      </w:r>
    </w:p>
    <w:p w14:paraId="060FFB44" w14:textId="77777777" w:rsidR="00804F05" w:rsidRPr="00824D04" w:rsidRDefault="00804F05" w:rsidP="00804F05">
      <w:pPr>
        <w:pStyle w:val="NormalH3"/>
        <w:ind w:firstLine="0"/>
        <w:rPr>
          <w:b/>
          <w:bCs/>
        </w:rPr>
      </w:pPr>
      <w:r>
        <w:rPr>
          <w:rFonts w:hint="cs"/>
          <w:b/>
          <w:bCs/>
          <w:cs/>
        </w:rPr>
        <w:t xml:space="preserve">                   </w:t>
      </w:r>
      <w:r w:rsidRPr="00824D04">
        <w:rPr>
          <w:b/>
          <w:bCs/>
          <w:cs/>
        </w:rPr>
        <w:t>ทฤษฎีด้านปัญญาประดิษฐ์และการวิเคราะห์ข้อมูล (</w:t>
      </w:r>
      <w:r w:rsidRPr="00824D04">
        <w:rPr>
          <w:b/>
          <w:bCs/>
        </w:rPr>
        <w:t>AI &amp; Data Analytics)</w:t>
      </w:r>
    </w:p>
    <w:p w14:paraId="2E271009" w14:textId="003578FC" w:rsidR="00804F05" w:rsidRPr="00824D04" w:rsidRDefault="00804F05" w:rsidP="00804F05">
      <w:pPr>
        <w:pStyle w:val="NormalH3"/>
        <w:ind w:firstLine="0"/>
        <w:rPr>
          <w:cs/>
        </w:rPr>
      </w:pPr>
      <w:r>
        <w:rPr>
          <w:rFonts w:hint="cs"/>
          <w:b/>
          <w:bCs/>
          <w:cs/>
        </w:rPr>
        <w:t xml:space="preserve">                   </w:t>
      </w:r>
      <w:r w:rsidRPr="00824D04">
        <w:rPr>
          <w:b/>
          <w:bCs/>
          <w:cs/>
        </w:rPr>
        <w:t>การวิเคราะห์แนวโน้ม (</w:t>
      </w:r>
      <w:r w:rsidRPr="00824D04">
        <w:rPr>
          <w:b/>
          <w:bCs/>
        </w:rPr>
        <w:t>Trend Analysis):</w:t>
      </w:r>
      <w:r w:rsidRPr="00824D04">
        <w:t xml:space="preserve"> </w:t>
      </w:r>
      <w:r w:rsidRPr="00824D04">
        <w:rPr>
          <w:cs/>
        </w:rPr>
        <w:t xml:space="preserve">เพื่อให้ </w:t>
      </w:r>
      <w:r w:rsidRPr="00824D04">
        <w:t xml:space="preserve">AI </w:t>
      </w:r>
      <w:r w:rsidRPr="00824D04">
        <w:rPr>
          <w:cs/>
        </w:rPr>
        <w:t>สามารถคาดการณ์ได้ว่าด้วยปริมาณน้ำที่เหลืออยู่ จะเพียงพอต่อการใช้งานได้อีกกี่วันตาม</w:t>
      </w:r>
      <w:r w:rsidR="001D74C4">
        <w:rPr>
          <w:rFonts w:hint="cs"/>
          <w:cs/>
        </w:rPr>
        <w:t>กิจกรรมผู้ใช้</w:t>
      </w:r>
    </w:p>
    <w:p w14:paraId="2B9EE2D1" w14:textId="77777777" w:rsidR="00804F05" w:rsidRDefault="00804F05" w:rsidP="00804F05">
      <w:pPr>
        <w:pStyle w:val="NormalH3"/>
        <w:ind w:firstLine="0"/>
      </w:pPr>
      <w:r>
        <w:rPr>
          <w:rFonts w:hint="cs"/>
          <w:b/>
          <w:bCs/>
          <w:cs/>
        </w:rPr>
        <w:t xml:space="preserve">                   </w:t>
      </w:r>
      <w:r w:rsidRPr="00824D04">
        <w:rPr>
          <w:b/>
          <w:bCs/>
          <w:cs/>
        </w:rPr>
        <w:t>ระบบให้คำแนะนำ (</w:t>
      </w:r>
      <w:r w:rsidRPr="00824D04">
        <w:rPr>
          <w:b/>
          <w:bCs/>
        </w:rPr>
        <w:t>Recommender System):</w:t>
      </w:r>
      <w:r w:rsidRPr="00824D04">
        <w:t xml:space="preserve"> </w:t>
      </w:r>
      <w:r w:rsidRPr="00824D04">
        <w:rPr>
          <w:cs/>
        </w:rPr>
        <w:t xml:space="preserve">ทฤษฎีการสร้างตรรกะเพื่อให้ </w:t>
      </w:r>
      <w:r w:rsidRPr="00824D04">
        <w:t xml:space="preserve">AI </w:t>
      </w:r>
      <w:r w:rsidRPr="00824D04">
        <w:rPr>
          <w:cs/>
        </w:rPr>
        <w:t>วางแผนการใช้น้ำเมื่อปริมาณน้ำในแทง</w:t>
      </w:r>
      <w:proofErr w:type="spellStart"/>
      <w:r w:rsidRPr="00824D04">
        <w:rPr>
          <w:cs/>
        </w:rPr>
        <w:t>ค์</w:t>
      </w:r>
      <w:proofErr w:type="spellEnd"/>
      <w:r w:rsidRPr="00824D04">
        <w:rPr>
          <w:cs/>
        </w:rPr>
        <w:t>ต่ำกว่าเกณฑ์วิกฤต</w:t>
      </w:r>
    </w:p>
    <w:p w14:paraId="09703296" w14:textId="77777777" w:rsidR="00804F05" w:rsidRDefault="00804F05" w:rsidP="00804F05">
      <w:pPr>
        <w:pStyle w:val="NormalH3"/>
      </w:pPr>
    </w:p>
    <w:p w14:paraId="6CED633F" w14:textId="61587075" w:rsidR="006308F5" w:rsidRPr="006308F5" w:rsidRDefault="006308F5" w:rsidP="006308F5">
      <w:pPr>
        <w:pStyle w:val="NormalH3"/>
        <w:ind w:firstLine="0"/>
        <w:rPr>
          <w:b/>
          <w:bCs/>
        </w:rPr>
      </w:pPr>
      <w:r>
        <w:rPr>
          <w:rFonts w:hint="cs"/>
          <w:b/>
          <w:bCs/>
          <w:cs/>
        </w:rPr>
        <w:t xml:space="preserve">               </w:t>
      </w:r>
      <w:r w:rsidR="00637603" w:rsidRPr="004862BF">
        <w:rPr>
          <w:rFonts w:hint="cs"/>
          <w:b/>
          <w:bCs/>
          <w:cs/>
        </w:rPr>
        <w:t>ภาษาโปรแกรม</w:t>
      </w:r>
      <w:r w:rsidR="006404A8" w:rsidRPr="004862BF">
        <w:rPr>
          <w:rFonts w:hint="cs"/>
          <w:b/>
          <w:bCs/>
          <w:cs/>
        </w:rPr>
        <w:t>มิ่งที่ใช้ในการพัฒนา</w:t>
      </w:r>
      <w:r w:rsidR="006404A8" w:rsidRPr="004862BF">
        <w:rPr>
          <w:b/>
          <w:bCs/>
          <w:cs/>
        </w:rPr>
        <w:t>แอปพลิเคชันเคลื่อนที่</w:t>
      </w:r>
      <w:r w:rsidR="006404A8" w:rsidRPr="004862BF">
        <w:rPr>
          <w:rFonts w:hint="cs"/>
          <w:b/>
          <w:bCs/>
          <w:cs/>
        </w:rPr>
        <w:t xml:space="preserve"> </w:t>
      </w:r>
      <w:r w:rsidR="006404A8" w:rsidRPr="004862BF">
        <w:rPr>
          <w:b/>
          <w:bCs/>
        </w:rPr>
        <w:t>(</w:t>
      </w:r>
      <w:r w:rsidR="004862BF" w:rsidRPr="004862BF">
        <w:rPr>
          <w:b/>
          <w:bCs/>
        </w:rPr>
        <w:t xml:space="preserve">Programming languages </w:t>
      </w:r>
      <w:r w:rsidR="004862BF" w:rsidRPr="004862BF">
        <w:rPr>
          <w:rFonts w:ascii="Arial" w:hAnsi="Arial" w:cs="Arial"/>
          <w:b/>
          <w:bCs/>
        </w:rPr>
        <w:t>​​</w:t>
      </w:r>
      <w:r w:rsidR="004862BF" w:rsidRPr="004862BF">
        <w:rPr>
          <w:b/>
          <w:bCs/>
        </w:rPr>
        <w:t>used in mobile application development</w:t>
      </w:r>
      <w:r w:rsidR="006404A8" w:rsidRPr="004862BF">
        <w:rPr>
          <w:b/>
          <w:bCs/>
        </w:rPr>
        <w:t>)</w:t>
      </w:r>
      <w:r w:rsidR="00F5200E">
        <w:rPr>
          <w:b/>
          <w:bCs/>
        </w:rPr>
        <w:t xml:space="preserve"> </w:t>
      </w:r>
    </w:p>
    <w:p w14:paraId="3CF6945B" w14:textId="5DA67A5D" w:rsidR="00804F05" w:rsidRPr="00466461" w:rsidRDefault="00036F58" w:rsidP="00D16F00">
      <w:pPr>
        <w:pStyle w:val="4"/>
        <w:numPr>
          <w:ilvl w:val="3"/>
          <w:numId w:val="12"/>
        </w:numPr>
      </w:pPr>
      <w:r w:rsidRPr="00CA4E07">
        <w:rPr>
          <w:b/>
          <w:bCs/>
        </w:rPr>
        <w:t>Dart</w:t>
      </w:r>
      <w:r w:rsidRPr="00036F58">
        <w:t xml:space="preserve"> </w:t>
      </w:r>
      <w:r w:rsidR="00CA4E07">
        <w:rPr>
          <w:cs/>
        </w:rPr>
        <w:t>คือภาษาโปรแกรมเชิงวัตถุ (</w:t>
      </w:r>
      <w:r w:rsidR="00CA4E07">
        <w:t xml:space="preserve">Object-Oriented Programming) </w:t>
      </w:r>
      <w:r w:rsidR="00CA4E07">
        <w:rPr>
          <w:cs/>
        </w:rPr>
        <w:t xml:space="preserve">ที่พัฒนาโดย </w:t>
      </w:r>
      <w:r w:rsidR="00CA4E07">
        <w:t xml:space="preserve">Google </w:t>
      </w:r>
      <w:r w:rsidR="00CA4E07">
        <w:rPr>
          <w:cs/>
        </w:rPr>
        <w:t>ซึ่งเป็นภาษาหลักที่ใช้เขียนคำสั่งและควบคุมการทำงานของเฟรม</w:t>
      </w:r>
      <w:proofErr w:type="spellStart"/>
      <w:r w:rsidR="00CA4E07">
        <w:rPr>
          <w:cs/>
        </w:rPr>
        <w:t>เวิร์ก</w:t>
      </w:r>
      <w:proofErr w:type="spellEnd"/>
      <w:r w:rsidR="00CA4E07">
        <w:rPr>
          <w:cs/>
        </w:rPr>
        <w:t xml:space="preserve"> </w:t>
      </w:r>
      <w:r w:rsidR="00CA4E07">
        <w:t xml:space="preserve">Flutter </w:t>
      </w:r>
      <w:r w:rsidR="00CA4E07">
        <w:rPr>
          <w:cs/>
        </w:rPr>
        <w:t xml:space="preserve">ในงานวิจัยนี้ </w:t>
      </w:r>
      <w:r w:rsidR="00CA4E07">
        <w:t xml:space="preserve">Dart </w:t>
      </w:r>
      <w:r w:rsidR="00CA4E07">
        <w:rPr>
          <w:cs/>
        </w:rPr>
        <w:t xml:space="preserve">ทำหน้าที่เป็นส่วน </w:t>
      </w:r>
      <w:r w:rsidR="00CA4E07">
        <w:t xml:space="preserve">Logic </w:t>
      </w:r>
      <w:r w:rsidR="00CA4E07">
        <w:rPr>
          <w:cs/>
        </w:rPr>
        <w:t xml:space="preserve">หรือส่วนประมวลผลหลักของแอปพลิเคชัน โดยจัดการการรับ–ส่งข้อมูลแบบ </w:t>
      </w:r>
      <w:r w:rsidR="00CA4E07">
        <w:t xml:space="preserve">Asynchronous </w:t>
      </w:r>
      <w:r w:rsidR="00CA4E07">
        <w:rPr>
          <w:cs/>
        </w:rPr>
        <w:t xml:space="preserve">เพื่อดึงค่าระดับน้ำและอัตราการไหลจากระบบ </w:t>
      </w:r>
      <w:r w:rsidR="00CA4E07">
        <w:t xml:space="preserve">Cloud </w:t>
      </w:r>
      <w:r w:rsidR="00CA4E07">
        <w:rPr>
          <w:cs/>
        </w:rPr>
        <w:t>มาประมวลผล นอกจากนี้ยังทำหน้าที่จัดการสถานะของแอปพลิเคชัน (</w:t>
      </w:r>
      <w:r w:rsidR="00CA4E07">
        <w:t xml:space="preserve">State Management) </w:t>
      </w:r>
      <w:r w:rsidR="00CA4E07">
        <w:rPr>
          <w:cs/>
        </w:rPr>
        <w:t xml:space="preserve">และเตรียมข้อมูลให้อยู่ในรูปแบบที่เหมาะสมสำหรับการแสดงผลเป็นกราฟหรือตัวเลขแบบ </w:t>
      </w:r>
      <w:r w:rsidR="00CA4E07">
        <w:t>Real-time</w:t>
      </w:r>
      <w:r w:rsidR="004E3DB7">
        <w:t xml:space="preserve"> </w:t>
      </w:r>
      <w:r w:rsidR="00CA4E07">
        <w:rPr>
          <w:cs/>
        </w:rPr>
        <w:t xml:space="preserve">เหตุผลที่เลือกใช้ภาษา </w:t>
      </w:r>
      <w:r w:rsidR="00CA4E07">
        <w:t xml:space="preserve">Dart </w:t>
      </w:r>
      <w:r w:rsidR="00CA4E07">
        <w:rPr>
          <w:cs/>
        </w:rPr>
        <w:t xml:space="preserve">ในการพัฒนาแอปพลิเคชัน เนื่องจาก </w:t>
      </w:r>
      <w:r w:rsidR="00CA4E07">
        <w:t xml:space="preserve">Dart </w:t>
      </w:r>
      <w:r w:rsidR="00CA4E07">
        <w:rPr>
          <w:cs/>
        </w:rPr>
        <w:t xml:space="preserve">สามารถทำงานร่วมกับ </w:t>
      </w:r>
      <w:r w:rsidR="00CA4E07">
        <w:t xml:space="preserve">Flutter </w:t>
      </w:r>
      <w:r w:rsidR="00CA4E07">
        <w:rPr>
          <w:cs/>
        </w:rPr>
        <w:t xml:space="preserve">ได้อย่างมีประสิทธิภาพ ช่วยให้การพัฒนาแอปพลิเคชันมีความรวดเร็ว และรองรับการพัฒนาแบบ </w:t>
      </w:r>
      <w:r w:rsidR="00CA4E07">
        <w:t xml:space="preserve">Cross-platform </w:t>
      </w:r>
      <w:r w:rsidR="00CA4E07">
        <w:rPr>
          <w:cs/>
        </w:rPr>
        <w:t xml:space="preserve">ซึ่งสามารถใช้งานได้ทั้งระบบปฏิบัติการ </w:t>
      </w:r>
      <w:r w:rsidR="00CA4E07">
        <w:t xml:space="preserve">Android </w:t>
      </w:r>
      <w:r w:rsidR="00CA4E07">
        <w:rPr>
          <w:cs/>
        </w:rPr>
        <w:t xml:space="preserve">และ </w:t>
      </w:r>
      <w:r w:rsidR="00CA4E07">
        <w:t xml:space="preserve">iOS </w:t>
      </w:r>
      <w:r w:rsidR="00CA4E07">
        <w:rPr>
          <w:cs/>
        </w:rPr>
        <w:t xml:space="preserve">จากโค้ดชุดเดียว นอกจากนี้ </w:t>
      </w:r>
      <w:r w:rsidR="00CA4E07">
        <w:t xml:space="preserve">Dart </w:t>
      </w:r>
      <w:r w:rsidR="00CA4E07">
        <w:rPr>
          <w:cs/>
        </w:rPr>
        <w:t xml:space="preserve">ยังมีโครงสร้างภาษาที่อ่านเข้าใจง่าย รองรับการทำงานแบบ </w:t>
      </w:r>
      <w:r w:rsidR="00CA4E07">
        <w:t xml:space="preserve">Asynchronous </w:t>
      </w:r>
      <w:r w:rsidR="00CA4E07">
        <w:rPr>
          <w:cs/>
        </w:rPr>
        <w:t xml:space="preserve">และมีระบบ </w:t>
      </w:r>
      <w:r w:rsidR="00CA4E07">
        <w:t xml:space="preserve">Hot Reload </w:t>
      </w:r>
      <w:r w:rsidR="00CA4E07">
        <w:rPr>
          <w:cs/>
        </w:rPr>
        <w:t xml:space="preserve">ที่ช่วยให้นักพัฒนาสามารถทดสอบและปรับปรุงแอปพลิเคชันได้อย่างรวดเร็ว ทำให้เหมาะสมต่อการพัฒนาแอปพลิเคชันสำหรับระบบติดตามและแสดงผลข้อมูลจากเซนเซอร์แบบ </w:t>
      </w:r>
      <w:r w:rsidR="00CA4E07">
        <w:t>Real-time</w:t>
      </w:r>
    </w:p>
    <w:p w14:paraId="66937C77" w14:textId="77777777" w:rsidR="00F11222" w:rsidRPr="00804F05" w:rsidRDefault="00F11222" w:rsidP="007F2166">
      <w:pPr>
        <w:pStyle w:val="NormalH3"/>
        <w:ind w:firstLine="0"/>
      </w:pPr>
    </w:p>
    <w:p w14:paraId="6C73B258" w14:textId="77777777" w:rsidR="00A778AF" w:rsidRDefault="00A778AF" w:rsidP="00EA3B1A">
      <w:pPr>
        <w:pStyle w:val="2"/>
      </w:pPr>
      <w:r w:rsidRPr="00A778AF">
        <w:rPr>
          <w:rFonts w:hint="cs"/>
          <w:cs/>
        </w:rPr>
        <w:lastRenderedPageBreak/>
        <w:t xml:space="preserve">งานวิจัยที่เกี่ยวข้อง </w:t>
      </w:r>
    </w:p>
    <w:p w14:paraId="3FAA42A3" w14:textId="77777777" w:rsidR="00333358" w:rsidRPr="00333358" w:rsidRDefault="00333358" w:rsidP="00333358">
      <w:pPr>
        <w:ind w:left="1800" w:hanging="360"/>
      </w:pPr>
    </w:p>
    <w:p w14:paraId="1A9D37F1" w14:textId="1C4BCFE8" w:rsidR="00E32C40" w:rsidRDefault="007E7835" w:rsidP="00E32C40">
      <w:pPr>
        <w:pStyle w:val="3"/>
      </w:pPr>
      <w:r w:rsidRPr="007E7835">
        <w:rPr>
          <w:cs/>
        </w:rPr>
        <w:t>เครื่องต</w:t>
      </w:r>
      <w:r w:rsidR="004F6962">
        <w:rPr>
          <w:rFonts w:hint="cs"/>
          <w:cs/>
        </w:rPr>
        <w:t>้</w:t>
      </w:r>
      <w:r w:rsidRPr="007E7835">
        <w:rPr>
          <w:cs/>
        </w:rPr>
        <w:t>นแบบการวัดระดับน</w:t>
      </w:r>
      <w:r w:rsidR="004F6962">
        <w:rPr>
          <w:rFonts w:hint="cs"/>
          <w:cs/>
        </w:rPr>
        <w:t>้ำ</w:t>
      </w:r>
      <w:r w:rsidRPr="007E7835">
        <w:rPr>
          <w:cs/>
        </w:rPr>
        <w:t>ในบ</w:t>
      </w:r>
      <w:r w:rsidR="004F6962">
        <w:rPr>
          <w:rFonts w:hint="cs"/>
          <w:cs/>
        </w:rPr>
        <w:t>่</w:t>
      </w:r>
      <w:r w:rsidRPr="007E7835">
        <w:rPr>
          <w:cs/>
        </w:rPr>
        <w:t>อปลาด</w:t>
      </w:r>
      <w:r w:rsidR="004F6962">
        <w:rPr>
          <w:rFonts w:hint="cs"/>
          <w:cs/>
        </w:rPr>
        <w:t>้</w:t>
      </w:r>
      <w:r w:rsidRPr="007E7835">
        <w:rPr>
          <w:cs/>
        </w:rPr>
        <w:t>วย</w:t>
      </w:r>
      <w:proofErr w:type="spellStart"/>
      <w:r w:rsidRPr="007E7835">
        <w:rPr>
          <w:cs/>
        </w:rPr>
        <w:t>อัลต</w:t>
      </w:r>
      <w:proofErr w:type="spellEnd"/>
      <w:r w:rsidRPr="007E7835">
        <w:rPr>
          <w:cs/>
        </w:rPr>
        <w:t>ร</w:t>
      </w:r>
      <w:r w:rsidR="004F6962">
        <w:rPr>
          <w:rFonts w:hint="cs"/>
          <w:cs/>
        </w:rPr>
        <w:t>้</w:t>
      </w:r>
      <w:r w:rsidRPr="007E7835">
        <w:rPr>
          <w:cs/>
        </w:rPr>
        <w:t>าโซนิ</w:t>
      </w:r>
      <w:proofErr w:type="spellStart"/>
      <w:r w:rsidRPr="007E7835">
        <w:rPr>
          <w:cs/>
        </w:rPr>
        <w:t>คเ</w:t>
      </w:r>
      <w:proofErr w:type="spellEnd"/>
      <w:r w:rsidRPr="007E7835">
        <w:rPr>
          <w:cs/>
        </w:rPr>
        <w:t>ซนเซอร</w:t>
      </w:r>
      <w:r w:rsidR="004F6962">
        <w:rPr>
          <w:rFonts w:hint="cs"/>
          <w:cs/>
        </w:rPr>
        <w:t>์</w:t>
      </w:r>
    </w:p>
    <w:p w14:paraId="7647C5BF" w14:textId="1FCE2375" w:rsidR="00E32C40" w:rsidRDefault="00BB7AEB" w:rsidP="00E32C40">
      <w:pPr>
        <w:pStyle w:val="NormalH3"/>
      </w:pPr>
      <w:proofErr w:type="spellStart"/>
      <w:r w:rsidRPr="00945071">
        <w:rPr>
          <w:rStyle w:val="af1"/>
          <w:b w:val="0"/>
          <w:bCs w:val="0"/>
          <w:cs/>
        </w:rPr>
        <w:t>ภูษิ</w:t>
      </w:r>
      <w:proofErr w:type="spellEnd"/>
      <w:r w:rsidRPr="00945071">
        <w:rPr>
          <w:rStyle w:val="af1"/>
          <w:b w:val="0"/>
          <w:bCs w:val="0"/>
          <w:cs/>
        </w:rPr>
        <w:t>ตา พึ่งและ และคณะ (</w:t>
      </w:r>
      <w:r w:rsidRPr="00945071">
        <w:rPr>
          <w:rStyle w:val="af1"/>
          <w:b w:val="0"/>
          <w:bCs w:val="0"/>
        </w:rPr>
        <w:t>2567)</w:t>
      </w:r>
      <w:r>
        <w:t xml:space="preserve"> </w:t>
      </w:r>
      <w:r>
        <w:rPr>
          <w:cs/>
        </w:rPr>
        <w:t>ได้วิจัยเรื่อง "เครื่องต้นแบบการวัดระดับน้ำในบ่อปลาด้วย</w:t>
      </w:r>
      <w:proofErr w:type="spellStart"/>
      <w:r>
        <w:rPr>
          <w:cs/>
        </w:rPr>
        <w:t>อัลต</w:t>
      </w:r>
      <w:proofErr w:type="spellEnd"/>
      <w:r>
        <w:rPr>
          <w:cs/>
        </w:rPr>
        <w:t>ร้าโซนิ</w:t>
      </w:r>
      <w:proofErr w:type="spellStart"/>
      <w:r>
        <w:rPr>
          <w:cs/>
        </w:rPr>
        <w:t>คเ</w:t>
      </w:r>
      <w:proofErr w:type="spellEnd"/>
      <w:r>
        <w:rPr>
          <w:cs/>
        </w:rPr>
        <w:t xml:space="preserve">ซนเซอร์" โดยพัฒนาระบบตรวจวัดระดับน้ำในบ่อปลาภายในบ้าน เพื่อป้องกันปัญหาน้ำล้นบ่อที่เกิดจากการลืมปิดน้ำ โดยนำ </w:t>
      </w:r>
      <w:r>
        <w:t xml:space="preserve">Ultrasonic Sensor </w:t>
      </w:r>
      <w:r>
        <w:rPr>
          <w:cs/>
        </w:rPr>
        <w:t xml:space="preserve">มาใช้ตรวจจับระดับน้ำร่วมกับไมโครคอนโทรลเลอร์ </w:t>
      </w:r>
      <w:r>
        <w:t xml:space="preserve">Arduino </w:t>
      </w:r>
      <w:r>
        <w:rPr>
          <w:cs/>
        </w:rPr>
        <w:t>ในการประมวลผล</w:t>
      </w:r>
      <w:r w:rsidR="00850050">
        <w:t xml:space="preserve"> </w:t>
      </w:r>
      <w:r w:rsidR="00850050">
        <w:rPr>
          <w:rFonts w:hint="cs"/>
          <w:cs/>
        </w:rPr>
        <w:t>ดังรูป</w:t>
      </w:r>
      <w:r w:rsidR="00FD7D4B">
        <w:rPr>
          <w:rFonts w:hint="cs"/>
          <w:cs/>
        </w:rPr>
        <w:t>ที่</w:t>
      </w:r>
      <w:r w:rsidR="00850050">
        <w:rPr>
          <w:rFonts w:hint="cs"/>
          <w:cs/>
        </w:rPr>
        <w:t xml:space="preserve"> </w:t>
      </w:r>
      <w:r w:rsidR="00850050">
        <w:t>2.1</w:t>
      </w:r>
      <w:r>
        <w:rPr>
          <w:cs/>
        </w:rPr>
        <w:t xml:space="preserve"> เมื่อระดับน้ำสูงถึงค่าที่กำหนดระบบจะทำการแจ้งเตือนไปยังผู้ใช้งานผ่านแอปพลิเคชัน </w:t>
      </w:r>
      <w:r>
        <w:t xml:space="preserve">Line Notify </w:t>
      </w:r>
      <w:r>
        <w:rPr>
          <w:cs/>
        </w:rPr>
        <w:t>โดยอัตโนมัติ</w:t>
      </w:r>
      <w:r w:rsidR="00BD1349">
        <w:rPr>
          <w:rFonts w:hint="cs"/>
          <w:cs/>
        </w:rPr>
        <w:t xml:space="preserve"> ดังรูป</w:t>
      </w:r>
      <w:r w:rsidR="00FD7D4B">
        <w:rPr>
          <w:rFonts w:hint="cs"/>
          <w:cs/>
        </w:rPr>
        <w:t>ที่</w:t>
      </w:r>
      <w:r w:rsidR="00BD1349">
        <w:rPr>
          <w:rFonts w:hint="cs"/>
          <w:cs/>
        </w:rPr>
        <w:t xml:space="preserve"> </w:t>
      </w:r>
      <w:r w:rsidR="00BD1349">
        <w:t>2.2</w:t>
      </w:r>
    </w:p>
    <w:p w14:paraId="7D868FEC" w14:textId="0D2365B0" w:rsidR="001B3060" w:rsidRDefault="00124C5A" w:rsidP="003A6210">
      <w:pPr>
        <w:pStyle w:val="NormalH3"/>
        <w:spacing w:after="240"/>
      </w:pPr>
      <w:r w:rsidRPr="00124C5A">
        <w:rPr>
          <w:cs/>
        </w:rPr>
        <w:t xml:space="preserve">ผลการทดสอบพบว่าระบบสามารถแจ้งเตือนได้ถูกต้องทุกครั้ง คิดเป็นร้อยละ 100 และ </w:t>
      </w:r>
      <w:r w:rsidRPr="00124C5A">
        <w:t xml:space="preserve">Ultrasonic Sensor </w:t>
      </w:r>
      <w:r w:rsidRPr="00124C5A">
        <w:rPr>
          <w:cs/>
        </w:rPr>
        <w:t>สามารถตรวจจับระดับน้ำได้อย่างต่อเนื่องแบบอัตโนมัติ ผลการประเมินความพึงพอใจจากผู้ใช้งานอยู่ในระดับมาก (</w:t>
      </w:r>
      <w:r w:rsidRPr="00124C5A">
        <w:t>x</w:t>
      </w:r>
      <w:r w:rsidRPr="00124C5A">
        <w:rPr>
          <w:rFonts w:ascii="Arial" w:hAnsi="Arial" w:cs="Arial"/>
        </w:rPr>
        <w:t>̄</w:t>
      </w:r>
      <w:r w:rsidRPr="00124C5A">
        <w:t xml:space="preserve"> = </w:t>
      </w:r>
      <w:r w:rsidRPr="00124C5A">
        <w:rPr>
          <w:cs/>
        </w:rPr>
        <w:t>4.47</w:t>
      </w:r>
      <w:r w:rsidRPr="00124C5A">
        <w:t xml:space="preserve">, S.D. = </w:t>
      </w:r>
      <w:r w:rsidRPr="00124C5A">
        <w:rPr>
          <w:cs/>
        </w:rPr>
        <w:t xml:space="preserve">0.61) งานวิจัยนี้มีความเกี่ยวข้องกับงานวิจัยปัจจุบันในด้านการนำ </w:t>
      </w:r>
      <w:r w:rsidRPr="00124C5A">
        <w:t xml:space="preserve">Ultrasonic Sensor </w:t>
      </w:r>
      <w:r w:rsidRPr="00124C5A">
        <w:rPr>
          <w:cs/>
        </w:rPr>
        <w:t xml:space="preserve">มาใช้ตรวจวัดระดับน้ำและการแจ้งเตือนอัตโนมัติ โดยงานวิจัยปัจจุบันได้พัฒนาต่อยอดโดยเปลี่ยนมาใช้ </w:t>
      </w:r>
      <w:r w:rsidRPr="00124C5A">
        <w:t>ESP</w:t>
      </w:r>
      <w:r w:rsidRPr="00124C5A">
        <w:rPr>
          <w:cs/>
        </w:rPr>
        <w:t xml:space="preserve">32 ที่มี </w:t>
      </w:r>
      <w:r w:rsidRPr="00124C5A">
        <w:t xml:space="preserve">Wi-Fi </w:t>
      </w:r>
      <w:r w:rsidRPr="00124C5A">
        <w:rPr>
          <w:cs/>
        </w:rPr>
        <w:t>ในตัว และเพิ่มการแสดงผลผ่านแอปพลิเคชันบนสมาร์ต</w:t>
      </w:r>
      <w:proofErr w:type="spellStart"/>
      <w:r w:rsidRPr="00124C5A">
        <w:rPr>
          <w:cs/>
        </w:rPr>
        <w:t>โฟ</w:t>
      </w:r>
      <w:proofErr w:type="spellEnd"/>
      <w:r w:rsidRPr="00124C5A">
        <w:rPr>
          <w:cs/>
        </w:rPr>
        <w:t>นแบบเรียลไทม์</w:t>
      </w:r>
    </w:p>
    <w:p w14:paraId="73BEC6F6" w14:textId="334AB3D2" w:rsidR="009A677D" w:rsidRPr="00AD6EEF" w:rsidRDefault="00B54B13" w:rsidP="003A6210">
      <w:pPr>
        <w:pStyle w:val="NormalH3"/>
        <w:spacing w:after="240"/>
        <w:ind w:firstLine="0"/>
        <w:jc w:val="center"/>
      </w:pPr>
      <w:r w:rsidRPr="00B4731B">
        <w:rPr>
          <w:noProof/>
        </w:rPr>
        <w:drawing>
          <wp:inline distT="0" distB="0" distL="0" distR="0" wp14:anchorId="0DD27A9C" wp14:editId="5DE4F5F2">
            <wp:extent cx="2181225" cy="1971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7A82" w14:textId="3E3E3688" w:rsidR="00850050" w:rsidRDefault="004A0162" w:rsidP="005E2A8A">
      <w:pPr>
        <w:pStyle w:val="NormalH3"/>
        <w:ind w:firstLine="0"/>
        <w:jc w:val="center"/>
      </w:pPr>
      <w:r w:rsidRPr="00481E63">
        <w:rPr>
          <w:rFonts w:hint="cs"/>
          <w:b/>
          <w:bCs/>
          <w:cs/>
        </w:rPr>
        <w:t>รูป</w:t>
      </w:r>
      <w:r w:rsidR="00481E63" w:rsidRPr="00481E63">
        <w:rPr>
          <w:rFonts w:hint="cs"/>
          <w:b/>
          <w:bCs/>
          <w:cs/>
        </w:rPr>
        <w:t>ที่</w:t>
      </w:r>
      <w:r w:rsidR="00481E63" w:rsidRPr="00481E63">
        <w:rPr>
          <w:b/>
          <w:bCs/>
        </w:rPr>
        <w:t xml:space="preserve"> 2.1</w:t>
      </w:r>
      <w:r w:rsidR="00481E63">
        <w:t xml:space="preserve"> </w:t>
      </w:r>
      <w:r w:rsidR="00B54B13" w:rsidRPr="00B54B13">
        <w:rPr>
          <w:cs/>
        </w:rPr>
        <w:t>ติดตั้งเครื่องวัดระดับ</w:t>
      </w:r>
      <w:r w:rsidR="00B54B13">
        <w:rPr>
          <w:rFonts w:hint="cs"/>
          <w:cs/>
        </w:rPr>
        <w:t>น้ำบ่อปลา</w:t>
      </w:r>
      <w:r w:rsidR="000F7EFE" w:rsidRPr="00B54B13">
        <w:rPr>
          <w:cs/>
        </w:rPr>
        <w:t>ระยะห</w:t>
      </w:r>
      <w:r w:rsidR="00C91AD8">
        <w:rPr>
          <w:rFonts w:hint="cs"/>
          <w:cs/>
        </w:rPr>
        <w:t>่</w:t>
      </w:r>
      <w:r w:rsidR="000F7EFE" w:rsidRPr="00B54B13">
        <w:rPr>
          <w:cs/>
        </w:rPr>
        <w:t>างต</w:t>
      </w:r>
      <w:r w:rsidR="00C91AD8">
        <w:rPr>
          <w:rFonts w:hint="cs"/>
          <w:cs/>
        </w:rPr>
        <w:t>่</w:t>
      </w:r>
      <w:r w:rsidR="000F7EFE" w:rsidRPr="00B54B13">
        <w:rPr>
          <w:cs/>
        </w:rPr>
        <w:t xml:space="preserve">อจุดประมาณ </w:t>
      </w:r>
      <w:r w:rsidR="000F7EFE" w:rsidRPr="00B54B13">
        <w:t xml:space="preserve">30 </w:t>
      </w:r>
      <w:r w:rsidR="000F7EFE" w:rsidRPr="00B54B13">
        <w:rPr>
          <w:cs/>
        </w:rPr>
        <w:t>เซนติเมตร</w:t>
      </w:r>
      <w:r w:rsidR="00755806">
        <w:rPr>
          <w:rFonts w:hint="cs"/>
          <w:cs/>
        </w:rPr>
        <w:t xml:space="preserve"> </w:t>
      </w:r>
    </w:p>
    <w:p w14:paraId="709BCC53" w14:textId="2B8EA401" w:rsidR="000F7EFE" w:rsidRPr="00E32C40" w:rsidRDefault="00804442" w:rsidP="005E2A8A">
      <w:pPr>
        <w:pStyle w:val="NormalH3"/>
        <w:ind w:firstLine="0"/>
        <w:jc w:val="center"/>
      </w:pPr>
      <w:r>
        <w:t>(</w:t>
      </w:r>
      <w:proofErr w:type="spellStart"/>
      <w:r w:rsidRPr="00804442">
        <w:rPr>
          <w:cs/>
        </w:rPr>
        <w:t>ภูษิ</w:t>
      </w:r>
      <w:proofErr w:type="spellEnd"/>
      <w:r w:rsidRPr="00804442">
        <w:rPr>
          <w:cs/>
        </w:rPr>
        <w:t>ตา พึ่งและ และคณะ</w:t>
      </w:r>
      <w:r w:rsidR="0096385B">
        <w:t xml:space="preserve">, </w:t>
      </w:r>
      <w:r w:rsidRPr="00804442">
        <w:t>2567</w:t>
      </w:r>
      <w:r>
        <w:t>)</w:t>
      </w:r>
    </w:p>
    <w:p w14:paraId="6F94D7A4" w14:textId="6CE0891A" w:rsidR="005E2A8A" w:rsidRDefault="00291A76" w:rsidP="001B3060">
      <w:pPr>
        <w:pStyle w:val="NormalH3"/>
        <w:ind w:firstLine="0"/>
      </w:pPr>
      <w:r>
        <w:rPr>
          <w:rFonts w:hint="cs"/>
          <w:cs/>
        </w:rPr>
        <w:t xml:space="preserve">                                   </w:t>
      </w:r>
    </w:p>
    <w:p w14:paraId="6D5882EE" w14:textId="54A36BD2" w:rsidR="007F2166" w:rsidRDefault="007F2166" w:rsidP="001B3060">
      <w:pPr>
        <w:pStyle w:val="NormalH3"/>
        <w:ind w:firstLine="0"/>
      </w:pPr>
    </w:p>
    <w:p w14:paraId="500F324D" w14:textId="77777777" w:rsidR="007F2166" w:rsidRDefault="007F2166" w:rsidP="001B3060">
      <w:pPr>
        <w:pStyle w:val="NormalH3"/>
        <w:ind w:firstLine="0"/>
      </w:pPr>
    </w:p>
    <w:p w14:paraId="33DDFAA3" w14:textId="0685832C" w:rsidR="007F2166" w:rsidRDefault="007F2166" w:rsidP="00D0707E">
      <w:pPr>
        <w:pStyle w:val="NormalH3"/>
        <w:spacing w:after="240"/>
        <w:ind w:firstLine="0"/>
        <w:jc w:val="center"/>
      </w:pPr>
      <w:r w:rsidRPr="000F4D57">
        <w:rPr>
          <w:noProof/>
        </w:rPr>
        <w:lastRenderedPageBreak/>
        <w:drawing>
          <wp:inline distT="0" distB="0" distL="0" distR="0" wp14:anchorId="40938DAE" wp14:editId="7582BE3E">
            <wp:extent cx="3362325" cy="1236345"/>
            <wp:effectExtent l="0" t="0" r="952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F738" w14:textId="391E086C" w:rsidR="005E2A8A" w:rsidRDefault="00291A76" w:rsidP="000C21FC">
      <w:pPr>
        <w:pStyle w:val="NormalH3"/>
        <w:ind w:firstLine="0"/>
        <w:jc w:val="center"/>
      </w:pPr>
      <w:r w:rsidRPr="00481E63">
        <w:rPr>
          <w:rFonts w:hint="cs"/>
          <w:b/>
          <w:bCs/>
          <w:cs/>
        </w:rPr>
        <w:t>รูป</w:t>
      </w:r>
      <w:r w:rsidR="00481E63" w:rsidRPr="00481E63">
        <w:rPr>
          <w:rFonts w:hint="cs"/>
          <w:b/>
          <w:bCs/>
          <w:cs/>
        </w:rPr>
        <w:t xml:space="preserve">ที่ </w:t>
      </w:r>
      <w:r w:rsidR="00481E63" w:rsidRPr="00481E63">
        <w:rPr>
          <w:b/>
          <w:bCs/>
        </w:rPr>
        <w:t>2.2</w:t>
      </w:r>
      <w:r w:rsidR="00481E63">
        <w:t xml:space="preserve"> </w:t>
      </w:r>
      <w:r w:rsidR="00740F8D" w:rsidRPr="00740F8D">
        <w:rPr>
          <w:cs/>
        </w:rPr>
        <w:t>การ</w:t>
      </w:r>
      <w:r w:rsidR="00C91AD8">
        <w:rPr>
          <w:rFonts w:hint="cs"/>
          <w:cs/>
        </w:rPr>
        <w:t>แจ้</w:t>
      </w:r>
      <w:r w:rsidR="00740F8D" w:rsidRPr="00740F8D">
        <w:rPr>
          <w:cs/>
        </w:rPr>
        <w:t xml:space="preserve">งเตือนของ </w:t>
      </w:r>
      <w:r w:rsidR="00740F8D" w:rsidRPr="00740F8D">
        <w:t xml:space="preserve">LINE Notify </w:t>
      </w:r>
      <w:r w:rsidR="00740F8D" w:rsidRPr="00740F8D">
        <w:rPr>
          <w:cs/>
        </w:rPr>
        <w:t>ขณะที่ใช</w:t>
      </w:r>
      <w:r w:rsidR="00C91AD8">
        <w:rPr>
          <w:rFonts w:hint="cs"/>
          <w:cs/>
        </w:rPr>
        <w:t>้</w:t>
      </w:r>
      <w:r w:rsidR="00740F8D" w:rsidRPr="00740F8D">
        <w:rPr>
          <w:cs/>
        </w:rPr>
        <w:t>งาน</w:t>
      </w:r>
    </w:p>
    <w:p w14:paraId="439938F8" w14:textId="2AEAC818" w:rsidR="00062BDF" w:rsidRDefault="00850050" w:rsidP="000C21FC">
      <w:pPr>
        <w:pStyle w:val="NormalH3"/>
        <w:ind w:firstLine="0"/>
        <w:jc w:val="center"/>
      </w:pPr>
      <w:r>
        <w:t>(</w:t>
      </w:r>
      <w:proofErr w:type="spellStart"/>
      <w:r w:rsidRPr="00804442">
        <w:rPr>
          <w:cs/>
        </w:rPr>
        <w:t>ภูษิ</w:t>
      </w:r>
      <w:proofErr w:type="spellEnd"/>
      <w:r w:rsidRPr="00804442">
        <w:rPr>
          <w:cs/>
        </w:rPr>
        <w:t>ตา พึ่งและ และคณะ</w:t>
      </w:r>
      <w:r>
        <w:t xml:space="preserve">, </w:t>
      </w:r>
      <w:r w:rsidRPr="00804442">
        <w:t>2567</w:t>
      </w:r>
      <w:r>
        <w:t>)</w:t>
      </w:r>
    </w:p>
    <w:p w14:paraId="2020BBF8" w14:textId="77777777" w:rsidR="00850050" w:rsidRDefault="00850050" w:rsidP="00850050">
      <w:pPr>
        <w:pStyle w:val="NormalH3"/>
        <w:ind w:firstLine="0"/>
        <w:jc w:val="center"/>
      </w:pPr>
    </w:p>
    <w:p w14:paraId="2723FBFF" w14:textId="583CD1E7" w:rsidR="00E32C40" w:rsidRPr="00E32C40" w:rsidRDefault="00B4773E" w:rsidP="00E32C40">
      <w:pPr>
        <w:pStyle w:val="3"/>
      </w:pPr>
      <w:r w:rsidRPr="00B4773E">
        <w:rPr>
          <w:cs/>
        </w:rPr>
        <w:t>การพัฒนาเครื่องวัดระดับน้ำแบบแจ้งเตือนผ่านข้อความสั้นสำหรับอ่างเก็บน้ำขนาดเล็กด้วยเซนเซอร์</w:t>
      </w:r>
      <w:proofErr w:type="spellStart"/>
      <w:r w:rsidRPr="00B4773E">
        <w:rPr>
          <w:cs/>
        </w:rPr>
        <w:t>อัลต</w:t>
      </w:r>
      <w:proofErr w:type="spellEnd"/>
      <w:r w:rsidRPr="00B4773E">
        <w:rPr>
          <w:cs/>
        </w:rPr>
        <w:t>ร้าโซนิค</w:t>
      </w:r>
    </w:p>
    <w:p w14:paraId="2DB453FA" w14:textId="77777777" w:rsidR="008F453F" w:rsidRDefault="008F453F" w:rsidP="00B4773E">
      <w:pPr>
        <w:pStyle w:val="NormalH3"/>
      </w:pPr>
      <w:r w:rsidRPr="00945071">
        <w:rPr>
          <w:cs/>
        </w:rPr>
        <w:t>ธวัชชัย ชาญสูงเนิน และคณะ (2563)</w:t>
      </w:r>
      <w:r w:rsidRPr="00F05361">
        <w:rPr>
          <w:cs/>
        </w:rPr>
        <w:t xml:space="preserve"> ได้นำเสนอ "การพัฒนาเครื่องวัดระดับน้ำแบบแจ้งเตือนผ่านข้อความสั้นสำหรับอ่างเก็บน้ำขนาดเล็กด้วยเซนเซอร์</w:t>
      </w:r>
      <w:proofErr w:type="spellStart"/>
      <w:r w:rsidRPr="00F05361">
        <w:rPr>
          <w:cs/>
        </w:rPr>
        <w:t>อัลต</w:t>
      </w:r>
      <w:proofErr w:type="spellEnd"/>
      <w:r w:rsidRPr="00F05361">
        <w:rPr>
          <w:cs/>
        </w:rPr>
        <w:t>ร้าโซนิค" เป้าหมายของงานวิจัยคือ เพื่อสร้างระบบตรวจวัดระดับน้ำที่แม่นยำและรวดเร็ว ช่วยให้เกษตรกรสามารถบริหารจัดการน้ำในอ่างเก็บน้ำขนาดเล็กได้ทันต่อสถานการณ์ แก้ปัญหาข้อจำกัดเดิมที่ต้องใช้คนเดินไปตรวจวัดจากแผ่นวัดระดับน้ำ (</w:t>
      </w:r>
      <w:r w:rsidRPr="00F05361">
        <w:t xml:space="preserve">Staff gauge) </w:t>
      </w:r>
      <w:r w:rsidRPr="00F05361">
        <w:rPr>
          <w:cs/>
        </w:rPr>
        <w:t>โดยระบบนี้ใช้เซนเซอร์</w:t>
      </w:r>
      <w:proofErr w:type="spellStart"/>
      <w:r w:rsidRPr="00F05361">
        <w:rPr>
          <w:cs/>
        </w:rPr>
        <w:t>อัลต</w:t>
      </w:r>
      <w:proofErr w:type="spellEnd"/>
      <w:r w:rsidRPr="00F05361">
        <w:rPr>
          <w:cs/>
        </w:rPr>
        <w:t>ร้าโซนิคส่งคลื่นความถี่ 40</w:t>
      </w:r>
      <w:r w:rsidRPr="00F05361">
        <w:t xml:space="preserve"> kHz </w:t>
      </w:r>
      <w:r w:rsidRPr="00F05361">
        <w:rPr>
          <w:cs/>
        </w:rPr>
        <w:t xml:space="preserve">ทำงานร่วมกับไมโครคอนโทรลเลอร์ </w:t>
      </w:r>
      <w:r w:rsidRPr="00F05361">
        <w:t xml:space="preserve">Arduino </w:t>
      </w:r>
      <w:r w:rsidRPr="00F05361">
        <w:rPr>
          <w:cs/>
        </w:rPr>
        <w:t xml:space="preserve">และบอร์ด </w:t>
      </w:r>
      <w:r w:rsidRPr="00F05361">
        <w:t>SIM</w:t>
      </w:r>
      <w:r w:rsidRPr="00F05361">
        <w:rPr>
          <w:cs/>
        </w:rPr>
        <w:t>900 เพื่อส่งข้อมูลแจ้งเตือนผ่านข้อความสั้น (</w:t>
      </w:r>
      <w:r w:rsidRPr="00F05361">
        <w:t xml:space="preserve">SMS) </w:t>
      </w:r>
      <w:r w:rsidRPr="00F05361">
        <w:rPr>
          <w:cs/>
        </w:rPr>
        <w:t xml:space="preserve">ไปยังโทรศัพท์เคลื่อนที่ </w:t>
      </w:r>
    </w:p>
    <w:p w14:paraId="5B5CD3FE" w14:textId="47B89CE5" w:rsidR="00B4773E" w:rsidRDefault="008F453F" w:rsidP="00B4773E">
      <w:pPr>
        <w:pStyle w:val="NormalH3"/>
      </w:pPr>
      <w:r w:rsidRPr="00B310F9">
        <w:rPr>
          <w:cs/>
        </w:rPr>
        <w:t>ผลการทดสอบ</w:t>
      </w:r>
      <w:r w:rsidRPr="00F05361">
        <w:rPr>
          <w:cs/>
        </w:rPr>
        <w:t xml:space="preserve"> จากการจำลองการวัดระดับน้ำ 5 ระดับ (1</w:t>
      </w:r>
      <w:r w:rsidRPr="00F05361">
        <w:t xml:space="preserve">, </w:t>
      </w:r>
      <w:r w:rsidRPr="00F05361">
        <w:rPr>
          <w:cs/>
        </w:rPr>
        <w:t>3</w:t>
      </w:r>
      <w:r w:rsidRPr="00F05361">
        <w:t xml:space="preserve">, </w:t>
      </w:r>
      <w:r w:rsidRPr="00F05361">
        <w:rPr>
          <w:cs/>
        </w:rPr>
        <w:t>5</w:t>
      </w:r>
      <w:r w:rsidRPr="00F05361">
        <w:t xml:space="preserve">, </w:t>
      </w:r>
      <w:r w:rsidRPr="00F05361">
        <w:rPr>
          <w:cs/>
        </w:rPr>
        <w:t>7 และ 10 เซนติเมตร) โดยทำการทดสอบซ้ำระดับละ 10 ครั้ง พบว่าระบบมีความแม่นยำสูงมาก โดยมี ค่าความผิดพลาดในการวัดเฉลี่ยเพียงร้อยละ 0.27 เท่านั้น ผลการกระจายข้อมูลที่วัดได้จริงมีค่าใกล้เคียงกับค่ามาตรฐานอย่างมีนัยสำคัญ เช่น ในระดับ 10 เซนติเมตร วัดค่าได้ในช่วง 9.987</w:t>
      </w:r>
      <w:r w:rsidRPr="00F05361">
        <w:t xml:space="preserve"> </w:t>
      </w:r>
      <m:oMath>
        <m:r>
          <w:rPr>
            <w:rFonts w:ascii="Cambria Math" w:hAnsi="Cambria Math"/>
            <w:sz w:val="28"/>
            <w:szCs w:val="28"/>
          </w:rPr>
          <m:t>±</m:t>
        </m:r>
      </m:oMath>
      <w:r w:rsidRPr="00F05361">
        <w:t xml:space="preserve"> </w:t>
      </w:r>
      <w:r w:rsidRPr="00F05361">
        <w:rPr>
          <w:cs/>
        </w:rPr>
        <w:t>0.013 เซนติเมตร นอกจากนี้ ผลการทดสอบยังแสดงให้เห็นถึงความสัมพันธ์ที่เป็นเส้นตรงระหว่างค่าที่วัดได้จริงกับค่าจาก</w:t>
      </w:r>
      <w:proofErr w:type="spellStart"/>
      <w:r w:rsidRPr="00F05361">
        <w:rPr>
          <w:cs/>
        </w:rPr>
        <w:t>สเกล</w:t>
      </w:r>
      <w:proofErr w:type="spellEnd"/>
      <w:r w:rsidRPr="00F05361">
        <w:rPr>
          <w:cs/>
        </w:rPr>
        <w:t xml:space="preserve">วัด และระบบสามารถส่งข้อความ </w:t>
      </w:r>
      <w:r w:rsidRPr="00F05361">
        <w:t xml:space="preserve">SMS </w:t>
      </w:r>
      <w:r w:rsidRPr="00F05361">
        <w:rPr>
          <w:cs/>
        </w:rPr>
        <w:t>แจ้งเตือนสถานะ "</w:t>
      </w:r>
      <w:r w:rsidRPr="00F05361">
        <w:t xml:space="preserve">Low" </w:t>
      </w:r>
      <w:r w:rsidRPr="00F05361">
        <w:rPr>
          <w:cs/>
        </w:rPr>
        <w:t>และ "</w:t>
      </w:r>
      <w:r w:rsidRPr="00F05361">
        <w:t xml:space="preserve">High" </w:t>
      </w:r>
      <w:r w:rsidRPr="00F05361">
        <w:rPr>
          <w:cs/>
        </w:rPr>
        <w:t>ได้อย่างถูกต้องแม่นยำทุกครั้งตามเงื่อนไขที่กำหนด</w:t>
      </w:r>
    </w:p>
    <w:p w14:paraId="2327CFB2" w14:textId="77777777" w:rsidR="002C4DAF" w:rsidRPr="00E32C40" w:rsidRDefault="002C4DAF" w:rsidP="00AE2EBE">
      <w:pPr>
        <w:pStyle w:val="NormalH3"/>
        <w:ind w:firstLine="0"/>
        <w:jc w:val="both"/>
      </w:pPr>
    </w:p>
    <w:p w14:paraId="1E84808F" w14:textId="318924D3" w:rsidR="00E32C40" w:rsidRPr="00E32C40" w:rsidRDefault="009E357B" w:rsidP="00E32C40">
      <w:pPr>
        <w:pStyle w:val="3"/>
      </w:pPr>
      <w:r w:rsidRPr="009E357B">
        <w:t>Water Level Indicator using Ultrasonic Sensor and Arduino</w:t>
      </w:r>
    </w:p>
    <w:p w14:paraId="0AB3204C" w14:textId="3D5ECDDF" w:rsidR="00362F0B" w:rsidRDefault="00362F0B" w:rsidP="009E357B">
      <w:pPr>
        <w:pStyle w:val="NormalH3"/>
      </w:pPr>
      <w:r w:rsidRPr="00945071">
        <w:t xml:space="preserve">Abhishek Chauhan </w:t>
      </w:r>
      <w:r w:rsidRPr="00945071">
        <w:rPr>
          <w:cs/>
        </w:rPr>
        <w:t>และคณะ (</w:t>
      </w:r>
      <w:r w:rsidRPr="00945071">
        <w:t>2025)</w:t>
      </w:r>
      <w:r w:rsidRPr="00362F0B">
        <w:t xml:space="preserve"> </w:t>
      </w:r>
      <w:r w:rsidRPr="00362F0B">
        <w:rPr>
          <w:cs/>
        </w:rPr>
        <w:t>ได้นำเสนอ "</w:t>
      </w:r>
      <w:r w:rsidRPr="00362F0B">
        <w:t xml:space="preserve">Water Level Indicator using Ultrasonic Sensor and Arduino" </w:t>
      </w:r>
      <w:r w:rsidRPr="00362F0B">
        <w:rPr>
          <w:cs/>
        </w:rPr>
        <w:t xml:space="preserve">ซึ่งเป็นระบบตรวจวัดระดับน้ำอัตโนมัติที่เน้นความคุ้มค่าด้านราคา (ประมาณ </w:t>
      </w:r>
      <w:r w:rsidRPr="00362F0B">
        <w:t xml:space="preserve">$18) </w:t>
      </w:r>
      <w:r w:rsidRPr="00362F0B">
        <w:rPr>
          <w:cs/>
        </w:rPr>
        <w:t xml:space="preserve">และความง่ายในการใช้งาน เป้าหมายของงานวิจัยคือการลดปัญหาการสูญเสียน้ำจากการล้นถังและการจัดการน้ำที่ไม่มีประสิทธิภาพในครัวเรือนและภาคเกษตรกรรม โดยระบบใช้ไมโครคอนโทรลเลอร์ </w:t>
      </w:r>
      <w:r w:rsidRPr="00362F0B">
        <w:t xml:space="preserve">Arduino Uno R3 </w:t>
      </w:r>
      <w:r w:rsidRPr="00362F0B">
        <w:rPr>
          <w:cs/>
        </w:rPr>
        <w:t>ร่วมกับเซนเซอร์</w:t>
      </w:r>
      <w:proofErr w:type="spellStart"/>
      <w:r w:rsidRPr="00362F0B">
        <w:rPr>
          <w:cs/>
        </w:rPr>
        <w:t>อัลต</w:t>
      </w:r>
      <w:proofErr w:type="spellEnd"/>
      <w:r w:rsidRPr="00362F0B">
        <w:rPr>
          <w:cs/>
        </w:rPr>
        <w:t xml:space="preserve">ร้าโซนิค </w:t>
      </w:r>
      <w:r w:rsidRPr="00362F0B">
        <w:t xml:space="preserve">HC-SR04 </w:t>
      </w:r>
      <w:r w:rsidRPr="00362F0B">
        <w:rPr>
          <w:cs/>
        </w:rPr>
        <w:t>เพื่อวัดระยะทาง</w:t>
      </w:r>
      <w:r w:rsidRPr="00362F0B">
        <w:rPr>
          <w:cs/>
        </w:rPr>
        <w:lastRenderedPageBreak/>
        <w:t xml:space="preserve">สะท้อนจากผิวน้ำแล้วคำนวณออกมาเป็นเปอร์เซ็นต์ พร้อมแสดงผลผ่านหน้าจอ </w:t>
      </w:r>
      <w:r w:rsidRPr="00362F0B">
        <w:t xml:space="preserve">LCD 16x2 </w:t>
      </w:r>
      <w:r w:rsidRPr="00362F0B">
        <w:rPr>
          <w:cs/>
        </w:rPr>
        <w:t>แบบเรียลไทม์</w:t>
      </w:r>
    </w:p>
    <w:p w14:paraId="216551D3" w14:textId="3C610C0C" w:rsidR="00BA3E51" w:rsidRPr="00173C76" w:rsidRDefault="00362F0B" w:rsidP="00173C76">
      <w:pPr>
        <w:pStyle w:val="NormalH3"/>
      </w:pPr>
      <w:r w:rsidRPr="00B310F9">
        <w:rPr>
          <w:cs/>
        </w:rPr>
        <w:t>ผลการทดสอบ</w:t>
      </w:r>
      <w:r w:rsidRPr="00362F0B">
        <w:rPr>
          <w:cs/>
        </w:rPr>
        <w:t xml:space="preserve"> ระบบมีประสิทธิภาพความแม่นยำในการวัดสูงถึง </w:t>
      </w:r>
      <m:oMath>
        <m:r>
          <w:rPr>
            <w:rFonts w:ascii="Cambria Math" w:hAnsi="Cambria Math"/>
            <w:sz w:val="28"/>
            <w:szCs w:val="28"/>
            <w:cs/>
          </w:rPr>
          <m:t>±</m:t>
        </m:r>
      </m:oMath>
      <w:r w:rsidRPr="00362F0B">
        <w:rPr>
          <w:cs/>
        </w:rPr>
        <w:t>3 มม. และมีการตอบสนองที่รวดเร็ว (</w:t>
      </w:r>
      <w:r w:rsidRPr="00362F0B">
        <w:t xml:space="preserve">Response Time) </w:t>
      </w:r>
      <w:r w:rsidRPr="00362F0B">
        <w:rPr>
          <w:cs/>
        </w:rPr>
        <w:t>โดยอ</w:t>
      </w:r>
      <w:proofErr w:type="spellStart"/>
      <w:r w:rsidRPr="00362F0B">
        <w:rPr>
          <w:cs/>
        </w:rPr>
        <w:t>ัป</w:t>
      </w:r>
      <w:proofErr w:type="spellEnd"/>
      <w:r w:rsidRPr="00362F0B">
        <w:rPr>
          <w:cs/>
        </w:rPr>
        <w:t>เดตข้อมูลทุก 0.5 วินาที  จากการทดสอบการทำงานร่วมกัน (</w:t>
      </w:r>
      <w:r w:rsidRPr="00362F0B">
        <w:t xml:space="preserve">Integration Testing) </w:t>
      </w:r>
      <w:r w:rsidRPr="00362F0B">
        <w:rPr>
          <w:cs/>
        </w:rPr>
        <w:t>พบว่าระบบสามารถคำนวณความสูงของน้ำและพื้นที่ว่างได้อย่างถูกต้อง เช่น เมื่อระดับน้ำลด</w:t>
      </w:r>
      <w:r w:rsidR="001B5E16" w:rsidRPr="00362F0B">
        <w:rPr>
          <w:rFonts w:hint="cs"/>
          <w:cs/>
        </w:rPr>
        <w:t>ต</w:t>
      </w:r>
      <w:r w:rsidR="001B5E16">
        <w:rPr>
          <w:rFonts w:hint="cs"/>
          <w:cs/>
        </w:rPr>
        <w:t>่ำ</w:t>
      </w:r>
      <w:r w:rsidR="001B5E16" w:rsidRPr="00362F0B">
        <w:rPr>
          <w:rFonts w:hint="cs"/>
          <w:cs/>
        </w:rPr>
        <w:t xml:space="preserve"> ล</w:t>
      </w:r>
      <w:r w:rsidR="001B5E16" w:rsidRPr="00362F0B">
        <w:rPr>
          <w:cs/>
        </w:rPr>
        <w:t>ง</w:t>
      </w:r>
      <w:r w:rsidRPr="00362F0B">
        <w:rPr>
          <w:cs/>
        </w:rPr>
        <w:t>ถึง 2 ซม. (หรือ 10% ของความจุ) ระบบจะสั่งให้บัซเซอร์ส่งสัญญาณเตือน 5 ครั้งทันทีเพื่อแจ้งเตือนผู้ใช้ นอกจากนี้ ผลการทดสอบด้านพลังงานพบว่าระบบใช้กระแสไฟฟ้าเพียง 50</w:t>
      </w:r>
      <w:r w:rsidRPr="00362F0B">
        <w:t xml:space="preserve"> mA </w:t>
      </w:r>
      <w:r w:rsidRPr="00362F0B">
        <w:rPr>
          <w:cs/>
        </w:rPr>
        <w:t>ที่แรงดัน 5</w:t>
      </w:r>
      <w:r w:rsidRPr="00362F0B">
        <w:t xml:space="preserve">V </w:t>
      </w:r>
      <w:r w:rsidRPr="00362F0B">
        <w:rPr>
          <w:cs/>
        </w:rPr>
        <w:t>ซึ่งเหมาะสำหรับการเปิดใช้งานต่อเนื่องเป็นเวลานาน</w:t>
      </w:r>
    </w:p>
    <w:p w14:paraId="5B26BA55" w14:textId="77777777" w:rsidR="006B45A2" w:rsidRPr="00173C76" w:rsidRDefault="006B45A2" w:rsidP="00173C76">
      <w:pPr>
        <w:pStyle w:val="NormalH3"/>
      </w:pPr>
    </w:p>
    <w:p w14:paraId="00B4C16D" w14:textId="04D2D8C9" w:rsidR="00163E3B" w:rsidRPr="00C02085" w:rsidRDefault="0060736C" w:rsidP="00173C76">
      <w:pPr>
        <w:pStyle w:val="3"/>
      </w:pPr>
      <w:r w:rsidRPr="0060736C">
        <w:t>Smart Water Tank Level Monitoring and Motor Pump Controlling Systems using Internet of Things (IoT) for Preventing Water Wastage</w:t>
      </w:r>
    </w:p>
    <w:p w14:paraId="5C31B4CB" w14:textId="76FB54DC" w:rsidR="00261EFF" w:rsidRPr="002331BD" w:rsidRDefault="007D4C4B" w:rsidP="00261EFF">
      <w:pPr>
        <w:pStyle w:val="NormalH3"/>
      </w:pPr>
      <w:r w:rsidRPr="00173C76">
        <w:t xml:space="preserve">Anirban Banerjee </w:t>
      </w:r>
      <w:r w:rsidRPr="00173C76">
        <w:rPr>
          <w:cs/>
        </w:rPr>
        <w:t>และคณะ (</w:t>
      </w:r>
      <w:r w:rsidRPr="00173C76">
        <w:t xml:space="preserve">2025) </w:t>
      </w:r>
      <w:r w:rsidRPr="00173C76">
        <w:rPr>
          <w:cs/>
        </w:rPr>
        <w:t>ได้นำเสนอ</w:t>
      </w:r>
      <w:r w:rsidRPr="00173C76">
        <w:t xml:space="preserve"> "Smart Water Tank Level Monitoring and Motor Pump Controlling Systems using Internet of Things (IoT) for Preventing Water Wastage" </w:t>
      </w:r>
      <w:r w:rsidRPr="00173C76">
        <w:rPr>
          <w:cs/>
        </w:rPr>
        <w:t>ซึ่ง</w:t>
      </w:r>
      <w:r w:rsidRPr="007D4C4B">
        <w:rPr>
          <w:cs/>
        </w:rPr>
        <w:t>เป็นการพัฒนาระบบควบคุมปั๊มน้ำอัตโนมัติเพื่อลดการสูญเสียทรัพยากรน้ำและเพิ่มความสะดวกในการใช้งาน</w:t>
      </w:r>
      <w:r w:rsidRPr="007D4C4B">
        <w:t xml:space="preserve"> </w:t>
      </w:r>
      <w:r w:rsidRPr="007D4C4B">
        <w:rPr>
          <w:cs/>
        </w:rPr>
        <w:t xml:space="preserve">โดยงานวิจัยนี้ได้เปรียบเทียบการทำงานใน </w:t>
      </w:r>
      <w:r w:rsidRPr="007D4C4B">
        <w:t xml:space="preserve">2 </w:t>
      </w:r>
      <w:r w:rsidRPr="007D4C4B">
        <w:rPr>
          <w:cs/>
        </w:rPr>
        <w:t xml:space="preserve">รูปแบบ คือ ระบบที่ใช้บอร์ด </w:t>
      </w:r>
      <w:r w:rsidRPr="007D4C4B">
        <w:t xml:space="preserve">Arduino Uno </w:t>
      </w:r>
      <w:r w:rsidRPr="007D4C4B">
        <w:rPr>
          <w:cs/>
        </w:rPr>
        <w:t xml:space="preserve">สำหรับการทำงานแบบ </w:t>
      </w:r>
      <w:r w:rsidRPr="007D4C4B">
        <w:t xml:space="preserve">Standalone </w:t>
      </w:r>
      <w:r w:rsidRPr="007D4C4B">
        <w:rPr>
          <w:cs/>
        </w:rPr>
        <w:t xml:space="preserve">และระบบที่ใช้บอร์ด </w:t>
      </w:r>
      <w:proofErr w:type="spellStart"/>
      <w:r w:rsidRPr="007D4C4B">
        <w:t>NodeMCU</w:t>
      </w:r>
      <w:proofErr w:type="spellEnd"/>
      <w:r w:rsidRPr="007D4C4B">
        <w:t xml:space="preserve"> </w:t>
      </w:r>
      <w:r w:rsidRPr="007D4C4B">
        <w:rPr>
          <w:cs/>
        </w:rPr>
        <w:t xml:space="preserve">สำหรับการทำงานในรูปแบบ </w:t>
      </w:r>
      <w:r w:rsidRPr="007D4C4B">
        <w:t xml:space="preserve">IoT </w:t>
      </w:r>
      <w:r w:rsidRPr="007D4C4B">
        <w:rPr>
          <w:cs/>
        </w:rPr>
        <w:t xml:space="preserve">ที่เชื่อมต่อกับแพลตฟอร์ม </w:t>
      </w:r>
      <w:r w:rsidRPr="007D4C4B">
        <w:t xml:space="preserve">Blynk </w:t>
      </w:r>
      <w:r w:rsidRPr="007D4C4B">
        <w:rPr>
          <w:cs/>
        </w:rPr>
        <w:t>ซึ่งทั้งสองระบบใช้เซนเซอร์</w:t>
      </w:r>
      <w:proofErr w:type="spellStart"/>
      <w:r w:rsidRPr="007D4C4B">
        <w:rPr>
          <w:cs/>
        </w:rPr>
        <w:t>อัลต</w:t>
      </w:r>
      <w:proofErr w:type="spellEnd"/>
      <w:r w:rsidRPr="007D4C4B">
        <w:rPr>
          <w:cs/>
        </w:rPr>
        <w:t xml:space="preserve">ร้าโซนิค </w:t>
      </w:r>
      <w:r w:rsidRPr="007D4C4B">
        <w:t xml:space="preserve">HC-SR04 </w:t>
      </w:r>
      <w:r w:rsidRPr="007D4C4B">
        <w:rPr>
          <w:cs/>
        </w:rPr>
        <w:t>ในการวัดระยะทางเพื่อคำนวณระดับน้ำตามสมการ</w:t>
      </w:r>
      <w:r w:rsidR="002F3A60">
        <w:rPr>
          <w:rFonts w:hint="cs"/>
          <w:cs/>
        </w:rPr>
        <w:t>ที่</w:t>
      </w:r>
      <w:r w:rsidR="0093405C">
        <w:t xml:space="preserve"> (1)</w:t>
      </w:r>
    </w:p>
    <w:p w14:paraId="2CF83B9F" w14:textId="2A21389B" w:rsidR="002F6359" w:rsidRDefault="002F6359" w:rsidP="002F6359">
      <w:pPr>
        <w:pStyle w:val="NormalH3"/>
      </w:pPr>
      <w:r w:rsidRPr="00B310F9">
        <w:rPr>
          <w:cs/>
        </w:rPr>
        <w:t>ผลการทดสอบ</w:t>
      </w:r>
      <w:r>
        <w:rPr>
          <w:cs/>
        </w:rPr>
        <w:t xml:space="preserve"> พบว่าทั้งสองระบบสามารถทำงานได้อย่างแม่นยำและเสถียรในสภาวะ </w:t>
      </w:r>
      <w:r>
        <w:t xml:space="preserve">Real-time  </w:t>
      </w:r>
      <w:r>
        <w:rPr>
          <w:cs/>
        </w:rPr>
        <w:t>โดยมีรายละเอียดผลการทดสอบดังนี้:</w:t>
      </w:r>
    </w:p>
    <w:p w14:paraId="65842396" w14:textId="5703C48C" w:rsidR="002F6359" w:rsidRDefault="002F6359" w:rsidP="002F6359">
      <w:pPr>
        <w:pStyle w:val="NormalH3"/>
        <w:ind w:firstLine="0"/>
      </w:pPr>
      <w:r>
        <w:t>-</w:t>
      </w:r>
      <w:r w:rsidR="00456F5F">
        <w:rPr>
          <w:rFonts w:hint="cs"/>
          <w:cs/>
        </w:rPr>
        <w:t xml:space="preserve"> </w:t>
      </w:r>
      <w:r>
        <w:rPr>
          <w:cs/>
        </w:rPr>
        <w:t xml:space="preserve">ระบบ </w:t>
      </w:r>
      <w:r>
        <w:t xml:space="preserve">Arduino Uno: </w:t>
      </w:r>
      <w:r>
        <w:rPr>
          <w:cs/>
        </w:rPr>
        <w:t xml:space="preserve">สามารถควบคุมปั๊มน้ำให้เปิดอัตโนมัติเมื่อระดับน้ำต่ำกว่าหรือเท่ากับ </w:t>
      </w:r>
      <w:r>
        <w:t>25%</w:t>
      </w:r>
      <w:r>
        <w:rPr>
          <w:cs/>
        </w:rPr>
        <w:t xml:space="preserve"> และปิดเมื่อระดับน้ำสูงกว่าหรือเท่ากับ </w:t>
      </w:r>
      <w:r>
        <w:t>90%</w:t>
      </w:r>
      <w:r>
        <w:rPr>
          <w:cs/>
        </w:rPr>
        <w:t xml:space="preserve"> โดยแสดงผลเปอร์เซ็นต์น้ำผ่านหน้าจอ </w:t>
      </w:r>
      <w:r>
        <w:t xml:space="preserve">LCD </w:t>
      </w:r>
      <w:r>
        <w:rPr>
          <w:cs/>
        </w:rPr>
        <w:t>ได้อย่างถูกต้อง</w:t>
      </w:r>
      <w:r w:rsidR="00B7661C">
        <w:rPr>
          <w:rFonts w:hint="cs"/>
          <w:cs/>
        </w:rPr>
        <w:t xml:space="preserve"> </w:t>
      </w:r>
      <w:r w:rsidR="00142FAB">
        <w:rPr>
          <w:rFonts w:hint="cs"/>
          <w:cs/>
        </w:rPr>
        <w:t>ดังรูป</w:t>
      </w:r>
      <w:r w:rsidR="00B93E30">
        <w:rPr>
          <w:rFonts w:hint="cs"/>
          <w:cs/>
        </w:rPr>
        <w:t>ที่</w:t>
      </w:r>
      <w:r w:rsidR="00662477">
        <w:rPr>
          <w:rFonts w:hint="cs"/>
          <w:cs/>
        </w:rPr>
        <w:t xml:space="preserve"> </w:t>
      </w:r>
      <w:r w:rsidR="00662477">
        <w:t>2.3</w:t>
      </w:r>
    </w:p>
    <w:p w14:paraId="3E86CF86" w14:textId="54FD1227" w:rsidR="004F0609" w:rsidRDefault="002F6359" w:rsidP="002F6359">
      <w:pPr>
        <w:pStyle w:val="NormalH3"/>
        <w:ind w:firstLine="0"/>
      </w:pPr>
      <w:r>
        <w:t>-</w:t>
      </w:r>
      <w:r w:rsidR="00456F5F">
        <w:rPr>
          <w:rFonts w:hint="cs"/>
        </w:rPr>
        <w:t xml:space="preserve"> </w:t>
      </w:r>
      <w:r>
        <w:rPr>
          <w:cs/>
        </w:rPr>
        <w:t xml:space="preserve">ระบบ </w:t>
      </w:r>
      <w:proofErr w:type="spellStart"/>
      <w:r>
        <w:t>NodeMCU</w:t>
      </w:r>
      <w:proofErr w:type="spellEnd"/>
      <w:r>
        <w:t xml:space="preserve"> (IoT): </w:t>
      </w:r>
      <w:r>
        <w:rPr>
          <w:cs/>
        </w:rPr>
        <w:t xml:space="preserve">สามารถส่งข้อมูลระดับน้ำไปยังแอปพลิเคชัน </w:t>
      </w:r>
      <w:r>
        <w:t xml:space="preserve">Blynk </w:t>
      </w:r>
      <w:r>
        <w:rPr>
          <w:cs/>
        </w:rPr>
        <w:t>ได้อย่างแม่นยำ</w:t>
      </w:r>
      <w:r w:rsidR="00412A8E">
        <w:rPr>
          <w:rFonts w:hint="cs"/>
          <w:cs/>
        </w:rPr>
        <w:t xml:space="preserve"> </w:t>
      </w:r>
      <w:r w:rsidR="00285466">
        <w:rPr>
          <w:rFonts w:hint="cs"/>
          <w:cs/>
        </w:rPr>
        <w:t>ดังรูป</w:t>
      </w:r>
      <w:r w:rsidR="00B93E30">
        <w:rPr>
          <w:rFonts w:hint="cs"/>
          <w:cs/>
        </w:rPr>
        <w:t>ที่</w:t>
      </w:r>
      <w:r w:rsidR="007C46C0">
        <w:rPr>
          <w:rFonts w:hint="cs"/>
          <w:cs/>
        </w:rPr>
        <w:t xml:space="preserve"> </w:t>
      </w:r>
      <w:proofErr w:type="gramStart"/>
      <w:r w:rsidR="007C46C0">
        <w:rPr>
          <w:cs/>
        </w:rPr>
        <w:t>2.</w:t>
      </w:r>
      <w:r w:rsidR="00142FAB">
        <w:rPr>
          <w:cs/>
        </w:rPr>
        <w:t>4</w:t>
      </w:r>
      <w:r w:rsidR="00662477">
        <w:rPr>
          <w:cs/>
        </w:rPr>
        <w:t xml:space="preserve"> </w:t>
      </w:r>
      <w:r>
        <w:rPr>
          <w:cs/>
        </w:rPr>
        <w:t xml:space="preserve"> พร้อมทั้งส่งการแจ้งเตือน</w:t>
      </w:r>
      <w:proofErr w:type="gramEnd"/>
      <w:r>
        <w:rPr>
          <w:cs/>
        </w:rPr>
        <w:t xml:space="preserve"> (</w:t>
      </w:r>
      <w:r>
        <w:t xml:space="preserve">Notifications) </w:t>
      </w:r>
      <w:r>
        <w:rPr>
          <w:cs/>
        </w:rPr>
        <w:t>และสัญญาณเสียง (</w:t>
      </w:r>
      <w:r>
        <w:t xml:space="preserve">Buzzer) </w:t>
      </w:r>
      <w:r>
        <w:rPr>
          <w:cs/>
        </w:rPr>
        <w:t xml:space="preserve">เมื่อระดับน้ำถึงจุดวิกฤตที่กำหนดไว้ (ต่ำกว่า </w:t>
      </w:r>
      <w:r>
        <w:t>25%</w:t>
      </w:r>
      <w:r>
        <w:rPr>
          <w:cs/>
        </w:rPr>
        <w:t xml:space="preserve"> หรือสูงกว่า </w:t>
      </w:r>
      <w:r>
        <w:t xml:space="preserve">85%) </w:t>
      </w:r>
    </w:p>
    <w:p w14:paraId="662DA1AF" w14:textId="77777777" w:rsidR="00FC3101" w:rsidRDefault="00FC3101" w:rsidP="002F6359">
      <w:pPr>
        <w:pStyle w:val="NormalH3"/>
        <w:ind w:firstLine="0"/>
      </w:pPr>
    </w:p>
    <w:p w14:paraId="502BCF2C" w14:textId="69C4AB4D" w:rsidR="00882147" w:rsidRDefault="00181033" w:rsidP="002505FF">
      <w:pPr>
        <w:pStyle w:val="NormalH3"/>
        <w:spacing w:after="240"/>
        <w:ind w:firstLine="0"/>
        <w:jc w:val="center"/>
      </w:pPr>
      <w:r w:rsidRPr="00882147">
        <w:rPr>
          <w:noProof/>
        </w:rPr>
        <w:lastRenderedPageBreak/>
        <w:drawing>
          <wp:inline distT="0" distB="0" distL="0" distR="0" wp14:anchorId="3A0FF7D0" wp14:editId="5DFDE88C">
            <wp:extent cx="3096057" cy="128605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5390" w14:textId="4C8E7174" w:rsidR="008B235B" w:rsidRDefault="008B235B" w:rsidP="00D0707E">
      <w:pPr>
        <w:pStyle w:val="NormalH3"/>
        <w:ind w:firstLine="0"/>
        <w:jc w:val="center"/>
        <w:rPr>
          <w:b/>
          <w:bCs/>
        </w:rPr>
      </w:pPr>
      <w:r w:rsidRPr="00181033">
        <w:rPr>
          <w:rFonts w:hint="cs"/>
          <w:b/>
          <w:bCs/>
          <w:cs/>
        </w:rPr>
        <w:t>รูป</w:t>
      </w:r>
      <w:r w:rsidR="00181033" w:rsidRPr="00181033">
        <w:rPr>
          <w:rFonts w:hint="cs"/>
          <w:b/>
          <w:bCs/>
          <w:cs/>
        </w:rPr>
        <w:t xml:space="preserve"> </w:t>
      </w:r>
      <w:r w:rsidR="00181033" w:rsidRPr="00181033">
        <w:rPr>
          <w:b/>
          <w:bCs/>
        </w:rPr>
        <w:t>2.</w:t>
      </w:r>
      <w:r w:rsidR="00285466">
        <w:rPr>
          <w:b/>
          <w:bCs/>
        </w:rPr>
        <w:t>3</w:t>
      </w:r>
      <w:r w:rsidR="00181033">
        <w:rPr>
          <w:b/>
          <w:bCs/>
        </w:rPr>
        <w:t xml:space="preserve"> </w:t>
      </w:r>
      <w:r w:rsidR="00181033" w:rsidRPr="000D6D6B">
        <w:rPr>
          <w:cs/>
        </w:rPr>
        <w:t xml:space="preserve">การแสดงระดับน้ำในจอ </w:t>
      </w:r>
      <w:r w:rsidR="00181033" w:rsidRPr="000D6D6B">
        <w:t xml:space="preserve">LCD </w:t>
      </w:r>
      <w:r w:rsidR="00181033" w:rsidRPr="000D6D6B">
        <w:rPr>
          <w:cs/>
        </w:rPr>
        <w:t>และสถานะปั๊ม</w:t>
      </w:r>
    </w:p>
    <w:p w14:paraId="64929D2C" w14:textId="79F2732A" w:rsidR="006D4329" w:rsidRDefault="006D4329" w:rsidP="00D0707E">
      <w:pPr>
        <w:pStyle w:val="NormalH3"/>
        <w:ind w:firstLine="0"/>
        <w:jc w:val="center"/>
        <w:rPr>
          <w:b/>
          <w:bCs/>
        </w:rPr>
      </w:pPr>
      <w:r>
        <w:t>(</w:t>
      </w:r>
      <w:r w:rsidRPr="00173C76">
        <w:t xml:space="preserve">Anirban Banerjee </w:t>
      </w:r>
      <w:r w:rsidRPr="00173C76">
        <w:rPr>
          <w:cs/>
        </w:rPr>
        <w:t>และคณะ</w:t>
      </w:r>
      <w:r>
        <w:t>,</w:t>
      </w:r>
      <w:r w:rsidR="00AC3A61">
        <w:t xml:space="preserve"> </w:t>
      </w:r>
      <w:r w:rsidRPr="00173C76">
        <w:t>2025</w:t>
      </w:r>
      <w:r>
        <w:t>)</w:t>
      </w:r>
    </w:p>
    <w:p w14:paraId="45658355" w14:textId="77777777" w:rsidR="00DC3775" w:rsidRDefault="00DC3775" w:rsidP="00181033">
      <w:pPr>
        <w:pStyle w:val="NormalH3"/>
        <w:ind w:firstLine="0"/>
        <w:jc w:val="center"/>
        <w:rPr>
          <w:b/>
          <w:bCs/>
        </w:rPr>
      </w:pPr>
    </w:p>
    <w:p w14:paraId="6AD800E0" w14:textId="50262638" w:rsidR="00DC3775" w:rsidRPr="00181033" w:rsidRDefault="00DC3775" w:rsidP="00181033">
      <w:pPr>
        <w:pStyle w:val="NormalH3"/>
        <w:ind w:firstLine="0"/>
        <w:jc w:val="center"/>
        <w:rPr>
          <w:b/>
          <w:bCs/>
        </w:rPr>
      </w:pPr>
      <w:r w:rsidRPr="00DC3775">
        <w:rPr>
          <w:b/>
          <w:bCs/>
          <w:noProof/>
        </w:rPr>
        <w:drawing>
          <wp:inline distT="0" distB="0" distL="0" distR="0" wp14:anchorId="62951639" wp14:editId="58B89066">
            <wp:extent cx="1315386" cy="2047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2428" cy="20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7BEC" w14:textId="77777777" w:rsidR="00B310F9" w:rsidRDefault="00B310F9" w:rsidP="002F6359">
      <w:pPr>
        <w:pStyle w:val="NormalH3"/>
        <w:ind w:firstLine="0"/>
      </w:pPr>
    </w:p>
    <w:p w14:paraId="529DB598" w14:textId="27113EEE" w:rsidR="00DC3775" w:rsidRDefault="00BB65CC" w:rsidP="00063F5A">
      <w:pPr>
        <w:pStyle w:val="NormalH3"/>
        <w:ind w:firstLine="0"/>
        <w:jc w:val="center"/>
      </w:pPr>
      <w:r w:rsidRPr="000D6D6B">
        <w:rPr>
          <w:rFonts w:hint="cs"/>
          <w:b/>
          <w:bCs/>
          <w:cs/>
        </w:rPr>
        <w:t xml:space="preserve">รูป </w:t>
      </w:r>
      <w:r w:rsidRPr="000D6D6B">
        <w:rPr>
          <w:b/>
          <w:bCs/>
        </w:rPr>
        <w:t>2.</w:t>
      </w:r>
      <w:r w:rsidR="00285466">
        <w:rPr>
          <w:b/>
          <w:bCs/>
        </w:rPr>
        <w:t>4</w:t>
      </w:r>
      <w:r>
        <w:t xml:space="preserve"> </w:t>
      </w:r>
      <w:r w:rsidR="00CE159F" w:rsidRPr="000D6D6B">
        <w:rPr>
          <w:cs/>
        </w:rPr>
        <w:t xml:space="preserve">การแสดงระดับน้ำในจอ </w:t>
      </w:r>
      <w:r w:rsidR="00CE159F" w:rsidRPr="000D6D6B">
        <w:t xml:space="preserve">LCD </w:t>
      </w:r>
      <w:r w:rsidR="00CE159F" w:rsidRPr="000D6D6B">
        <w:rPr>
          <w:cs/>
        </w:rPr>
        <w:t>และสถานะปั๊ม</w:t>
      </w:r>
      <w:r w:rsidR="00CE159F">
        <w:rPr>
          <w:rFonts w:hint="cs"/>
          <w:cs/>
        </w:rPr>
        <w:t xml:space="preserve"> </w:t>
      </w:r>
      <w:r w:rsidR="00CE159F">
        <w:t>(</w:t>
      </w:r>
      <w:r w:rsidR="00CE159F">
        <w:rPr>
          <w:rFonts w:hint="cs"/>
          <w:cs/>
        </w:rPr>
        <w:t>แอป</w:t>
      </w:r>
      <w:r w:rsidR="00CE159F">
        <w:t>)</w:t>
      </w:r>
    </w:p>
    <w:p w14:paraId="176A4262" w14:textId="086BC383" w:rsidR="005053AE" w:rsidRDefault="002C0138" w:rsidP="00063F5A">
      <w:pPr>
        <w:pStyle w:val="NormalH3"/>
        <w:ind w:firstLine="0"/>
        <w:jc w:val="center"/>
      </w:pPr>
      <w:r w:rsidRPr="002C0138">
        <w:t xml:space="preserve">(Anirban Banerjee </w:t>
      </w:r>
      <w:r w:rsidRPr="002C0138">
        <w:rPr>
          <w:cs/>
        </w:rPr>
        <w:t>และคณะ</w:t>
      </w:r>
      <w:r w:rsidRPr="002C0138">
        <w:t>,</w:t>
      </w:r>
      <w:r w:rsidR="00CF34AA">
        <w:t xml:space="preserve"> </w:t>
      </w:r>
      <w:r w:rsidRPr="002C0138">
        <w:t>2025)</w:t>
      </w:r>
    </w:p>
    <w:p w14:paraId="1D04FE38" w14:textId="77777777" w:rsidR="002C0138" w:rsidRDefault="002C0138" w:rsidP="00333358">
      <w:pPr>
        <w:pStyle w:val="NormalH3"/>
        <w:ind w:firstLine="0"/>
        <w:jc w:val="both"/>
      </w:pPr>
    </w:p>
    <w:p w14:paraId="2377CEDC" w14:textId="77777777" w:rsidR="00D0707E" w:rsidRDefault="00D0707E" w:rsidP="003F742A">
      <w:pPr>
        <w:pStyle w:val="NormalH3"/>
        <w:ind w:firstLine="0"/>
        <w:jc w:val="both"/>
      </w:pPr>
    </w:p>
    <w:p w14:paraId="3AEF654F" w14:textId="135BE3D6" w:rsidR="00062BDF" w:rsidRPr="001800FD" w:rsidRDefault="0038543D" w:rsidP="001800FD">
      <w:pPr>
        <w:pStyle w:val="3"/>
      </w:pPr>
      <w:r w:rsidRPr="001800FD">
        <w:t>Internet of Things (IoT) based Smart Water Tank Level Monitoring and Motor Pump Control System for Prevent Water Waste</w:t>
      </w:r>
    </w:p>
    <w:p w14:paraId="44275008" w14:textId="149D6778" w:rsidR="0038543D" w:rsidRPr="0038543D" w:rsidRDefault="00F9005D" w:rsidP="0038543D">
      <w:pPr>
        <w:pStyle w:val="NormalH3"/>
      </w:pPr>
      <w:r w:rsidRPr="00B310F9">
        <w:t xml:space="preserve">Md. Tahmidul Huque </w:t>
      </w:r>
      <w:r w:rsidRPr="00B310F9">
        <w:rPr>
          <w:cs/>
        </w:rPr>
        <w:t>และคณะ (</w:t>
      </w:r>
      <w:r w:rsidRPr="00B310F9">
        <w:t>2023)</w:t>
      </w:r>
      <w:r w:rsidR="0021330C" w:rsidRPr="0021330C">
        <w:t xml:space="preserve"> </w:t>
      </w:r>
      <w:r w:rsidR="0021330C" w:rsidRPr="0021330C">
        <w:rPr>
          <w:cs/>
        </w:rPr>
        <w:t>ได้นำเสนอ "</w:t>
      </w:r>
      <w:r w:rsidR="0021330C" w:rsidRPr="0021330C">
        <w:t xml:space="preserve">Internet of Things (IoT) based Smart Water Tank Level Monitoring and Motor Pump Control System for Prevent Water Waste" </w:t>
      </w:r>
      <w:r w:rsidR="0021330C" w:rsidRPr="0021330C">
        <w:rPr>
          <w:cs/>
        </w:rPr>
        <w:t xml:space="preserve">โดยมีวัตถุประสงค์เพื่อแก้ไขปัญหาการขาดแคลนน้ำและการล้นของถังเก็บน้ำในพื้นที่พักอาศัยซึ่งเกิดจากการจัดการที่ไม่เป็นระบบ งานวิจัยนี้ใช้วิธีการออกแบบระบบแยกส่วนการทำงานระหว่าง </w:t>
      </w:r>
      <w:proofErr w:type="spellStart"/>
      <w:r w:rsidR="0021330C" w:rsidRPr="0021330C">
        <w:t>NodeMCU</w:t>
      </w:r>
      <w:proofErr w:type="spellEnd"/>
      <w:r w:rsidR="0021330C" w:rsidRPr="0021330C">
        <w:t xml:space="preserve"> ESP8266</w:t>
      </w:r>
      <w:r w:rsidR="00315D98">
        <w:t xml:space="preserve"> </w:t>
      </w:r>
      <w:r w:rsidR="00315D98">
        <w:rPr>
          <w:rFonts w:hint="cs"/>
          <w:cs/>
        </w:rPr>
        <w:t xml:space="preserve">ดังรูป </w:t>
      </w:r>
      <w:r w:rsidR="00315D98">
        <w:t>2.</w:t>
      </w:r>
      <w:r w:rsidR="00115CC6">
        <w:t>5</w:t>
      </w:r>
      <w:r w:rsidR="0021330C" w:rsidRPr="0021330C">
        <w:t xml:space="preserve"> </w:t>
      </w:r>
      <w:r w:rsidR="0021330C" w:rsidRPr="0021330C">
        <w:rPr>
          <w:cs/>
        </w:rPr>
        <w:t xml:space="preserve">ที่ทำหน้าที่เชื่อมต่อ </w:t>
      </w:r>
      <w:r w:rsidR="0021330C" w:rsidRPr="0021330C">
        <w:t xml:space="preserve">IoT </w:t>
      </w:r>
      <w:r w:rsidR="0021330C" w:rsidRPr="0021330C">
        <w:rPr>
          <w:cs/>
        </w:rPr>
        <w:t>เพื่อแสดงผลและควบคุมผ่านแอปพลิเคชัน</w:t>
      </w:r>
      <w:r w:rsidR="0021330C" w:rsidRPr="0021330C">
        <w:t xml:space="preserve">Blynk </w:t>
      </w:r>
      <w:r w:rsidR="0021330C" w:rsidRPr="0021330C">
        <w:rPr>
          <w:cs/>
        </w:rPr>
        <w:t xml:space="preserve">และบอร์ด </w:t>
      </w:r>
      <w:r w:rsidR="0021330C" w:rsidRPr="0021330C">
        <w:t>Arduino Uno</w:t>
      </w:r>
      <w:r w:rsidR="00404B0F">
        <w:t xml:space="preserve"> </w:t>
      </w:r>
      <w:r w:rsidR="00404B0F">
        <w:rPr>
          <w:rFonts w:hint="cs"/>
          <w:cs/>
        </w:rPr>
        <w:t xml:space="preserve">ดังรูป </w:t>
      </w:r>
      <w:r w:rsidR="00404B0F">
        <w:t>2.</w:t>
      </w:r>
      <w:r w:rsidR="00115CC6">
        <w:t>6</w:t>
      </w:r>
      <w:r w:rsidR="0021330C" w:rsidRPr="0021330C">
        <w:t xml:space="preserve"> </w:t>
      </w:r>
      <w:r w:rsidR="0021330C" w:rsidRPr="0021330C">
        <w:rPr>
          <w:cs/>
        </w:rPr>
        <w:t>ที่ทำหน้าที่ควบคุมเซนเซอร์วัดความลึกของน้ำ (</w:t>
      </w:r>
      <w:r w:rsidR="0021330C" w:rsidRPr="0021330C">
        <w:t xml:space="preserve">Water Depth Sensor) </w:t>
      </w:r>
      <w:r w:rsidR="0021330C" w:rsidRPr="0021330C">
        <w:rPr>
          <w:cs/>
        </w:rPr>
        <w:t xml:space="preserve">และไฟสัญญาณ </w:t>
      </w:r>
      <w:r w:rsidR="0021330C" w:rsidRPr="0021330C">
        <w:t xml:space="preserve">LED </w:t>
      </w:r>
      <w:r w:rsidR="0021330C" w:rsidRPr="0021330C">
        <w:rPr>
          <w:cs/>
        </w:rPr>
        <w:t>ในส่วนของถังเก็บน้ำสำรอง (</w:t>
      </w:r>
      <w:r w:rsidR="0021330C" w:rsidRPr="0021330C">
        <w:t>Storage Tank)</w:t>
      </w:r>
    </w:p>
    <w:p w14:paraId="7542A0F9" w14:textId="77777777" w:rsidR="005A006B" w:rsidRPr="005A006B" w:rsidRDefault="005A006B" w:rsidP="005A006B">
      <w:pPr>
        <w:pStyle w:val="NormalH3"/>
      </w:pPr>
      <w:r w:rsidRPr="005A006B">
        <w:rPr>
          <w:b/>
          <w:bCs/>
          <w:cs/>
        </w:rPr>
        <w:lastRenderedPageBreak/>
        <w:t>ผลการทดสอบ</w:t>
      </w:r>
      <w:r w:rsidRPr="005A006B">
        <w:t xml:space="preserve"> </w:t>
      </w:r>
      <w:r w:rsidRPr="005A006B">
        <w:rPr>
          <w:cs/>
        </w:rPr>
        <w:t>ระบบต้นแบบสามารถตรวจวัดและประมวลผลข้อมูลระดับน้ำได้อย่างมีประสิทธิภาพ โดยมีผลการดำเนินงานที่สำคัญดังนี้:</w:t>
      </w:r>
    </w:p>
    <w:p w14:paraId="1574F874" w14:textId="26BB2522" w:rsidR="005A006B" w:rsidRPr="00260ECF" w:rsidRDefault="005A006B" w:rsidP="009E68EB">
      <w:pPr>
        <w:pStyle w:val="NormalH3"/>
      </w:pPr>
      <w:r w:rsidRPr="005A006B">
        <w:rPr>
          <w:b/>
          <w:bCs/>
          <w:cs/>
        </w:rPr>
        <w:t>การแสดงผลสถานะ:</w:t>
      </w:r>
      <w:r w:rsidRPr="005A006B">
        <w:rPr>
          <w:cs/>
        </w:rPr>
        <w:t xml:space="preserve"> หน้าจอ </w:t>
      </w:r>
      <w:r w:rsidRPr="005A006B">
        <w:t xml:space="preserve">LCD </w:t>
      </w:r>
      <w:r w:rsidRPr="005A006B">
        <w:rPr>
          <w:cs/>
        </w:rPr>
        <w:t xml:space="preserve">สามารถแสดงสถานะระดับน้ำในถังได้ถูกต้อง 3 </w:t>
      </w:r>
      <w:r w:rsidRPr="00260ECF">
        <w:rPr>
          <w:cs/>
        </w:rPr>
        <w:t>ระดับ คือ "</w:t>
      </w:r>
      <w:r w:rsidRPr="00260ECF">
        <w:t xml:space="preserve">Low", "Medium" </w:t>
      </w:r>
      <w:r w:rsidRPr="00260ECF">
        <w:rPr>
          <w:cs/>
        </w:rPr>
        <w:t>และ "</w:t>
      </w:r>
      <w:r w:rsidRPr="00260ECF">
        <w:t xml:space="preserve">Full" </w:t>
      </w:r>
      <w:r w:rsidRPr="00260ECF">
        <w:rPr>
          <w:cs/>
        </w:rPr>
        <w:t>ตามลำดับการตรวจวัดของเซนเซอร์</w:t>
      </w:r>
      <w:proofErr w:type="spellStart"/>
      <w:r w:rsidRPr="00260ECF">
        <w:rPr>
          <w:cs/>
        </w:rPr>
        <w:t>อัลต</w:t>
      </w:r>
      <w:proofErr w:type="spellEnd"/>
      <w:r w:rsidRPr="00260ECF">
        <w:rPr>
          <w:cs/>
        </w:rPr>
        <w:t>ร้าโซนิค</w:t>
      </w:r>
    </w:p>
    <w:p w14:paraId="290FA5E7" w14:textId="748C4AFC" w:rsidR="00C210BB" w:rsidRDefault="005A006B" w:rsidP="009E68EB">
      <w:pPr>
        <w:pStyle w:val="NormalH3"/>
      </w:pPr>
      <w:r w:rsidRPr="005A006B">
        <w:rPr>
          <w:b/>
          <w:bCs/>
          <w:cs/>
        </w:rPr>
        <w:t>การควบคุมปั๊มน้ำ:</w:t>
      </w:r>
      <w:r w:rsidRPr="005A006B">
        <w:rPr>
          <w:cs/>
        </w:rPr>
        <w:t xml:space="preserve"> ผู้ใช้งานสามารถสั่งเปิด-ปิดปั๊มน้ำผ่านแอปพลิเคชัน </w:t>
      </w:r>
      <w:r w:rsidRPr="005A006B">
        <w:t xml:space="preserve">Blynk </w:t>
      </w:r>
      <w:r w:rsidRPr="005A006B">
        <w:rPr>
          <w:cs/>
        </w:rPr>
        <w:t xml:space="preserve">ได้แบบ </w:t>
      </w:r>
      <w:r w:rsidRPr="005A006B">
        <w:t xml:space="preserve">Real-time </w:t>
      </w:r>
      <w:r w:rsidRPr="005A006B">
        <w:rPr>
          <w:cs/>
        </w:rPr>
        <w:t>โดยระดับน้ำในแอปพลิเคชันจะเพิ่มขึ้นหรือลดลงสัมพันธ์กับการทำงานของปั๊มน้ำจริงอย่างแม่นยำ</w:t>
      </w:r>
    </w:p>
    <w:p w14:paraId="6AD18389" w14:textId="4525AA3F" w:rsidR="005A006B" w:rsidRPr="005A006B" w:rsidRDefault="005A006B" w:rsidP="009E68EB">
      <w:pPr>
        <w:pStyle w:val="NormalH3"/>
      </w:pPr>
      <w:r w:rsidRPr="005A006B">
        <w:rPr>
          <w:b/>
          <w:bCs/>
          <w:cs/>
        </w:rPr>
        <w:t>ระบบสัญญาณเตือนหน้างาน:</w:t>
      </w:r>
      <w:r w:rsidRPr="005A006B">
        <w:rPr>
          <w:cs/>
        </w:rPr>
        <w:t xml:space="preserve"> ในส่วนของถังเก็บน้ำสำรอง ระบบ </w:t>
      </w:r>
      <w:r w:rsidRPr="005A006B">
        <w:t xml:space="preserve">LED </w:t>
      </w:r>
      <w:r w:rsidRPr="005A006B">
        <w:rPr>
          <w:cs/>
        </w:rPr>
        <w:t>แสดงผล 3 สีทำงานได้ถูกต้องตามเงื่อนไข โดยสีแดงแสดงระดับต่ำ (</w:t>
      </w:r>
      <w:r w:rsidRPr="005A006B">
        <w:t xml:space="preserve">Low), </w:t>
      </w:r>
      <w:r w:rsidRPr="005A006B">
        <w:rPr>
          <w:cs/>
        </w:rPr>
        <w:t>สีเหลืองระดับกลาง (</w:t>
      </w:r>
      <w:r w:rsidRPr="005A006B">
        <w:t xml:space="preserve">Medium) </w:t>
      </w:r>
      <w:r w:rsidRPr="005A006B">
        <w:rPr>
          <w:cs/>
        </w:rPr>
        <w:t>และสีน้ำเงินระดับสูง (</w:t>
      </w:r>
      <w:r w:rsidRPr="005A006B">
        <w:t xml:space="preserve">High) </w:t>
      </w:r>
      <w:r w:rsidRPr="005A006B">
        <w:rPr>
          <w:cs/>
        </w:rPr>
        <w:t>ช่วยให้การตรวจสอบสถานะน้ำในถังสำรองทำได้ง่ายขึ้น</w:t>
      </w:r>
    </w:p>
    <w:p w14:paraId="09673196" w14:textId="1EC4A6E6" w:rsidR="00CE401F" w:rsidRDefault="005A006B" w:rsidP="009E68EB">
      <w:pPr>
        <w:pStyle w:val="NormalH3"/>
      </w:pPr>
      <w:r w:rsidRPr="005A006B">
        <w:rPr>
          <w:b/>
          <w:bCs/>
          <w:cs/>
        </w:rPr>
        <w:t>ประโยชน์ด้านความยั่งยืน:</w:t>
      </w:r>
      <w:r w:rsidRPr="005A006B">
        <w:rPr>
          <w:cs/>
        </w:rPr>
        <w:t xml:space="preserve"> ระบบสามารถช่วยลดการสูญเสียน้ำจากการล้นถังและช่วยให้ผู้ใช้บริหารจัดการทรัพยากรน้ำได้อย่างมีประสิทธิภาพผ่านสมาร์ทโฟน</w:t>
      </w:r>
    </w:p>
    <w:p w14:paraId="3701A1C1" w14:textId="77777777" w:rsidR="009305C5" w:rsidRDefault="009305C5" w:rsidP="009E68EB">
      <w:pPr>
        <w:pStyle w:val="NormalH3"/>
      </w:pPr>
    </w:p>
    <w:p w14:paraId="0CB09292" w14:textId="77777777" w:rsidR="00505FD4" w:rsidRDefault="00505FD4" w:rsidP="00CE401F">
      <w:pPr>
        <w:ind w:firstLine="0"/>
        <w:rPr>
          <w:b/>
          <w:bCs/>
        </w:rPr>
      </w:pPr>
    </w:p>
    <w:p w14:paraId="362FF84D" w14:textId="3D74DAC3" w:rsidR="00936B96" w:rsidRDefault="00505FD4" w:rsidP="002505FF">
      <w:pPr>
        <w:spacing w:after="240"/>
        <w:ind w:firstLine="0"/>
        <w:jc w:val="center"/>
        <w:rPr>
          <w:b/>
          <w:bCs/>
          <w:cs/>
        </w:rPr>
      </w:pPr>
      <w:r w:rsidRPr="00B97A6F">
        <w:rPr>
          <w:noProof/>
          <w:cs/>
        </w:rPr>
        <w:drawing>
          <wp:inline distT="0" distB="0" distL="0" distR="0" wp14:anchorId="10D2CAAB" wp14:editId="0A4F9E49">
            <wp:extent cx="2798445" cy="1817370"/>
            <wp:effectExtent l="0" t="0" r="1905" b="0"/>
            <wp:docPr id="15419359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595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5EC7" w14:textId="79C3183D" w:rsidR="00CE401F" w:rsidRPr="00CE401F" w:rsidRDefault="00CE401F" w:rsidP="00936B96">
      <w:pPr>
        <w:ind w:firstLine="0"/>
        <w:jc w:val="center"/>
        <w:rPr>
          <w:cs/>
        </w:rPr>
      </w:pPr>
      <w:r w:rsidRPr="000D6D6B">
        <w:rPr>
          <w:rFonts w:hint="cs"/>
          <w:b/>
          <w:bCs/>
          <w:cs/>
        </w:rPr>
        <w:t xml:space="preserve">รูป </w:t>
      </w:r>
      <w:r w:rsidRPr="00936B96">
        <w:rPr>
          <w:b/>
          <w:bCs/>
        </w:rPr>
        <w:t>2.7</w:t>
      </w:r>
      <w:r>
        <w:t xml:space="preserve"> </w:t>
      </w:r>
      <w:r w:rsidRPr="0010524A">
        <w:rPr>
          <w:cs/>
        </w:rPr>
        <w:t xml:space="preserve">ระบบตรวจสอบระดับน้ำในถังเก็บน้ำอัจฉริยะและควบคุมปั๊มน้ำโดยใช้เทคโนโลยี </w:t>
      </w:r>
      <w:r>
        <w:t>IoT</w:t>
      </w:r>
    </w:p>
    <w:p w14:paraId="570E25C0" w14:textId="2AC377D6" w:rsidR="00BA4871" w:rsidRDefault="00AC3A61" w:rsidP="002505FF">
      <w:pPr>
        <w:spacing w:after="240"/>
        <w:ind w:firstLine="0"/>
        <w:jc w:val="center"/>
      </w:pPr>
      <w:r>
        <w:t>(</w:t>
      </w:r>
      <w:r w:rsidR="002C7FE3" w:rsidRPr="00B310F9">
        <w:t xml:space="preserve">Md. Tahmidul Huque </w:t>
      </w:r>
      <w:r w:rsidR="002C7FE3" w:rsidRPr="00B310F9">
        <w:rPr>
          <w:cs/>
        </w:rPr>
        <w:t>และคณะ</w:t>
      </w:r>
      <w:r>
        <w:t>,</w:t>
      </w:r>
      <w:r w:rsidR="002C7FE3" w:rsidRPr="00B310F9">
        <w:t xml:space="preserve"> 2023)</w:t>
      </w:r>
    </w:p>
    <w:p w14:paraId="5679E4AC" w14:textId="77777777" w:rsidR="002505FF" w:rsidRDefault="002505FF" w:rsidP="002505FF">
      <w:pPr>
        <w:spacing w:after="240"/>
        <w:ind w:firstLine="0"/>
        <w:jc w:val="center"/>
      </w:pPr>
    </w:p>
    <w:p w14:paraId="3E935F36" w14:textId="24237CE3" w:rsidR="00505FD4" w:rsidRPr="002505FF" w:rsidRDefault="00505FD4" w:rsidP="002505FF">
      <w:pPr>
        <w:pStyle w:val="NormalH3"/>
        <w:spacing w:after="240"/>
        <w:ind w:firstLine="0"/>
        <w:jc w:val="center"/>
      </w:pPr>
      <w:r w:rsidRPr="000C5BD1">
        <w:rPr>
          <w:noProof/>
        </w:rPr>
        <w:lastRenderedPageBreak/>
        <w:drawing>
          <wp:inline distT="0" distB="0" distL="0" distR="0" wp14:anchorId="0EE9A55A" wp14:editId="79E799A5">
            <wp:extent cx="2316480" cy="3378200"/>
            <wp:effectExtent l="0" t="0" r="7620" b="0"/>
            <wp:docPr id="7684155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556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423E" w14:textId="6F522CF3" w:rsidR="000E53E8" w:rsidRDefault="000C5BD1" w:rsidP="00936B96">
      <w:pPr>
        <w:pStyle w:val="NormalH3"/>
        <w:ind w:firstLine="0"/>
        <w:jc w:val="center"/>
      </w:pPr>
      <w:r w:rsidRPr="00F72993">
        <w:rPr>
          <w:rFonts w:hint="cs"/>
          <w:b/>
          <w:bCs/>
          <w:cs/>
        </w:rPr>
        <w:t xml:space="preserve">รูป </w:t>
      </w:r>
      <w:r w:rsidRPr="00F72993">
        <w:rPr>
          <w:b/>
          <w:bCs/>
          <w:cs/>
        </w:rPr>
        <w:t>2.8</w:t>
      </w:r>
      <w:r>
        <w:rPr>
          <w:cs/>
        </w:rPr>
        <w:t xml:space="preserve"> </w:t>
      </w:r>
      <w:r w:rsidR="00267DA2">
        <w:rPr>
          <w:cs/>
        </w:rPr>
        <w:t>การ</w:t>
      </w:r>
      <w:r w:rsidRPr="0010524A">
        <w:rPr>
          <w:cs/>
        </w:rPr>
        <w:t>ตรวจสอบระดับน้ำ</w:t>
      </w:r>
      <w:r w:rsidR="00267DA2">
        <w:rPr>
          <w:cs/>
        </w:rPr>
        <w:t>แบบเรียลไทม์</w:t>
      </w:r>
      <w:r w:rsidRPr="0010524A">
        <w:rPr>
          <w:cs/>
        </w:rPr>
        <w:t>ใน</w:t>
      </w:r>
      <w:r w:rsidR="00267DA2">
        <w:rPr>
          <w:cs/>
        </w:rPr>
        <w:t xml:space="preserve"> </w:t>
      </w:r>
      <w:r w:rsidR="00267DA2">
        <w:t>Blynk</w:t>
      </w:r>
      <w:r w:rsidR="00CE401F">
        <w:t xml:space="preserve"> </w:t>
      </w:r>
      <w:r w:rsidR="00267DA2">
        <w:rPr>
          <w:cs/>
        </w:rPr>
        <w:t>การใช้งาน</w:t>
      </w:r>
      <w:r w:rsidRPr="0010524A">
        <w:rPr>
          <w:cs/>
        </w:rPr>
        <w:t>และ</w:t>
      </w:r>
      <w:r w:rsidR="00267DA2">
        <w:rPr>
          <w:cs/>
        </w:rPr>
        <w:t>การ</w:t>
      </w:r>
      <w:r w:rsidRPr="0010524A">
        <w:rPr>
          <w:cs/>
        </w:rPr>
        <w:t>ควบคุมปั๊มน้ำ</w:t>
      </w:r>
    </w:p>
    <w:p w14:paraId="6A2380C8" w14:textId="0CEE0B9E" w:rsidR="00115CC6" w:rsidRDefault="00115CC6" w:rsidP="00936B96">
      <w:pPr>
        <w:pStyle w:val="NormalH3"/>
        <w:ind w:left="720" w:firstLine="0"/>
        <w:jc w:val="center"/>
      </w:pPr>
      <w:r w:rsidRPr="00115CC6">
        <w:t xml:space="preserve">(Md. Tahmidul Huque </w:t>
      </w:r>
      <w:r w:rsidRPr="00115CC6">
        <w:rPr>
          <w:cs/>
        </w:rPr>
        <w:t>และคณะ</w:t>
      </w:r>
      <w:r w:rsidRPr="00115CC6">
        <w:t>, 2023)</w:t>
      </w:r>
    </w:p>
    <w:p w14:paraId="46880A17" w14:textId="77777777" w:rsidR="00BF6EF8" w:rsidRDefault="00BF6EF8" w:rsidP="00BF6EF8">
      <w:pPr>
        <w:ind w:firstLine="0"/>
        <w:jc w:val="both"/>
      </w:pPr>
    </w:p>
    <w:p w14:paraId="1B107914" w14:textId="2F8EBABD" w:rsidR="00840827" w:rsidRPr="007C0F73" w:rsidRDefault="00C577D2" w:rsidP="002505FF">
      <w:pPr>
        <w:spacing w:after="240"/>
        <w:ind w:firstLine="0"/>
        <w:jc w:val="left"/>
      </w:pPr>
      <w:r w:rsidRPr="003B7C98">
        <w:rPr>
          <w:rFonts w:hint="cs"/>
          <w:b/>
          <w:bCs/>
          <w:cs/>
        </w:rPr>
        <w:t>ตาราง</w:t>
      </w:r>
      <w:r w:rsidR="006B1567">
        <w:rPr>
          <w:rFonts w:hint="cs"/>
          <w:b/>
          <w:bCs/>
          <w:cs/>
        </w:rPr>
        <w:t>ที่</w:t>
      </w:r>
      <w:r w:rsidR="00E335EF">
        <w:rPr>
          <w:b/>
          <w:bCs/>
        </w:rPr>
        <w:t xml:space="preserve"> 2.1 </w:t>
      </w:r>
      <w:r w:rsidRPr="007C0F73">
        <w:rPr>
          <w:rFonts w:hint="cs"/>
          <w:cs/>
        </w:rPr>
        <w:t>เปรียบ</w:t>
      </w:r>
      <w:r w:rsidR="00074FFE" w:rsidRPr="007C0F73">
        <w:rPr>
          <w:rFonts w:hint="cs"/>
          <w:cs/>
        </w:rPr>
        <w:t>เทียบ</w:t>
      </w:r>
      <w:r w:rsidR="003B7C98" w:rsidRPr="007C0F73">
        <w:rPr>
          <w:rFonts w:hint="cs"/>
          <w:cs/>
        </w:rPr>
        <w:t xml:space="preserve">งานวิจัยที่เกี่ยวข้องทั้ง </w:t>
      </w:r>
      <w:r w:rsidR="003B7C98" w:rsidRPr="007C0F73">
        <w:t xml:space="preserve">5 </w:t>
      </w:r>
      <w:r w:rsidR="003B7C98" w:rsidRPr="007C0F73">
        <w:rPr>
          <w:rFonts w:hint="cs"/>
          <w:cs/>
        </w:rPr>
        <w:t>งานวิจัย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</w:tblGrid>
      <w:tr w:rsidR="004559EC" w14:paraId="52E17E83" w14:textId="77777777" w:rsidTr="002D6CDE">
        <w:tc>
          <w:tcPr>
            <w:tcW w:w="2088" w:type="dxa"/>
          </w:tcPr>
          <w:p w14:paraId="2098E818" w14:textId="1F409F6F" w:rsidR="0082587C" w:rsidRDefault="009F5FA1" w:rsidP="00505FD4">
            <w:pPr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งานวิจัย</w:t>
            </w:r>
          </w:p>
        </w:tc>
        <w:tc>
          <w:tcPr>
            <w:tcW w:w="2088" w:type="dxa"/>
          </w:tcPr>
          <w:p w14:paraId="250CB0F8" w14:textId="50F2B5B8" w:rsidR="0082587C" w:rsidRDefault="009F5FA1" w:rsidP="00505FD4">
            <w:pPr>
              <w:ind w:firstLine="0"/>
              <w:jc w:val="center"/>
            </w:pPr>
            <w:r>
              <w:rPr>
                <w:rFonts w:hint="cs"/>
                <w:cs/>
              </w:rPr>
              <w:t>เทคนิคที่ใช้</w:t>
            </w:r>
          </w:p>
        </w:tc>
        <w:tc>
          <w:tcPr>
            <w:tcW w:w="2088" w:type="dxa"/>
          </w:tcPr>
          <w:p w14:paraId="72EDE22C" w14:textId="3BBA4F5A" w:rsidR="0082587C" w:rsidRDefault="009F5FA1" w:rsidP="00505FD4">
            <w:pPr>
              <w:ind w:firstLine="0"/>
              <w:jc w:val="center"/>
            </w:pPr>
            <w:r>
              <w:rPr>
                <w:rFonts w:hint="cs"/>
                <w:cs/>
              </w:rPr>
              <w:t>อุปกรณ์</w:t>
            </w:r>
          </w:p>
        </w:tc>
        <w:tc>
          <w:tcPr>
            <w:tcW w:w="2088" w:type="dxa"/>
          </w:tcPr>
          <w:p w14:paraId="2B0AA826" w14:textId="5D6FB538" w:rsidR="0082587C" w:rsidRDefault="00061299" w:rsidP="00505FD4">
            <w:pPr>
              <w:ind w:firstLine="0"/>
              <w:jc w:val="center"/>
            </w:pPr>
            <w:r>
              <w:rPr>
                <w:rFonts w:hint="cs"/>
                <w:cs/>
              </w:rPr>
              <w:t>ผลลัพธ์</w:t>
            </w:r>
          </w:p>
        </w:tc>
      </w:tr>
      <w:tr w:rsidR="004559EC" w14:paraId="3F1F1D38" w14:textId="77777777" w:rsidTr="002D6CDE">
        <w:tc>
          <w:tcPr>
            <w:tcW w:w="2088" w:type="dxa"/>
          </w:tcPr>
          <w:p w14:paraId="2FBF5716" w14:textId="090CF44E" w:rsidR="0082587C" w:rsidRDefault="00061299" w:rsidP="001C3962">
            <w:pPr>
              <w:ind w:firstLine="0"/>
              <w:jc w:val="left"/>
            </w:pPr>
            <w:r>
              <w:t>1.</w:t>
            </w:r>
            <w:proofErr w:type="spellStart"/>
            <w:r w:rsidRPr="00061299">
              <w:rPr>
                <w:cs/>
              </w:rPr>
              <w:t>ภูษิ</w:t>
            </w:r>
            <w:proofErr w:type="spellEnd"/>
            <w:r w:rsidRPr="00061299">
              <w:rPr>
                <w:cs/>
              </w:rPr>
              <w:t>ตา พึ่งและ และคณะ (</w:t>
            </w:r>
            <w:r w:rsidRPr="00061299">
              <w:t>2567)</w:t>
            </w:r>
          </w:p>
        </w:tc>
        <w:tc>
          <w:tcPr>
            <w:tcW w:w="2088" w:type="dxa"/>
          </w:tcPr>
          <w:p w14:paraId="5A7CA542" w14:textId="72701850" w:rsidR="0082587C" w:rsidRDefault="00420B13" w:rsidP="00505FD4">
            <w:pPr>
              <w:ind w:firstLine="0"/>
              <w:jc w:val="center"/>
            </w:pPr>
            <w:r w:rsidRPr="00420B13">
              <w:rPr>
                <w:cs/>
              </w:rPr>
              <w:t xml:space="preserve">ระบบ </w:t>
            </w:r>
            <w:r w:rsidRPr="00420B13">
              <w:t xml:space="preserve">IoT </w:t>
            </w:r>
            <w:r w:rsidRPr="00420B13">
              <w:rPr>
                <w:cs/>
              </w:rPr>
              <w:t xml:space="preserve">เน้นการแจ้งเตือนผ่านแอปพลิเคชัน </w:t>
            </w:r>
            <w:r w:rsidRPr="00420B13">
              <w:t xml:space="preserve">Line Notify </w:t>
            </w:r>
            <w:r w:rsidRPr="00420B13">
              <w:rPr>
                <w:cs/>
              </w:rPr>
              <w:t>เพื่อป้องกันน้ำล้นบ่อปลา</w:t>
            </w:r>
          </w:p>
        </w:tc>
        <w:tc>
          <w:tcPr>
            <w:tcW w:w="2088" w:type="dxa"/>
          </w:tcPr>
          <w:p w14:paraId="7ADCACA4" w14:textId="781E40CE" w:rsidR="0082587C" w:rsidRDefault="002F6F9B" w:rsidP="00505FD4">
            <w:pPr>
              <w:ind w:firstLine="0"/>
              <w:jc w:val="center"/>
            </w:pPr>
            <w:r w:rsidRPr="002F6F9B">
              <w:t xml:space="preserve">ESP8266, </w:t>
            </w:r>
            <w:r w:rsidRPr="002F6F9B">
              <w:rPr>
                <w:cs/>
              </w:rPr>
              <w:t xml:space="preserve">เซนเซอร์ </w:t>
            </w:r>
            <w:r w:rsidRPr="002F6F9B">
              <w:t xml:space="preserve">HC-SR04, </w:t>
            </w:r>
            <w:r w:rsidRPr="002F6F9B">
              <w:rPr>
                <w:cs/>
              </w:rPr>
              <w:t>ลำโพงบัซเซอร์</w:t>
            </w:r>
            <w:r w:rsidRPr="002F6F9B">
              <w:t xml:space="preserve">, </w:t>
            </w:r>
            <w:r w:rsidRPr="002F6F9B">
              <w:rPr>
                <w:cs/>
              </w:rPr>
              <w:t>โมดูลรีเลย์</w:t>
            </w:r>
            <w:r w:rsidRPr="002F6F9B">
              <w:t>, Line Notify</w:t>
            </w:r>
          </w:p>
        </w:tc>
        <w:tc>
          <w:tcPr>
            <w:tcW w:w="2088" w:type="dxa"/>
          </w:tcPr>
          <w:p w14:paraId="7ED7FD58" w14:textId="20F92BCF" w:rsidR="0082587C" w:rsidRDefault="00980662" w:rsidP="00505FD4">
            <w:pPr>
              <w:ind w:firstLine="0"/>
              <w:jc w:val="center"/>
            </w:pPr>
            <w:r w:rsidRPr="00980662">
              <w:rPr>
                <w:cs/>
              </w:rPr>
              <w:t xml:space="preserve">การเคลื่อนไหวของระดับน้ำ และแจ้งเตือนเมื่อถึงระยะที่กำหนด (เช่น </w:t>
            </w:r>
            <w:r w:rsidRPr="00980662">
              <w:t xml:space="preserve">50 </w:t>
            </w:r>
            <w:r w:rsidRPr="00980662">
              <w:rPr>
                <w:cs/>
              </w:rPr>
              <w:t>ซม.)</w:t>
            </w:r>
          </w:p>
        </w:tc>
      </w:tr>
      <w:tr w:rsidR="004559EC" w14:paraId="3EB754F9" w14:textId="77777777" w:rsidTr="002D6CDE">
        <w:tc>
          <w:tcPr>
            <w:tcW w:w="2088" w:type="dxa"/>
          </w:tcPr>
          <w:p w14:paraId="2EF2F89F" w14:textId="12E8D3AB" w:rsidR="00061299" w:rsidRDefault="00061299" w:rsidP="001C3962">
            <w:pPr>
              <w:ind w:firstLine="0"/>
              <w:jc w:val="left"/>
            </w:pPr>
            <w:r>
              <w:t>2.</w:t>
            </w:r>
            <w:r w:rsidRPr="00945071">
              <w:rPr>
                <w:cs/>
              </w:rPr>
              <w:t>ธวัชชัย ชาญสูงเนิน และคณะ (2563)</w:t>
            </w:r>
          </w:p>
        </w:tc>
        <w:tc>
          <w:tcPr>
            <w:tcW w:w="2088" w:type="dxa"/>
          </w:tcPr>
          <w:p w14:paraId="3A38C4A1" w14:textId="540FD668" w:rsidR="00061299" w:rsidRDefault="00080D88" w:rsidP="00505FD4">
            <w:pPr>
              <w:ind w:firstLine="0"/>
              <w:jc w:val="center"/>
            </w:pPr>
            <w:r w:rsidRPr="00080D88">
              <w:rPr>
                <w:cs/>
              </w:rPr>
              <w:t>ระบบแจ้งเตือนระยะไกลผ่านข้อความสั้น (</w:t>
            </w:r>
            <w:r w:rsidRPr="00080D88">
              <w:t xml:space="preserve">SMS) </w:t>
            </w:r>
            <w:r w:rsidRPr="00080D88">
              <w:rPr>
                <w:cs/>
              </w:rPr>
              <w:t>สำหรับพื้นที่เกษตรกรรม/อ่างเก็บน้ำ</w:t>
            </w:r>
          </w:p>
        </w:tc>
        <w:tc>
          <w:tcPr>
            <w:tcW w:w="2088" w:type="dxa"/>
          </w:tcPr>
          <w:p w14:paraId="2EDC184D" w14:textId="03C444E3" w:rsidR="00061299" w:rsidRDefault="00F50294" w:rsidP="00505FD4">
            <w:pPr>
              <w:ind w:firstLine="0"/>
              <w:jc w:val="center"/>
            </w:pPr>
            <w:r w:rsidRPr="00F50294">
              <w:t xml:space="preserve">Arduino MCU, </w:t>
            </w:r>
            <w:r w:rsidRPr="00F50294">
              <w:rPr>
                <w:cs/>
              </w:rPr>
              <w:t>เซนเซอร์</w:t>
            </w:r>
            <w:proofErr w:type="spellStart"/>
            <w:r w:rsidRPr="00F50294">
              <w:rPr>
                <w:cs/>
              </w:rPr>
              <w:t>อัลต</w:t>
            </w:r>
            <w:proofErr w:type="spellEnd"/>
            <w:r w:rsidRPr="00F50294">
              <w:rPr>
                <w:cs/>
              </w:rPr>
              <w:t>ร้าโซนิค (</w:t>
            </w:r>
            <w:r w:rsidRPr="00F50294">
              <w:t xml:space="preserve">40 kHz), </w:t>
            </w:r>
            <w:r w:rsidRPr="00F50294">
              <w:rPr>
                <w:cs/>
              </w:rPr>
              <w:t xml:space="preserve">บอร์ด </w:t>
            </w:r>
            <w:r w:rsidRPr="00F50294">
              <w:t xml:space="preserve">SIM900, </w:t>
            </w:r>
            <w:r w:rsidRPr="00F50294">
              <w:rPr>
                <w:cs/>
              </w:rPr>
              <w:t>แผงโซล่าเซลล์</w:t>
            </w:r>
          </w:p>
        </w:tc>
        <w:tc>
          <w:tcPr>
            <w:tcW w:w="2088" w:type="dxa"/>
          </w:tcPr>
          <w:p w14:paraId="4C9D0435" w14:textId="1C5E0542" w:rsidR="00061299" w:rsidRDefault="006023BB" w:rsidP="00505FD4">
            <w:pPr>
              <w:ind w:firstLine="0"/>
              <w:jc w:val="center"/>
            </w:pPr>
            <w:r w:rsidRPr="006023BB">
              <w:rPr>
                <w:cs/>
              </w:rPr>
              <w:t xml:space="preserve">ระดับความสูงน้ำ (ทดสอบที่ </w:t>
            </w:r>
            <w:r w:rsidRPr="006023BB">
              <w:t xml:space="preserve">1-10 cm) </w:t>
            </w:r>
            <w:r w:rsidRPr="006023BB">
              <w:rPr>
                <w:cs/>
              </w:rPr>
              <w:t xml:space="preserve">และส่งสถานะแจ้งเตือนผ่าน </w:t>
            </w:r>
            <w:r w:rsidRPr="006023BB">
              <w:t xml:space="preserve">SMS </w:t>
            </w:r>
          </w:p>
        </w:tc>
      </w:tr>
      <w:tr w:rsidR="004559EC" w14:paraId="3DA029D7" w14:textId="77777777" w:rsidTr="002D6CDE">
        <w:tc>
          <w:tcPr>
            <w:tcW w:w="2088" w:type="dxa"/>
          </w:tcPr>
          <w:p w14:paraId="025624A0" w14:textId="3852629C" w:rsidR="00061299" w:rsidRDefault="00F9005D" w:rsidP="001C3962">
            <w:pPr>
              <w:ind w:firstLine="0"/>
              <w:jc w:val="left"/>
            </w:pPr>
            <w:r>
              <w:lastRenderedPageBreak/>
              <w:t>3.</w:t>
            </w:r>
            <w:r w:rsidRPr="00945071">
              <w:t xml:space="preserve">Abhishek Chauhan </w:t>
            </w:r>
            <w:r w:rsidRPr="00945071">
              <w:rPr>
                <w:cs/>
              </w:rPr>
              <w:t>และคณะ (</w:t>
            </w:r>
            <w:r w:rsidRPr="00945071">
              <w:t>2025)</w:t>
            </w:r>
          </w:p>
        </w:tc>
        <w:tc>
          <w:tcPr>
            <w:tcW w:w="2088" w:type="dxa"/>
          </w:tcPr>
          <w:p w14:paraId="3DC7B503" w14:textId="4B2128CF" w:rsidR="00061299" w:rsidRDefault="009608AF" w:rsidP="00505FD4">
            <w:pPr>
              <w:ind w:firstLine="0"/>
              <w:jc w:val="center"/>
            </w:pPr>
            <w:r w:rsidRPr="009608AF">
              <w:rPr>
                <w:cs/>
              </w:rPr>
              <w:t xml:space="preserve">ระบบอัตโนมัติแบบ </w:t>
            </w:r>
            <w:r w:rsidRPr="009608AF">
              <w:t xml:space="preserve">Standalone </w:t>
            </w:r>
            <w:r w:rsidRPr="009608AF">
              <w:rPr>
                <w:cs/>
              </w:rPr>
              <w:t>เน้นความคุ้มค่าและการประมวลผลผ่านคลื่นเสียงสะท้อน</w:t>
            </w:r>
          </w:p>
        </w:tc>
        <w:tc>
          <w:tcPr>
            <w:tcW w:w="2088" w:type="dxa"/>
          </w:tcPr>
          <w:p w14:paraId="31781859" w14:textId="63098E6F" w:rsidR="00061299" w:rsidRDefault="00E85EDE" w:rsidP="00505FD4">
            <w:pPr>
              <w:ind w:firstLine="0"/>
              <w:jc w:val="center"/>
            </w:pPr>
            <w:r w:rsidRPr="00E85EDE">
              <w:t xml:space="preserve">Arduino Uno R3, </w:t>
            </w:r>
            <w:r w:rsidRPr="00E85EDE">
              <w:rPr>
                <w:cs/>
              </w:rPr>
              <w:t xml:space="preserve">เซนเซอร์ </w:t>
            </w:r>
            <w:r w:rsidRPr="00E85EDE">
              <w:t xml:space="preserve">HC-SR04, </w:t>
            </w:r>
            <w:r w:rsidRPr="00E85EDE">
              <w:rPr>
                <w:cs/>
              </w:rPr>
              <w:t xml:space="preserve">จอ </w:t>
            </w:r>
            <w:r w:rsidRPr="00E85EDE">
              <w:t xml:space="preserve">LCD 16x2, </w:t>
            </w:r>
            <w:r w:rsidRPr="00E85EDE">
              <w:rPr>
                <w:cs/>
              </w:rPr>
              <w:t>บัซเซอร์</w:t>
            </w:r>
          </w:p>
        </w:tc>
        <w:tc>
          <w:tcPr>
            <w:tcW w:w="2088" w:type="dxa"/>
          </w:tcPr>
          <w:p w14:paraId="674ADA28" w14:textId="2CB660D2" w:rsidR="00061299" w:rsidRDefault="0037672A" w:rsidP="00505FD4">
            <w:pPr>
              <w:ind w:firstLine="0"/>
              <w:jc w:val="center"/>
            </w:pPr>
            <w:r w:rsidRPr="0037672A">
              <w:rPr>
                <w:cs/>
              </w:rPr>
              <w:t>ระดับความสูงน้ำ (</w:t>
            </w:r>
            <w:r w:rsidRPr="0037672A">
              <w:t xml:space="preserve">cm), </w:t>
            </w:r>
            <w:r w:rsidRPr="0037672A">
              <w:rPr>
                <w:cs/>
              </w:rPr>
              <w:t>พื้นที่ว่างในถัง</w:t>
            </w:r>
            <w:r w:rsidRPr="0037672A">
              <w:t xml:space="preserve">, </w:t>
            </w:r>
            <w:r w:rsidRPr="0037672A">
              <w:rPr>
                <w:cs/>
              </w:rPr>
              <w:t>และเปอร์เซ็นต์น้ำ (%)</w:t>
            </w:r>
          </w:p>
        </w:tc>
      </w:tr>
      <w:tr w:rsidR="004559EC" w14:paraId="06FD1C1C" w14:textId="77777777" w:rsidTr="002D6CDE">
        <w:tc>
          <w:tcPr>
            <w:tcW w:w="2088" w:type="dxa"/>
          </w:tcPr>
          <w:p w14:paraId="657B17BB" w14:textId="3F57AEA2" w:rsidR="00061299" w:rsidRDefault="00F9005D" w:rsidP="001C3962">
            <w:pPr>
              <w:ind w:firstLine="0"/>
              <w:jc w:val="left"/>
            </w:pPr>
            <w:r>
              <w:t>4.</w:t>
            </w:r>
            <w:r w:rsidRPr="00173C76">
              <w:t xml:space="preserve">Anirban Banerjee </w:t>
            </w:r>
            <w:r w:rsidRPr="00173C76">
              <w:rPr>
                <w:cs/>
              </w:rPr>
              <w:t>และคณะ (</w:t>
            </w:r>
            <w:r w:rsidRPr="00173C76">
              <w:t>2025)</w:t>
            </w:r>
          </w:p>
        </w:tc>
        <w:tc>
          <w:tcPr>
            <w:tcW w:w="2088" w:type="dxa"/>
          </w:tcPr>
          <w:p w14:paraId="3E4A5C44" w14:textId="0D06338F" w:rsidR="00061299" w:rsidRDefault="000B14A3" w:rsidP="00505FD4">
            <w:pPr>
              <w:ind w:firstLine="0"/>
              <w:jc w:val="center"/>
            </w:pPr>
            <w:r w:rsidRPr="000B14A3">
              <w:rPr>
                <w:cs/>
              </w:rPr>
              <w:t xml:space="preserve">เปรียบเทียบ </w:t>
            </w:r>
            <w:r w:rsidRPr="000B14A3">
              <w:t xml:space="preserve">2 </w:t>
            </w:r>
            <w:r w:rsidRPr="000B14A3">
              <w:rPr>
                <w:cs/>
              </w:rPr>
              <w:t xml:space="preserve">ระบบ: </w:t>
            </w:r>
            <w:r w:rsidRPr="000B14A3">
              <w:t xml:space="preserve">Standalone (Arduino) </w:t>
            </w:r>
            <w:r w:rsidRPr="000B14A3">
              <w:rPr>
                <w:cs/>
              </w:rPr>
              <w:t xml:space="preserve">และ </w:t>
            </w:r>
            <w:r w:rsidRPr="000B14A3">
              <w:t>IoT (</w:t>
            </w:r>
            <w:proofErr w:type="spellStart"/>
            <w:r w:rsidRPr="000B14A3">
              <w:t>NodeMCU</w:t>
            </w:r>
            <w:proofErr w:type="spellEnd"/>
            <w:r w:rsidRPr="000B14A3">
              <w:t xml:space="preserve">) </w:t>
            </w:r>
            <w:r w:rsidRPr="000B14A3">
              <w:rPr>
                <w:cs/>
              </w:rPr>
              <w:t xml:space="preserve">ผ่านแพลตฟอร์ม </w:t>
            </w:r>
            <w:r w:rsidRPr="000B14A3">
              <w:t>Blynk</w:t>
            </w:r>
          </w:p>
        </w:tc>
        <w:tc>
          <w:tcPr>
            <w:tcW w:w="2088" w:type="dxa"/>
          </w:tcPr>
          <w:p w14:paraId="45C275CB" w14:textId="4F867479" w:rsidR="00061299" w:rsidRDefault="00F90F14" w:rsidP="00505FD4">
            <w:pPr>
              <w:ind w:firstLine="0"/>
              <w:jc w:val="center"/>
            </w:pPr>
            <w:r w:rsidRPr="00F90F14">
              <w:t xml:space="preserve">Arduino Uno, </w:t>
            </w:r>
            <w:proofErr w:type="spellStart"/>
            <w:r w:rsidRPr="00F90F14">
              <w:t>NodeMCU</w:t>
            </w:r>
            <w:proofErr w:type="spellEnd"/>
            <w:r w:rsidRPr="00F90F14">
              <w:t xml:space="preserve"> (ESP8266), </w:t>
            </w:r>
            <w:r w:rsidRPr="00F90F14">
              <w:rPr>
                <w:cs/>
              </w:rPr>
              <w:t xml:space="preserve">เซนเซอร์ </w:t>
            </w:r>
            <w:r w:rsidRPr="00F90F14">
              <w:t xml:space="preserve">HC-SR04, </w:t>
            </w:r>
            <w:r w:rsidRPr="00F90F14">
              <w:rPr>
                <w:cs/>
              </w:rPr>
              <w:t>รีเลย์ควบคุมปั๊ม</w:t>
            </w:r>
            <w:r w:rsidRPr="00F90F14">
              <w:t xml:space="preserve">, </w:t>
            </w:r>
            <w:r w:rsidRPr="00F90F14">
              <w:rPr>
                <w:cs/>
              </w:rPr>
              <w:t xml:space="preserve">แอปฯ </w:t>
            </w:r>
            <w:r w:rsidRPr="00F90F14">
              <w:t>Blynk</w:t>
            </w:r>
          </w:p>
        </w:tc>
        <w:tc>
          <w:tcPr>
            <w:tcW w:w="2088" w:type="dxa"/>
          </w:tcPr>
          <w:p w14:paraId="502DC576" w14:textId="5D0003D8" w:rsidR="00061299" w:rsidRDefault="00243F85" w:rsidP="00505FD4">
            <w:pPr>
              <w:ind w:firstLine="0"/>
              <w:jc w:val="center"/>
            </w:pPr>
            <w:r w:rsidRPr="00243F85">
              <w:rPr>
                <w:cs/>
              </w:rPr>
              <w:t>ระดับน้ำเป็นเปอร์เซ็นต์ (%) และสถานะการเปิด-ปิดของปั๊มน้ำ</w:t>
            </w:r>
          </w:p>
        </w:tc>
      </w:tr>
      <w:tr w:rsidR="004559EC" w14:paraId="18D06CB8" w14:textId="77777777" w:rsidTr="002D6CDE">
        <w:tc>
          <w:tcPr>
            <w:tcW w:w="2088" w:type="dxa"/>
          </w:tcPr>
          <w:p w14:paraId="403C119D" w14:textId="055F7D77" w:rsidR="00061299" w:rsidRDefault="00F9005D" w:rsidP="001C3962">
            <w:pPr>
              <w:ind w:firstLine="0"/>
              <w:jc w:val="left"/>
            </w:pPr>
            <w:r>
              <w:t>5.</w:t>
            </w:r>
            <w:r w:rsidRPr="00B310F9">
              <w:t xml:space="preserve">Md. Tahmidul Huque </w:t>
            </w:r>
            <w:r w:rsidRPr="00B310F9">
              <w:rPr>
                <w:cs/>
              </w:rPr>
              <w:t>และคณะ (</w:t>
            </w:r>
            <w:r w:rsidRPr="00B310F9">
              <w:t>2023)</w:t>
            </w:r>
          </w:p>
        </w:tc>
        <w:tc>
          <w:tcPr>
            <w:tcW w:w="2088" w:type="dxa"/>
          </w:tcPr>
          <w:p w14:paraId="5B7C8C4D" w14:textId="2E6C5A82" w:rsidR="00061299" w:rsidRDefault="005924EB" w:rsidP="00505FD4">
            <w:pPr>
              <w:ind w:firstLine="0"/>
              <w:jc w:val="center"/>
            </w:pPr>
            <w:r w:rsidRPr="005924EB">
              <w:rPr>
                <w:cs/>
              </w:rPr>
              <w:t xml:space="preserve">ระบบ </w:t>
            </w:r>
            <w:r w:rsidRPr="005924EB">
              <w:t xml:space="preserve">IoT </w:t>
            </w:r>
            <w:r w:rsidRPr="005924EB">
              <w:rPr>
                <w:cs/>
              </w:rPr>
              <w:t>แบบแยกส่วนการทำงาน (</w:t>
            </w:r>
            <w:r w:rsidRPr="005924EB">
              <w:t xml:space="preserve">Dual MCU) </w:t>
            </w:r>
            <w:r w:rsidRPr="005924EB">
              <w:rPr>
                <w:cs/>
              </w:rPr>
              <w:t>เพื่อควบคุมทั้งถังเก็บน้ำและถังสำรอง</w:t>
            </w:r>
          </w:p>
        </w:tc>
        <w:tc>
          <w:tcPr>
            <w:tcW w:w="2088" w:type="dxa"/>
          </w:tcPr>
          <w:p w14:paraId="541F3EC3" w14:textId="1A223195" w:rsidR="00061299" w:rsidRDefault="00082284" w:rsidP="00505FD4">
            <w:pPr>
              <w:ind w:firstLine="0"/>
              <w:jc w:val="center"/>
            </w:pPr>
            <w:proofErr w:type="spellStart"/>
            <w:r w:rsidRPr="00082284">
              <w:t>NodeMCU</w:t>
            </w:r>
            <w:proofErr w:type="spellEnd"/>
            <w:r w:rsidRPr="00082284">
              <w:t xml:space="preserve"> (</w:t>
            </w:r>
            <w:r w:rsidRPr="00082284">
              <w:rPr>
                <w:cs/>
              </w:rPr>
              <w:t xml:space="preserve">ต่อ </w:t>
            </w:r>
            <w:r w:rsidRPr="00082284">
              <w:t>IoT), Arduino Uno (</w:t>
            </w:r>
            <w:r w:rsidRPr="00082284">
              <w:rPr>
                <w:cs/>
              </w:rPr>
              <w:t>คุมเซนเซอร์</w:t>
            </w:r>
            <w:proofErr w:type="gramStart"/>
            <w:r w:rsidRPr="00082284">
              <w:rPr>
                <w:cs/>
              </w:rPr>
              <w:t>)</w:t>
            </w:r>
            <w:r w:rsidRPr="00082284">
              <w:t xml:space="preserve">, </w:t>
            </w:r>
            <w:r w:rsidRPr="00082284">
              <w:rPr>
                <w:cs/>
              </w:rPr>
              <w:t>เซนเซอร์วัดความลึก</w:t>
            </w:r>
            <w:proofErr w:type="gramEnd"/>
            <w:r w:rsidRPr="00082284">
              <w:t xml:space="preserve">, LED 3 </w:t>
            </w:r>
            <w:r w:rsidRPr="00082284">
              <w:rPr>
                <w:cs/>
              </w:rPr>
              <w:t>สี</w:t>
            </w:r>
          </w:p>
        </w:tc>
        <w:tc>
          <w:tcPr>
            <w:tcW w:w="2088" w:type="dxa"/>
          </w:tcPr>
          <w:p w14:paraId="02F59B2A" w14:textId="77777777" w:rsidR="00C577D2" w:rsidRPr="00C577D2" w:rsidRDefault="00C577D2" w:rsidP="00C577D2">
            <w:pPr>
              <w:ind w:firstLine="0"/>
              <w:jc w:val="center"/>
            </w:pPr>
            <w:r w:rsidRPr="00C577D2">
              <w:rPr>
                <w:cs/>
              </w:rPr>
              <w:t xml:space="preserve">ระดับน้ำ </w:t>
            </w:r>
            <w:r w:rsidRPr="00C577D2">
              <w:t xml:space="preserve">3 </w:t>
            </w:r>
            <w:r w:rsidRPr="00C577D2">
              <w:rPr>
                <w:cs/>
              </w:rPr>
              <w:t>ระดับ (</w:t>
            </w:r>
            <w:r w:rsidRPr="00C577D2">
              <w:t xml:space="preserve">Low, Medium, Full) </w:t>
            </w:r>
            <w:r w:rsidRPr="00C577D2">
              <w:rPr>
                <w:cs/>
              </w:rPr>
              <w:t xml:space="preserve">และสถานะปั๊มแบบ </w:t>
            </w:r>
            <w:r w:rsidRPr="00C577D2">
              <w:t xml:space="preserve">Real-time </w:t>
            </w:r>
          </w:p>
          <w:p w14:paraId="4DB7A20B" w14:textId="77777777" w:rsidR="00061299" w:rsidRDefault="00061299" w:rsidP="00505FD4">
            <w:pPr>
              <w:ind w:firstLine="0"/>
              <w:jc w:val="center"/>
            </w:pPr>
          </w:p>
        </w:tc>
      </w:tr>
    </w:tbl>
    <w:p w14:paraId="29344EC2" w14:textId="77777777" w:rsidR="00D041CE" w:rsidRDefault="00D041CE" w:rsidP="004B7F98">
      <w:pPr>
        <w:ind w:firstLine="0"/>
        <w:jc w:val="both"/>
      </w:pPr>
    </w:p>
    <w:p w14:paraId="77D704FB" w14:textId="77777777" w:rsidR="0026201D" w:rsidRDefault="0026201D" w:rsidP="004B7F98">
      <w:pPr>
        <w:ind w:firstLine="0"/>
        <w:jc w:val="both"/>
      </w:pPr>
    </w:p>
    <w:p w14:paraId="2AF82960" w14:textId="77777777" w:rsidR="00CC7914" w:rsidRDefault="00CC7914" w:rsidP="00937260">
      <w:pPr>
        <w:ind w:firstLine="0"/>
        <w:rPr>
          <w:b/>
          <w:bCs/>
        </w:rPr>
      </w:pPr>
    </w:p>
    <w:p w14:paraId="6A29799F" w14:textId="542BAF7D" w:rsidR="00CC7914" w:rsidRDefault="00D041CE" w:rsidP="00937260">
      <w:pPr>
        <w:ind w:firstLine="0"/>
      </w:pPr>
      <w:r w:rsidRPr="00A8304A">
        <w:rPr>
          <w:rFonts w:hint="cs"/>
          <w:b/>
          <w:bCs/>
          <w:cs/>
        </w:rPr>
        <w:t>สรุป</w:t>
      </w:r>
      <w:r w:rsidR="007C0908" w:rsidRPr="00A8304A">
        <w:rPr>
          <w:rFonts w:hint="cs"/>
          <w:b/>
          <w:bCs/>
          <w:cs/>
        </w:rPr>
        <w:t>ผลจากตาราง</w:t>
      </w:r>
      <w:r w:rsidR="00A8304A" w:rsidRPr="00A8304A">
        <w:rPr>
          <w:rFonts w:hint="cs"/>
          <w:b/>
          <w:bCs/>
          <w:cs/>
        </w:rPr>
        <w:t xml:space="preserve"> </w:t>
      </w:r>
      <w:r w:rsidR="00A8304A" w:rsidRPr="00A8304A">
        <w:rPr>
          <w:b/>
          <w:bCs/>
        </w:rPr>
        <w:t>2.1</w:t>
      </w:r>
    </w:p>
    <w:p w14:paraId="34350507" w14:textId="2D77EC67" w:rsidR="00FF455F" w:rsidRDefault="004B01FF" w:rsidP="004B01FF">
      <w:pPr>
        <w:rPr>
          <w:cs/>
        </w:rPr>
      </w:pPr>
      <w:r>
        <w:rPr>
          <w:rFonts w:hint="cs"/>
          <w:cs/>
        </w:rPr>
        <w:t>จ</w:t>
      </w:r>
      <w:r w:rsidR="004B7F98" w:rsidRPr="004B7F98">
        <w:rPr>
          <w:cs/>
        </w:rPr>
        <w:t>ากการวิเคราะห์งานวิจัยที่เกี่ยวข้องทั้ง</w:t>
      </w:r>
      <w:r w:rsidR="00CC7914">
        <w:rPr>
          <w:rFonts w:hint="cs"/>
          <w:cs/>
        </w:rPr>
        <w:t xml:space="preserve"> </w:t>
      </w:r>
      <w:r w:rsidR="004B7F98" w:rsidRPr="004B7F98">
        <w:t>5</w:t>
      </w:r>
      <w:r w:rsidR="00CC7914">
        <w:t xml:space="preserve"> </w:t>
      </w:r>
      <w:r w:rsidR="004B7F98" w:rsidRPr="004B7F98">
        <w:rPr>
          <w:cs/>
        </w:rPr>
        <w:t>ฉบับสรุปได้ว่าการพัฒนาระบบวัดระดับน้ำด้วยเซนเซอร์</w:t>
      </w:r>
      <w:proofErr w:type="spellStart"/>
      <w:r w:rsidR="004B7F98" w:rsidRPr="004B7F98">
        <w:rPr>
          <w:cs/>
        </w:rPr>
        <w:t>อัลต</w:t>
      </w:r>
      <w:proofErr w:type="spellEnd"/>
      <w:r w:rsidR="004B7F98" w:rsidRPr="004B7F98">
        <w:rPr>
          <w:cs/>
        </w:rPr>
        <w:t>ร้าโซนิค (</w:t>
      </w:r>
      <w:r w:rsidR="004B7F98" w:rsidRPr="004B7F98">
        <w:t xml:space="preserve">HC-SR04) </w:t>
      </w:r>
      <w:r w:rsidR="004B7F98" w:rsidRPr="004B7F98">
        <w:rPr>
          <w:cs/>
        </w:rPr>
        <w:t xml:space="preserve">ร่วมกับไมโครคอนโทรลเลอร์ตระกูล </w:t>
      </w:r>
      <w:r w:rsidR="004B7F98" w:rsidRPr="004B7F98">
        <w:t xml:space="preserve">Arduino, </w:t>
      </w:r>
      <w:proofErr w:type="spellStart"/>
      <w:r w:rsidR="004B7F98" w:rsidRPr="004B7F98">
        <w:t>NodeMCU</w:t>
      </w:r>
      <w:proofErr w:type="spellEnd"/>
      <w:r w:rsidR="004B7F98" w:rsidRPr="004B7F98">
        <w:t xml:space="preserve"> </w:t>
      </w:r>
      <w:r w:rsidR="004B7F98" w:rsidRPr="004B7F98">
        <w:rPr>
          <w:cs/>
        </w:rPr>
        <w:t xml:space="preserve">หรือ </w:t>
      </w:r>
      <w:r w:rsidR="004B7F98" w:rsidRPr="004B7F98">
        <w:t xml:space="preserve">ESP8266 </w:t>
      </w:r>
      <w:r w:rsidR="004B7F98" w:rsidRPr="004B7F98">
        <w:rPr>
          <w:cs/>
        </w:rPr>
        <w:t xml:space="preserve">เป็นเทคโนโลยีที่มีประสิทธิภาพสูงและมีความแม่นยำในการวัดระดับน้ำโดยมีค่าความผิดพลาดเฉลี่ยต่ำเพียงร้อยละ </w:t>
      </w:r>
      <w:r w:rsidR="004B7F98" w:rsidRPr="004B7F98">
        <w:t xml:space="preserve">0.27 </w:t>
      </w:r>
      <w:r w:rsidR="004B7F98" w:rsidRPr="004B7F98">
        <w:rPr>
          <w:cs/>
        </w:rPr>
        <w:t xml:space="preserve">ซึ่งระบบสามารถประมวลผลข้อมูลแบบเรียลไทม์เพื่อแสดงผลผ่านจอ </w:t>
      </w:r>
      <w:r w:rsidR="004B7F98" w:rsidRPr="004B7F98">
        <w:t xml:space="preserve">LCD </w:t>
      </w:r>
      <w:r w:rsidR="004B7F98" w:rsidRPr="004B7F98">
        <w:rPr>
          <w:cs/>
        </w:rPr>
        <w:t>และแจ้งเตือนสถานะน้ำผ่านอุปกรณ์ส่งสัญญาณเสียง (</w:t>
      </w:r>
      <w:r w:rsidR="004B7F98" w:rsidRPr="004B7F98">
        <w:t xml:space="preserve">Buzzer) </w:t>
      </w:r>
      <w:r w:rsidR="004B7F98" w:rsidRPr="004B7F98">
        <w:rPr>
          <w:cs/>
        </w:rPr>
        <w:t xml:space="preserve">หรือไฟ </w:t>
      </w:r>
      <w:r w:rsidR="004B7F98" w:rsidRPr="004B7F98">
        <w:t>LED</w:t>
      </w:r>
      <w:r w:rsidR="00CC7914">
        <w:rPr>
          <w:rFonts w:hint="cs"/>
          <w:cs/>
        </w:rPr>
        <w:t xml:space="preserve"> </w:t>
      </w:r>
      <w:r w:rsidR="004B7F98" w:rsidRPr="004B7F98">
        <w:rPr>
          <w:cs/>
        </w:rPr>
        <w:t xml:space="preserve">อีกทั้งยังมีการบูรณาการเทคโนโลยี </w:t>
      </w:r>
      <w:r w:rsidR="004B7F98" w:rsidRPr="004B7F98">
        <w:t xml:space="preserve">IoT </w:t>
      </w:r>
      <w:r w:rsidR="004B7F98" w:rsidRPr="004B7F98">
        <w:rPr>
          <w:cs/>
        </w:rPr>
        <w:t xml:space="preserve">และระบบสื่อสารไร้สายเพื่อส่งข้อมูลแจ้งเตือนไปยังผู้ใช้งานผ่านแอปพลิเคชัน </w:t>
      </w:r>
      <w:r w:rsidR="004B7F98" w:rsidRPr="004B7F98">
        <w:t xml:space="preserve">Blynk, Line Notify </w:t>
      </w:r>
      <w:r w:rsidR="004B7F98" w:rsidRPr="004B7F98">
        <w:rPr>
          <w:cs/>
        </w:rPr>
        <w:t>หรือข้อความสั้น (</w:t>
      </w:r>
      <w:r w:rsidR="004B7F98" w:rsidRPr="004B7F98">
        <w:t xml:space="preserve">SMS) </w:t>
      </w:r>
      <w:r w:rsidR="004B7F98" w:rsidRPr="004B7F98">
        <w:rPr>
          <w:cs/>
        </w:rPr>
        <w:t>ซึ่งช่วยให้สามารถควบคุมการเปิด-ปิดปั๊มน้ำอัตโนมัติและเฝ้าระวังสถานการณ์น้ำได้จากระยะไกลเพื่อป้องกันปัญหาน้ำล้นหรือขาดแคลนได้อย่างทันท่วงทีโดยผลการศึกษาพบว่าระบบเหล่านี้เป็นที่ยอมรับจากผู้ใช้งานในระดับมากเนื่องจากมีต้นทุนต่ำติดตั้งง่ายและเป็นเครื่องมือที่ช่วยส่งเสริมการบริหารจัดการทรัพยากรน้ำได้อย่างยั่งยืน</w:t>
      </w:r>
      <w:r w:rsidR="005053AE">
        <w:br w:type="page"/>
      </w:r>
    </w:p>
    <w:p w14:paraId="180914A8" w14:textId="4CE840B2" w:rsidR="00B75956" w:rsidRPr="00097359" w:rsidRDefault="00AD75E1" w:rsidP="002F2F54">
      <w:pPr>
        <w:pStyle w:val="1"/>
        <w:rPr>
          <w:cs/>
        </w:rPr>
      </w:pPr>
      <w:r>
        <w:rPr>
          <w:cs/>
        </w:rPr>
        <w:lastRenderedPageBreak/>
        <w:br/>
      </w:r>
      <w:r w:rsidR="00B516BC" w:rsidRPr="00B516BC">
        <w:rPr>
          <w:cs/>
        </w:rPr>
        <w:t>วิธีด</w:t>
      </w:r>
      <w:r w:rsidR="002B6E8D">
        <w:rPr>
          <w:rFonts w:hint="cs"/>
          <w:cs/>
        </w:rPr>
        <w:t>ำ</w:t>
      </w:r>
      <w:r w:rsidR="00B516BC" w:rsidRPr="00B516BC">
        <w:rPr>
          <w:cs/>
        </w:rPr>
        <w:t>เนินงานวิจัย</w:t>
      </w:r>
    </w:p>
    <w:p w14:paraId="2F6A421B" w14:textId="77777777" w:rsidR="00B75956" w:rsidRPr="0015769D" w:rsidRDefault="00B75956" w:rsidP="001056F1"/>
    <w:p w14:paraId="54C90F75" w14:textId="1B41E086" w:rsidR="00B516BC" w:rsidRDefault="00B516BC" w:rsidP="00BA272A">
      <w:pPr>
        <w:pStyle w:val="2"/>
      </w:pPr>
      <w:r w:rsidRPr="00B516BC">
        <w:rPr>
          <w:cs/>
        </w:rPr>
        <w:t>การรวบรวมและเตรียมข้อมูล</w:t>
      </w:r>
    </w:p>
    <w:p w14:paraId="73985691" w14:textId="7CD39F2B" w:rsidR="00BE574A" w:rsidRDefault="00983270" w:rsidP="00E14643">
      <w:pPr>
        <w:jc w:val="left"/>
      </w:pPr>
      <w:r w:rsidRPr="00983270">
        <w:rPr>
          <w:cs/>
        </w:rPr>
        <w:t xml:space="preserve">ในการดำเนินงานวิจัยเรื่องแอปพลิเคชันตรวจสอบระดับและการไหลของน้ำผ่านอุปกรณ์ </w:t>
      </w:r>
      <w:r w:rsidRPr="00983270">
        <w:t xml:space="preserve">IoT </w:t>
      </w:r>
      <w:r w:rsidRPr="00983270">
        <w:rPr>
          <w:cs/>
        </w:rPr>
        <w:t>ผู้วิจัยได้ทำการรวบรวมและเตรียมข้อมูลที่เกี่ยวข้องกับการทำงานของระบบ เพื่อใช้สำหรับการประมวลผล วิเคราะห์ และแสดงผล</w:t>
      </w:r>
      <w:r w:rsidR="00296E6A">
        <w:rPr>
          <w:rFonts w:hint="cs"/>
          <w:cs/>
        </w:rPr>
        <w:t>ภ</w:t>
      </w:r>
      <w:r w:rsidRPr="00983270">
        <w:rPr>
          <w:cs/>
        </w:rPr>
        <w:t xml:space="preserve">ข้อมูลผ่านแอปพลิเคชัน โดยข้อมูลที่ใช้ในงานวิจัยนี้แบ่งออกเป็น </w:t>
      </w:r>
      <w:r w:rsidRPr="00983270">
        <w:t xml:space="preserve">2 </w:t>
      </w:r>
      <w:r w:rsidRPr="00983270">
        <w:rPr>
          <w:cs/>
        </w:rPr>
        <w:t>ประเภทหลัก ได้แก่ ข้อมูลจากอุปกรณ์ตรวจวัด และข้อมูลจากผู้ใช้งาน ซึ่งมีรายละเอียดดังต่อไปนี้</w:t>
      </w:r>
    </w:p>
    <w:p w14:paraId="058FEA02" w14:textId="77777777" w:rsidR="00550C73" w:rsidRPr="00550C73" w:rsidRDefault="00550C73" w:rsidP="00550C73">
      <w:pPr>
        <w:ind w:firstLine="0"/>
        <w:jc w:val="left"/>
        <w:rPr>
          <w:b/>
          <w:bCs/>
        </w:rPr>
      </w:pPr>
      <w:r w:rsidRPr="00550C73">
        <w:rPr>
          <w:b/>
          <w:bCs/>
        </w:rPr>
        <w:t xml:space="preserve">3.1.1 </w:t>
      </w:r>
      <w:r w:rsidRPr="00550C73">
        <w:rPr>
          <w:b/>
          <w:bCs/>
          <w:cs/>
        </w:rPr>
        <w:t>การรวบรวมข้อมูลจากอุปกรณ์ตรวจวัด</w:t>
      </w:r>
    </w:p>
    <w:p w14:paraId="7D110439" w14:textId="4C30C85F" w:rsidR="00550C73" w:rsidRPr="00550C73" w:rsidRDefault="00550C73" w:rsidP="00550C73">
      <w:pPr>
        <w:jc w:val="left"/>
      </w:pPr>
      <w:r w:rsidRPr="00550C73">
        <w:rPr>
          <w:cs/>
        </w:rPr>
        <w:t>การรวบรวมข้อมูลในส่วนนี้ดำเนินการโดยใช้อุปกรณ์เซนเซอร์</w:t>
      </w:r>
      <w:proofErr w:type="spellStart"/>
      <w:r w:rsidRPr="00550C73">
        <w:rPr>
          <w:cs/>
        </w:rPr>
        <w:t>อัลต</w:t>
      </w:r>
      <w:proofErr w:type="spellEnd"/>
      <w:r w:rsidRPr="00550C73">
        <w:rPr>
          <w:cs/>
        </w:rPr>
        <w:t>ร</w:t>
      </w:r>
      <w:r w:rsidR="00534FAD">
        <w:rPr>
          <w:rFonts w:hint="cs"/>
          <w:cs/>
        </w:rPr>
        <w:t>้</w:t>
      </w:r>
      <w:r w:rsidRPr="00550C73">
        <w:rPr>
          <w:cs/>
        </w:rPr>
        <w:t>าโซนิ</w:t>
      </w:r>
      <w:r w:rsidR="006B139B">
        <w:rPr>
          <w:rFonts w:hint="cs"/>
          <w:cs/>
        </w:rPr>
        <w:t>ค</w:t>
      </w:r>
      <w:r w:rsidRPr="00550C73">
        <w:rPr>
          <w:cs/>
        </w:rPr>
        <w:t xml:space="preserve"> (</w:t>
      </w:r>
      <w:r w:rsidRPr="00550C73">
        <w:t xml:space="preserve">Ultrasonic Sensor HC-SR04) </w:t>
      </w:r>
      <w:r w:rsidRPr="00550C73">
        <w:rPr>
          <w:cs/>
        </w:rPr>
        <w:t xml:space="preserve">ซึ่งติดตั้งร่วมกับไมโครคอนโทรลเลอร์ </w:t>
      </w:r>
      <w:r w:rsidRPr="00550C73">
        <w:t xml:space="preserve">ESP32 </w:t>
      </w:r>
      <w:r w:rsidRPr="00550C73">
        <w:rPr>
          <w:cs/>
        </w:rPr>
        <w:t>เพื่อใช้ในการตรวจวัดระยะห่างระหว่างเซนเซอร์กับผิวน้ำภายในแทง</w:t>
      </w:r>
      <w:proofErr w:type="spellStart"/>
      <w:r w:rsidRPr="00550C73">
        <w:rPr>
          <w:cs/>
        </w:rPr>
        <w:t>ค์</w:t>
      </w:r>
      <w:proofErr w:type="spellEnd"/>
      <w:r w:rsidRPr="00550C73">
        <w:rPr>
          <w:cs/>
        </w:rPr>
        <w:t>เก็บน้ำ โดยเซนเซอร์จะทำการส่งคลื่น</w:t>
      </w:r>
      <w:proofErr w:type="spellStart"/>
      <w:r w:rsidR="006B139B" w:rsidRPr="006B139B">
        <w:rPr>
          <w:cs/>
        </w:rPr>
        <w:t>อัลต</w:t>
      </w:r>
      <w:proofErr w:type="spellEnd"/>
      <w:r w:rsidR="006B139B" w:rsidRPr="006B139B">
        <w:rPr>
          <w:cs/>
        </w:rPr>
        <w:t xml:space="preserve">ร้าโซนิค </w:t>
      </w:r>
      <w:r w:rsidRPr="00550C73">
        <w:rPr>
          <w:cs/>
        </w:rPr>
        <w:t>ไปยังผิวน้ำและรับสัญญาณสะท้อนกลับ จากนั้นระบบจะคำนวณระยะทางจากระยะเวลาในการเดินทางของคลื่นเสียง</w:t>
      </w:r>
    </w:p>
    <w:p w14:paraId="10DBF313" w14:textId="77777777" w:rsidR="00550C73" w:rsidRPr="00550C73" w:rsidRDefault="00550C73" w:rsidP="00550C73">
      <w:pPr>
        <w:jc w:val="left"/>
      </w:pPr>
      <w:r w:rsidRPr="00550C73">
        <w:rPr>
          <w:cs/>
        </w:rPr>
        <w:t>ค่าระยะทางที่ได้จะถูกนำไปคำนวณเป็นค่าระดับน้ำภายในแทง</w:t>
      </w:r>
      <w:proofErr w:type="spellStart"/>
      <w:r w:rsidRPr="00550C73">
        <w:rPr>
          <w:cs/>
        </w:rPr>
        <w:t>ค์</w:t>
      </w:r>
      <w:proofErr w:type="spellEnd"/>
      <w:r w:rsidRPr="00550C73">
        <w:rPr>
          <w:cs/>
        </w:rPr>
        <w:t xml:space="preserve"> รวมถึงใช้ในการวิเคราะห์การเปลี่ยนแปลงของปริมาณน้ำตามช่วงเวลา เพื่อนำไปประเมินสถานะการไหลของน้ำ ข้อมูลที่ถูกบันทึกประกอบด้วย</w:t>
      </w:r>
    </w:p>
    <w:p w14:paraId="6108D6D3" w14:textId="77777777" w:rsidR="00550C73" w:rsidRPr="00550C73" w:rsidRDefault="00550C73" w:rsidP="00D16F00">
      <w:pPr>
        <w:numPr>
          <w:ilvl w:val="0"/>
          <w:numId w:val="4"/>
        </w:numPr>
        <w:jc w:val="left"/>
      </w:pPr>
      <w:r w:rsidRPr="00550C73">
        <w:rPr>
          <w:cs/>
        </w:rPr>
        <w:t>ค่าระดับน้ำภายในแทง</w:t>
      </w:r>
      <w:proofErr w:type="spellStart"/>
      <w:r w:rsidRPr="00550C73">
        <w:rPr>
          <w:cs/>
        </w:rPr>
        <w:t>ค์</w:t>
      </w:r>
      <w:proofErr w:type="spellEnd"/>
      <w:r w:rsidRPr="00550C73">
        <w:rPr>
          <w:cs/>
        </w:rPr>
        <w:t xml:space="preserve"> (</w:t>
      </w:r>
      <w:r w:rsidRPr="00550C73">
        <w:t xml:space="preserve">Water Level) </w:t>
      </w:r>
      <w:r w:rsidRPr="00550C73">
        <w:rPr>
          <w:cs/>
        </w:rPr>
        <w:t>หน่วยเป็นเซนติเมตร</w:t>
      </w:r>
    </w:p>
    <w:p w14:paraId="2B263BF6" w14:textId="77777777" w:rsidR="00550C73" w:rsidRPr="00550C73" w:rsidRDefault="00550C73" w:rsidP="00D16F00">
      <w:pPr>
        <w:numPr>
          <w:ilvl w:val="0"/>
          <w:numId w:val="4"/>
        </w:numPr>
        <w:jc w:val="left"/>
      </w:pPr>
      <w:r w:rsidRPr="00550C73">
        <w:rPr>
          <w:cs/>
        </w:rPr>
        <w:t>ปริมาณน้ำภายในแทง</w:t>
      </w:r>
      <w:proofErr w:type="spellStart"/>
      <w:r w:rsidRPr="00550C73">
        <w:rPr>
          <w:cs/>
        </w:rPr>
        <w:t>ค์</w:t>
      </w:r>
      <w:proofErr w:type="spellEnd"/>
      <w:r w:rsidRPr="00550C73">
        <w:rPr>
          <w:cs/>
        </w:rPr>
        <w:t xml:space="preserve"> (</w:t>
      </w:r>
      <w:r w:rsidRPr="00550C73">
        <w:t xml:space="preserve">Water Volume) </w:t>
      </w:r>
      <w:r w:rsidRPr="00550C73">
        <w:rPr>
          <w:cs/>
        </w:rPr>
        <w:t>หน่วยเป็นลิตร</w:t>
      </w:r>
    </w:p>
    <w:p w14:paraId="74D72800" w14:textId="77777777" w:rsidR="00550C73" w:rsidRPr="00550C73" w:rsidRDefault="00550C73" w:rsidP="00D16F00">
      <w:pPr>
        <w:numPr>
          <w:ilvl w:val="0"/>
          <w:numId w:val="4"/>
        </w:numPr>
        <w:jc w:val="left"/>
      </w:pPr>
      <w:r w:rsidRPr="00550C73">
        <w:rPr>
          <w:cs/>
        </w:rPr>
        <w:t>สถานะการไหลของน้ำ (</w:t>
      </w:r>
      <w:r w:rsidRPr="00550C73">
        <w:t xml:space="preserve">Flow Status) </w:t>
      </w:r>
      <w:r w:rsidRPr="00550C73">
        <w:rPr>
          <w:cs/>
        </w:rPr>
        <w:t>เช่น น้ำไหลเข้า น้ำไหลออก หรือไม่มีการไหล</w:t>
      </w:r>
    </w:p>
    <w:p w14:paraId="7D268DD2" w14:textId="77777777" w:rsidR="00550C73" w:rsidRPr="00550C73" w:rsidRDefault="00550C73" w:rsidP="00D16F00">
      <w:pPr>
        <w:numPr>
          <w:ilvl w:val="0"/>
          <w:numId w:val="4"/>
        </w:numPr>
        <w:jc w:val="left"/>
      </w:pPr>
      <w:r w:rsidRPr="00550C73">
        <w:rPr>
          <w:cs/>
        </w:rPr>
        <w:t>เวลาที่ทำการบันทึกข้อมูล (</w:t>
      </w:r>
      <w:r w:rsidRPr="00550C73">
        <w:t>Timestamp)</w:t>
      </w:r>
    </w:p>
    <w:p w14:paraId="4B1B9B03" w14:textId="77777777" w:rsidR="00550C73" w:rsidRDefault="00550C73" w:rsidP="00550C73">
      <w:pPr>
        <w:jc w:val="left"/>
      </w:pPr>
      <w:r w:rsidRPr="00550C73">
        <w:rPr>
          <w:cs/>
        </w:rPr>
        <w:t xml:space="preserve">ข้อมูลที่ได้จากเซนเซอร์จะถูกส่งผ่านเครือข่ายอินเทอร์เน็ตจาก </w:t>
      </w:r>
      <w:r w:rsidRPr="00550C73">
        <w:t xml:space="preserve">ESP32 </w:t>
      </w:r>
      <w:r w:rsidRPr="00550C73">
        <w:rPr>
          <w:cs/>
        </w:rPr>
        <w:t>ไปยังระบบฐานข้อมูลแบบเรียลไทม์ เพื่อนำไปใช้ในการแสดงผลผ่านแอปพลิเคชันและใช้เป็นข้อมูลสำหรับการวิเคราะห์ในขั้นตอนถัดไป</w:t>
      </w:r>
    </w:p>
    <w:p w14:paraId="288F3190" w14:textId="77777777" w:rsidR="00456EBE" w:rsidRDefault="00456EBE" w:rsidP="00550C73">
      <w:pPr>
        <w:jc w:val="left"/>
      </w:pPr>
    </w:p>
    <w:p w14:paraId="2F1634C7" w14:textId="77777777" w:rsidR="00456EBE" w:rsidRDefault="00456EBE" w:rsidP="00550C73">
      <w:pPr>
        <w:jc w:val="left"/>
      </w:pPr>
    </w:p>
    <w:p w14:paraId="73472F90" w14:textId="77777777" w:rsidR="00456EBE" w:rsidRDefault="00456EBE" w:rsidP="00550C73">
      <w:pPr>
        <w:jc w:val="left"/>
      </w:pPr>
    </w:p>
    <w:p w14:paraId="3725FF53" w14:textId="77777777" w:rsidR="00456EBE" w:rsidRDefault="00456EBE" w:rsidP="00550C73">
      <w:pPr>
        <w:jc w:val="left"/>
      </w:pPr>
    </w:p>
    <w:p w14:paraId="4BDE25A6" w14:textId="77777777" w:rsidR="00456EBE" w:rsidRDefault="00456EBE" w:rsidP="00550C73">
      <w:pPr>
        <w:jc w:val="left"/>
      </w:pPr>
    </w:p>
    <w:p w14:paraId="3EEE1E50" w14:textId="77777777" w:rsidR="00456EBE" w:rsidRPr="00550C73" w:rsidRDefault="00456EBE" w:rsidP="00550C73">
      <w:pPr>
        <w:jc w:val="left"/>
      </w:pPr>
    </w:p>
    <w:p w14:paraId="43C5E372" w14:textId="77777777" w:rsidR="00E14451" w:rsidRPr="00E14451" w:rsidRDefault="00E14451" w:rsidP="00E14451">
      <w:pPr>
        <w:ind w:firstLine="0"/>
        <w:jc w:val="left"/>
        <w:rPr>
          <w:b/>
          <w:bCs/>
        </w:rPr>
      </w:pPr>
      <w:r w:rsidRPr="00E14451">
        <w:rPr>
          <w:b/>
          <w:bCs/>
        </w:rPr>
        <w:lastRenderedPageBreak/>
        <w:t xml:space="preserve">3.1.2 </w:t>
      </w:r>
      <w:r w:rsidRPr="00E14451">
        <w:rPr>
          <w:b/>
          <w:bCs/>
          <w:cs/>
        </w:rPr>
        <w:t>การรวบรวมข้อมูลกิจกรรมการใช้น้ำจากผู้ใช้งาน</w:t>
      </w:r>
    </w:p>
    <w:p w14:paraId="19B35373" w14:textId="77777777" w:rsidR="00E14451" w:rsidRPr="00E14451" w:rsidRDefault="00E14451" w:rsidP="00E14451">
      <w:pPr>
        <w:jc w:val="left"/>
      </w:pPr>
      <w:r w:rsidRPr="00E14451">
        <w:rPr>
          <w:cs/>
        </w:rPr>
        <w:t>นอกจากข้อมูลจากอุปกรณ์ตรวจวัดแล้ว ระบบยังมีการรวบรวมข้อมูลกิจกรรมการใช้น้ำจากผู้ใช้งานผ่านแอปพลิเคชัน เพื่อใช้เป็นข้อมูลประกอบในการวิเคราะห์พฤติกรรมการใช้น้ำ ตัวอย่างข้อมูลกิจกรรม เช่น การซักผ้า การล้างจาน การรดน้ำต้นไม้ หรือกิจกรรมอื่น ๆ ที่มีการใช้น้ำในชีวิตประจำวัน</w:t>
      </w:r>
    </w:p>
    <w:p w14:paraId="0F951DC0" w14:textId="77777777" w:rsidR="00E14451" w:rsidRPr="00E14451" w:rsidRDefault="00E14451" w:rsidP="00E14451">
      <w:pPr>
        <w:jc w:val="left"/>
      </w:pPr>
      <w:r w:rsidRPr="00E14451">
        <w:rPr>
          <w:cs/>
        </w:rPr>
        <w:t>ผู้ใช้งานสามารถบันทึกกิจกรรมดังกล่าวผ่านเมนูบันทึกกิจกรรมในแอปพลิเคชัน โดยข้อมูลที่บันทึกจะถูกจัดเก็บในระบบฐานข้อมูล และนำไปใช้ร่วมกับข้อมูลระดับน้ำจากเซนเซอร์ เพื่อวิเคราะห์แนวโน้มการใช้น้ำและสร้างคำแนะนำในการใช้น้ำอย่างเหมาะสม</w:t>
      </w:r>
    </w:p>
    <w:p w14:paraId="41D57784" w14:textId="77777777" w:rsidR="00F53D17" w:rsidRPr="00F53D17" w:rsidRDefault="00F53D17" w:rsidP="00F53D17">
      <w:pPr>
        <w:ind w:firstLine="0"/>
        <w:jc w:val="left"/>
        <w:rPr>
          <w:b/>
          <w:bCs/>
        </w:rPr>
      </w:pPr>
      <w:r w:rsidRPr="00F53D17">
        <w:rPr>
          <w:b/>
          <w:bCs/>
        </w:rPr>
        <w:t xml:space="preserve">3.1.3 </w:t>
      </w:r>
      <w:r w:rsidRPr="00F53D17">
        <w:rPr>
          <w:b/>
          <w:bCs/>
          <w:cs/>
        </w:rPr>
        <w:t>การเตรียมและปรับปรุงข้อมูล (</w:t>
      </w:r>
      <w:r w:rsidRPr="00F53D17">
        <w:rPr>
          <w:b/>
          <w:bCs/>
        </w:rPr>
        <w:t>Data Pre-processing)</w:t>
      </w:r>
    </w:p>
    <w:p w14:paraId="3556D048" w14:textId="77777777" w:rsidR="00F53D17" w:rsidRPr="00F53D17" w:rsidRDefault="00F53D17" w:rsidP="00F53D17">
      <w:pPr>
        <w:jc w:val="left"/>
      </w:pPr>
      <w:r w:rsidRPr="00F53D17">
        <w:rPr>
          <w:cs/>
        </w:rPr>
        <w:t>หลังจากทำการรวบรวมข้อมูลจากแหล่งต่าง ๆ แล้ว ผู้วิจัยได้ดำเนินการเตรียมและปรับปรุงข้อมูลก่อนนำไปใช้ในระบบ โดยมีขั้นตอนดังต่อไปนี้</w:t>
      </w:r>
    </w:p>
    <w:p w14:paraId="5E813604" w14:textId="77777777" w:rsidR="00F53D17" w:rsidRPr="00F53D17" w:rsidRDefault="00F53D17" w:rsidP="00D16F00">
      <w:pPr>
        <w:numPr>
          <w:ilvl w:val="0"/>
          <w:numId w:val="5"/>
        </w:numPr>
        <w:jc w:val="left"/>
      </w:pPr>
      <w:r w:rsidRPr="00F53D17">
        <w:rPr>
          <w:b/>
          <w:bCs/>
          <w:cs/>
        </w:rPr>
        <w:t>การตรวจสอบความถูกต้องของข้อมูล (</w:t>
      </w:r>
      <w:r w:rsidRPr="00F53D17">
        <w:rPr>
          <w:b/>
          <w:bCs/>
        </w:rPr>
        <w:t>Data Validation)</w:t>
      </w:r>
      <w:r w:rsidRPr="00F53D17">
        <w:br/>
      </w:r>
      <w:r w:rsidRPr="00F53D17">
        <w:rPr>
          <w:cs/>
        </w:rPr>
        <w:t>ทำการตรวจสอบค่าที่ได้รับจากเซนเซอร์เพื่อคัดกรองข้อมูลที่อาจเกิดความผิดพลาด เช่น ค่าที่สูงหรือต่ำผิดปกติจากช่วงการวัดจริง</w:t>
      </w:r>
    </w:p>
    <w:p w14:paraId="1E022BD2" w14:textId="77777777" w:rsidR="00F53D17" w:rsidRPr="00F53D17" w:rsidRDefault="00F53D17" w:rsidP="00D16F00">
      <w:pPr>
        <w:numPr>
          <w:ilvl w:val="0"/>
          <w:numId w:val="5"/>
        </w:numPr>
        <w:jc w:val="left"/>
      </w:pPr>
      <w:r w:rsidRPr="00F53D17">
        <w:rPr>
          <w:b/>
          <w:bCs/>
          <w:cs/>
        </w:rPr>
        <w:t>การลดสัญญาณรบกวนของข้อมูล (</w:t>
      </w:r>
      <w:r w:rsidRPr="00F53D17">
        <w:rPr>
          <w:b/>
          <w:bCs/>
        </w:rPr>
        <w:t>Noise Filtering)</w:t>
      </w:r>
      <w:r w:rsidRPr="00F53D17">
        <w:br/>
      </w:r>
      <w:r w:rsidRPr="00F53D17">
        <w:rPr>
          <w:cs/>
        </w:rPr>
        <w:t>ใช้วิธีการคำนวณค่าเฉลี่ยจากข้อมูลที่วัดหลายครั้งเพื่อลดผลกระทบจากการกระเพื่อมของผิวน้ำหรือสัญญาณรบกวนจากสภาพแวดล้อม</w:t>
      </w:r>
    </w:p>
    <w:p w14:paraId="5457CE23" w14:textId="77777777" w:rsidR="00F53D17" w:rsidRPr="00F53D17" w:rsidRDefault="00F53D17" w:rsidP="00D16F00">
      <w:pPr>
        <w:numPr>
          <w:ilvl w:val="0"/>
          <w:numId w:val="5"/>
        </w:numPr>
        <w:jc w:val="left"/>
      </w:pPr>
      <w:r w:rsidRPr="00F53D17">
        <w:rPr>
          <w:b/>
          <w:bCs/>
          <w:cs/>
        </w:rPr>
        <w:t>การแปลงรูปแบบข้อมูล (</w:t>
      </w:r>
      <w:r w:rsidRPr="00F53D17">
        <w:rPr>
          <w:b/>
          <w:bCs/>
        </w:rPr>
        <w:t>Data Transformation)</w:t>
      </w:r>
      <w:r w:rsidRPr="00F53D17">
        <w:br/>
      </w:r>
      <w:r w:rsidRPr="00F53D17">
        <w:rPr>
          <w:cs/>
        </w:rPr>
        <w:t>นำค่าระยะทางที่ได้จากเซนเซอร์มาแปลงเป็นค่าระดับน้ำและปริมาณน้ำภายในแทง</w:t>
      </w:r>
      <w:proofErr w:type="spellStart"/>
      <w:r w:rsidRPr="00F53D17">
        <w:rPr>
          <w:cs/>
        </w:rPr>
        <w:t>ค์</w:t>
      </w:r>
      <w:proofErr w:type="spellEnd"/>
      <w:r w:rsidRPr="00F53D17">
        <w:rPr>
          <w:cs/>
        </w:rPr>
        <w:t xml:space="preserve"> รวมถึงคำนวณอัตราการเปลี่ยนแปลงของปริมาณน้ำตามช่วงเวลา เพื่อใช้ในการวิเคราะห์สถานะการไหลของน้ำ</w:t>
      </w:r>
    </w:p>
    <w:p w14:paraId="478BED0E" w14:textId="77777777" w:rsidR="00F53D17" w:rsidRPr="00F53D17" w:rsidRDefault="00F53D17" w:rsidP="00D16F00">
      <w:pPr>
        <w:numPr>
          <w:ilvl w:val="0"/>
          <w:numId w:val="5"/>
        </w:numPr>
        <w:jc w:val="left"/>
      </w:pPr>
      <w:r w:rsidRPr="00F53D17">
        <w:rPr>
          <w:b/>
          <w:bCs/>
          <w:cs/>
        </w:rPr>
        <w:t>การจัดรูปแบบข้อมูล (</w:t>
      </w:r>
      <w:r w:rsidRPr="00F53D17">
        <w:rPr>
          <w:b/>
          <w:bCs/>
        </w:rPr>
        <w:t>Data Formatting)</w:t>
      </w:r>
      <w:r w:rsidRPr="00F53D17">
        <w:br/>
      </w:r>
      <w:r w:rsidRPr="00F53D17">
        <w:rPr>
          <w:cs/>
        </w:rPr>
        <w:t xml:space="preserve">จัดเก็บข้อมูลให้อยู่ในรูปแบบที่เหมาะสมสำหรับการจัดเก็บในฐานข้อมูลและการส่งข้อมูลผ่าน </w:t>
      </w:r>
      <w:r w:rsidRPr="00F53D17">
        <w:t xml:space="preserve">API </w:t>
      </w:r>
      <w:r w:rsidRPr="00F53D17">
        <w:rPr>
          <w:cs/>
        </w:rPr>
        <w:t>เพื่อให้สามารถนำไปใช้ในการแสดงผลผ่านแอปพลิเคชัน และใช้ในการวิเคราะห์ข้อมูลด้วยระบบปัญญาประดิษฐ์ในขั้นตอนถัดไป</w:t>
      </w:r>
    </w:p>
    <w:p w14:paraId="6B690CA2" w14:textId="77777777" w:rsidR="00983270" w:rsidRDefault="00983270" w:rsidP="00F53D17">
      <w:pPr>
        <w:ind w:firstLine="0"/>
        <w:jc w:val="left"/>
      </w:pPr>
    </w:p>
    <w:p w14:paraId="6D2D2D29" w14:textId="77777777" w:rsidR="008F3F81" w:rsidRDefault="008F3F81" w:rsidP="00F53D17">
      <w:pPr>
        <w:ind w:firstLine="0"/>
        <w:jc w:val="left"/>
      </w:pPr>
    </w:p>
    <w:p w14:paraId="6A51C393" w14:textId="77777777" w:rsidR="008F3F81" w:rsidRDefault="008F3F81" w:rsidP="00F53D17">
      <w:pPr>
        <w:ind w:firstLine="0"/>
        <w:jc w:val="left"/>
      </w:pPr>
    </w:p>
    <w:p w14:paraId="7A451DB0" w14:textId="77777777" w:rsidR="008F3F81" w:rsidRDefault="008F3F81" w:rsidP="00F53D17">
      <w:pPr>
        <w:ind w:firstLine="0"/>
        <w:jc w:val="left"/>
      </w:pPr>
    </w:p>
    <w:p w14:paraId="7C01C82A" w14:textId="77777777" w:rsidR="008F3F81" w:rsidRDefault="008F3F81" w:rsidP="00F53D17">
      <w:pPr>
        <w:ind w:firstLine="0"/>
        <w:jc w:val="left"/>
      </w:pPr>
    </w:p>
    <w:p w14:paraId="17C8A95A" w14:textId="77777777" w:rsidR="008F3F81" w:rsidRPr="00827B7C" w:rsidRDefault="008F3F81" w:rsidP="00F53D17">
      <w:pPr>
        <w:ind w:firstLine="0"/>
        <w:jc w:val="left"/>
      </w:pPr>
    </w:p>
    <w:p w14:paraId="416BBE9F" w14:textId="68583931" w:rsidR="0017234B" w:rsidRPr="0017234B" w:rsidRDefault="00BA272A" w:rsidP="004F3353">
      <w:pPr>
        <w:pStyle w:val="2"/>
      </w:pPr>
      <w:r w:rsidRPr="00BA272A">
        <w:rPr>
          <w:cs/>
        </w:rPr>
        <w:lastRenderedPageBreak/>
        <w:t>การออกแบบและพัฒนางานวิจัย</w:t>
      </w:r>
    </w:p>
    <w:p w14:paraId="7A7C3451" w14:textId="4C01237B" w:rsidR="00BA272A" w:rsidRDefault="00FA631D" w:rsidP="004612FC">
      <w:pPr>
        <w:pStyle w:val="3"/>
      </w:pPr>
      <w:r w:rsidRPr="00C43EA6">
        <w:rPr>
          <w:cs/>
        </w:rPr>
        <w:t>การออกแบบสถาปัตยกรรมระบบ</w:t>
      </w:r>
      <w:r w:rsidRPr="00C43EA6">
        <w:rPr>
          <w:rFonts w:hint="cs"/>
          <w:cs/>
        </w:rPr>
        <w:t xml:space="preserve"> </w:t>
      </w:r>
      <w:r>
        <w:t>(</w:t>
      </w:r>
      <w:r w:rsidR="008C0C13" w:rsidRPr="008C0C13">
        <w:t>System Architecture</w:t>
      </w:r>
      <w:r>
        <w:t>)</w:t>
      </w:r>
    </w:p>
    <w:p w14:paraId="6A2A56F9" w14:textId="6505E2A8" w:rsidR="005301F0" w:rsidRDefault="00A045C0" w:rsidP="00893BB0">
      <w:pPr>
        <w:pStyle w:val="NormalH3"/>
        <w:spacing w:after="240"/>
        <w:ind w:firstLine="0"/>
      </w:pPr>
      <w:r w:rsidRPr="00233F9A">
        <w:rPr>
          <w:noProof/>
        </w:rPr>
        <w:drawing>
          <wp:inline distT="0" distB="0" distL="0" distR="0" wp14:anchorId="1C37B6B9" wp14:editId="01B035D7">
            <wp:extent cx="5378450" cy="3651685"/>
            <wp:effectExtent l="0" t="0" r="0" b="6350"/>
            <wp:docPr id="12553462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62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6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F3D1" w14:textId="77777777" w:rsidR="0077798C" w:rsidRDefault="005015C1" w:rsidP="001752A1">
      <w:pPr>
        <w:pStyle w:val="NormalH3"/>
        <w:jc w:val="both"/>
      </w:pPr>
      <w:r w:rsidRPr="00AF5201">
        <w:rPr>
          <w:b/>
          <w:bCs/>
          <w:cs/>
        </w:rPr>
        <w:t>รูป 3.1</w:t>
      </w:r>
      <w:r w:rsidRPr="005015C1">
        <w:t xml:space="preserve"> </w:t>
      </w:r>
      <w:r w:rsidR="00C023BB" w:rsidRPr="00C023BB">
        <w:t xml:space="preserve">System Architecture </w:t>
      </w:r>
      <w:r w:rsidR="00C023BB" w:rsidRPr="00C023BB">
        <w:rPr>
          <w:cs/>
        </w:rPr>
        <w:t>ของงานวิจัย</w:t>
      </w:r>
      <w:r w:rsidR="00EF110F" w:rsidRPr="00EF110F">
        <w:rPr>
          <w:cs/>
        </w:rPr>
        <w:t>แอปพลิเคชันตรวจสอบระดับ</w:t>
      </w:r>
    </w:p>
    <w:p w14:paraId="7901CD65" w14:textId="409023A9" w:rsidR="00D204BF" w:rsidRDefault="005301F0" w:rsidP="00747C10">
      <w:pPr>
        <w:pStyle w:val="NormalH3"/>
        <w:jc w:val="center"/>
      </w:pPr>
      <w:r>
        <w:rPr>
          <w:rFonts w:hint="cs"/>
          <w:cs/>
        </w:rPr>
        <w:t>แ</w:t>
      </w:r>
      <w:r w:rsidR="00EF110F" w:rsidRPr="00EF110F">
        <w:rPr>
          <w:cs/>
        </w:rPr>
        <w:t>ละการไหลของน</w:t>
      </w:r>
      <w:r w:rsidR="00851786">
        <w:rPr>
          <w:rFonts w:hint="cs"/>
          <w:cs/>
        </w:rPr>
        <w:t>้ำ</w:t>
      </w:r>
      <w:r w:rsidR="00EF110F" w:rsidRPr="00EF110F">
        <w:rPr>
          <w:cs/>
        </w:rPr>
        <w:t xml:space="preserve">ผ่านอุปกรณ์ </w:t>
      </w:r>
      <w:r w:rsidR="00EF110F" w:rsidRPr="00EF110F">
        <w:t>IOT</w:t>
      </w:r>
    </w:p>
    <w:p w14:paraId="64150645" w14:textId="16B2915A" w:rsidR="0040093D" w:rsidRDefault="001A6867" w:rsidP="005903F3">
      <w:pPr>
        <w:pStyle w:val="NormalH3"/>
        <w:spacing w:before="240"/>
        <w:ind w:firstLine="0"/>
      </w:pPr>
      <w:r>
        <w:rPr>
          <w:rFonts w:hint="cs"/>
          <w:cs/>
        </w:rPr>
        <w:t xml:space="preserve">รูป </w:t>
      </w:r>
      <w:r>
        <w:t xml:space="preserve">3.1 </w:t>
      </w:r>
      <w:r w:rsidR="0040093D">
        <w:rPr>
          <w:cs/>
        </w:rPr>
        <w:t>วงจรแรกคือ</w:t>
      </w:r>
      <w:r w:rsidR="00E52AF3">
        <w:rPr>
          <w:rFonts w:hint="cs"/>
          <w:cs/>
        </w:rPr>
        <w:t xml:space="preserve"> ดูระดับน้ำและการไหลแบบ</w:t>
      </w:r>
      <w:r w:rsidR="0040093D">
        <w:rPr>
          <w:cs/>
        </w:rPr>
        <w:t xml:space="preserve"> </w:t>
      </w:r>
      <w:r w:rsidR="0040093D">
        <w:t xml:space="preserve">Real-time </w:t>
      </w:r>
      <w:r w:rsidR="0040093D">
        <w:rPr>
          <w:cs/>
        </w:rPr>
        <w:t xml:space="preserve">โดย </w:t>
      </w:r>
      <w:r w:rsidR="0040093D">
        <w:t xml:space="preserve">IoT Device </w:t>
      </w:r>
      <w:r w:rsidR="0040093D">
        <w:rPr>
          <w:cs/>
        </w:rPr>
        <w:t xml:space="preserve">จะทำการเก็บข้อมูลระดับน้ำและอัตราการไหล แล้วส่งไปยังระบบดูระดับน้ำและการไหลแบบ </w:t>
      </w:r>
      <w:r w:rsidR="0040093D">
        <w:t xml:space="preserve">Real-time </w:t>
      </w:r>
      <w:r w:rsidR="0040093D">
        <w:rPr>
          <w:cs/>
        </w:rPr>
        <w:t xml:space="preserve">เพื่อประมวลผลทันที จากนั้นข้อมูลจะถูกส่งต่อไปยังส่วนดูสถิติการใช้น้ำ ซึ่งดึงข้อมูลจากฐานข้อมูลข้อมูลการใช้น้ำมาแสดงผลวงจรที่สองคือการบันทึกและวิเคราะห์ด้วย </w:t>
      </w:r>
      <w:r w:rsidR="0040093D">
        <w:t xml:space="preserve">AI </w:t>
      </w:r>
      <w:r w:rsidR="0040093D">
        <w:rPr>
          <w:cs/>
        </w:rPr>
        <w:t xml:space="preserve">โดยระบบจะเก็บข้อมูลกิจกรรมการใช้น้ำบันทึกลงฐานข้อมูล แล้วส่งข้อมูลดังกล่าวไปให้ </w:t>
      </w:r>
      <w:r w:rsidR="0040093D">
        <w:t xml:space="preserve">AI </w:t>
      </w:r>
      <w:r w:rsidR="0040093D">
        <w:rPr>
          <w:cs/>
        </w:rPr>
        <w:t xml:space="preserve">วิเคราะห์พฤติกรรมการใช้น้ำ เมื่อ </w:t>
      </w:r>
      <w:r w:rsidR="0040093D">
        <w:t xml:space="preserve">AI </w:t>
      </w:r>
      <w:r w:rsidR="0040093D">
        <w:rPr>
          <w:cs/>
        </w:rPr>
        <w:t xml:space="preserve">ประมวลผลเสร็จแล้วจะส่งคำแนะนำกลับมายัง </w:t>
      </w:r>
      <w:r w:rsidR="0040093D">
        <w:t xml:space="preserve">Application </w:t>
      </w:r>
      <w:r w:rsidR="0040093D">
        <w:rPr>
          <w:cs/>
        </w:rPr>
        <w:t>เพื่อแจ้งเตือนผู้ใช้งาน</w:t>
      </w:r>
    </w:p>
    <w:p w14:paraId="552C75FF" w14:textId="77777777" w:rsidR="005903F3" w:rsidRPr="00D204BF" w:rsidRDefault="005903F3" w:rsidP="006308F5">
      <w:pPr>
        <w:pStyle w:val="NormalH3"/>
        <w:ind w:firstLine="0"/>
      </w:pPr>
    </w:p>
    <w:p w14:paraId="5484D6D1" w14:textId="6EDE29FB" w:rsidR="00BD56C1" w:rsidRPr="00BD56C1" w:rsidRDefault="004633B0" w:rsidP="00D10E21">
      <w:pPr>
        <w:pStyle w:val="3"/>
        <w:spacing w:after="240"/>
      </w:pPr>
      <w:r>
        <w:lastRenderedPageBreak/>
        <w:t>Use Case Diagr</w:t>
      </w:r>
      <w:r w:rsidR="00F2710A">
        <w:t>am</w:t>
      </w:r>
    </w:p>
    <w:p w14:paraId="14E47437" w14:textId="03023FE5" w:rsidR="00200E66" w:rsidRDefault="00BD56C1" w:rsidP="00D10E21">
      <w:pPr>
        <w:pStyle w:val="NormalH3"/>
        <w:spacing w:before="240" w:after="240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58D0675F" wp14:editId="1A3C5B94">
            <wp:extent cx="5751195" cy="3611880"/>
            <wp:effectExtent l="0" t="0" r="1905" b="7620"/>
            <wp:docPr id="2423145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4532" name="รูปภาพ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328D" w14:textId="021BAE85" w:rsidR="005E29A5" w:rsidRDefault="00456C6E" w:rsidP="0041679D">
      <w:pPr>
        <w:pStyle w:val="NormalH3"/>
        <w:spacing w:before="240" w:after="240"/>
        <w:ind w:firstLine="0"/>
        <w:jc w:val="center"/>
      </w:pPr>
      <w:r w:rsidRPr="00AF5201">
        <w:rPr>
          <w:rFonts w:hint="cs"/>
          <w:b/>
          <w:bCs/>
          <w:cs/>
        </w:rPr>
        <w:t xml:space="preserve">รูป </w:t>
      </w:r>
      <w:r w:rsidRPr="00AF5201">
        <w:rPr>
          <w:b/>
          <w:bCs/>
          <w:cs/>
        </w:rPr>
        <w:t>3.2</w:t>
      </w:r>
      <w:r w:rsidR="00C614C3" w:rsidRPr="00AF5201">
        <w:rPr>
          <w:b/>
          <w:bCs/>
          <w:cs/>
        </w:rPr>
        <w:t xml:space="preserve"> </w:t>
      </w:r>
      <w:r w:rsidR="00751365">
        <w:t>Use Case Diagram</w:t>
      </w:r>
      <w:r w:rsidR="00916449">
        <w:rPr>
          <w:b/>
          <w:bCs/>
        </w:rPr>
        <w:t xml:space="preserve"> </w:t>
      </w:r>
      <w:r w:rsidR="00916449" w:rsidRPr="00916449">
        <w:rPr>
          <w:rFonts w:hint="cs"/>
          <w:cs/>
        </w:rPr>
        <w:t>ของ</w:t>
      </w:r>
      <w:r w:rsidR="00916449" w:rsidRPr="00916449">
        <w:rPr>
          <w:cs/>
        </w:rPr>
        <w:t>แอปพลิเคชันตรวจสอบระดับ</w:t>
      </w:r>
      <w:r w:rsidR="003C66C5">
        <w:rPr>
          <w:rFonts w:hint="cs"/>
          <w:cs/>
        </w:rPr>
        <w:t>แ</w:t>
      </w:r>
      <w:r w:rsidR="00916449" w:rsidRPr="00916449">
        <w:rPr>
          <w:cs/>
        </w:rPr>
        <w:t>ละการไหลของน</w:t>
      </w:r>
      <w:r w:rsidR="003C66C5">
        <w:rPr>
          <w:rFonts w:hint="cs"/>
          <w:cs/>
        </w:rPr>
        <w:t>้ำ</w:t>
      </w:r>
      <w:r w:rsidR="00916449" w:rsidRPr="00916449">
        <w:rPr>
          <w:cs/>
        </w:rPr>
        <w:t xml:space="preserve">ผ่านอุปกรณ์ </w:t>
      </w:r>
      <w:r w:rsidR="00916449" w:rsidRPr="00916449">
        <w:t>IOT</w:t>
      </w:r>
    </w:p>
    <w:p w14:paraId="547B8CBF" w14:textId="036F9747" w:rsidR="00B64082" w:rsidRDefault="00B64082" w:rsidP="00D10E21">
      <w:pPr>
        <w:pStyle w:val="NormalH3"/>
        <w:spacing w:before="240" w:after="240"/>
        <w:ind w:firstLine="0"/>
      </w:pPr>
      <w:r>
        <w:rPr>
          <w:rFonts w:hint="cs"/>
          <w:cs/>
        </w:rPr>
        <w:t xml:space="preserve">รูป </w:t>
      </w:r>
      <w:r>
        <w:t>3.</w:t>
      </w:r>
      <w:r w:rsidR="00CE4F6A">
        <w:t>2</w:t>
      </w:r>
      <w:r>
        <w:rPr>
          <w:rFonts w:hint="cs"/>
          <w:cs/>
        </w:rPr>
        <w:t xml:space="preserve"> </w:t>
      </w:r>
      <w:r w:rsidRPr="00B64082">
        <w:rPr>
          <w:cs/>
        </w:rPr>
        <w:t xml:space="preserve">ผู้ใช้บันทึกกิจกรรมและติดตามข้อมูลการใช้น้ำ เพื่อให้ </w:t>
      </w:r>
      <w:r w:rsidRPr="00B64082">
        <w:t xml:space="preserve">AI Service </w:t>
      </w:r>
      <w:r w:rsidRPr="00B64082">
        <w:rPr>
          <w:cs/>
        </w:rPr>
        <w:t>นำข้อมูลเหล่านั้นไปวิเคราะห์ประมวลผลและสร้างคำแนะนำในการวางแผนบริหารจัดการน้ำที่เหมาะสมกลับมาให้แก่ผู้ใช้</w:t>
      </w:r>
    </w:p>
    <w:p w14:paraId="06D61C99" w14:textId="6EB1D4F1" w:rsidR="00F35350" w:rsidRPr="00F35350" w:rsidRDefault="003449A6" w:rsidP="005563D0">
      <w:pPr>
        <w:pStyle w:val="NormalH3"/>
        <w:ind w:firstLine="0"/>
      </w:pPr>
      <w:r w:rsidRPr="00196138">
        <w:rPr>
          <w:rFonts w:hint="cs"/>
          <w:b/>
          <w:bCs/>
          <w:cs/>
        </w:rPr>
        <w:t xml:space="preserve">ตารางที่ </w:t>
      </w:r>
      <w:r w:rsidRPr="00196138">
        <w:rPr>
          <w:b/>
          <w:bCs/>
        </w:rPr>
        <w:t>3.1</w:t>
      </w:r>
      <w:r>
        <w:t xml:space="preserve"> </w:t>
      </w:r>
      <w:r w:rsidR="002B54C2">
        <w:t>Use Case Descri</w:t>
      </w:r>
      <w:r w:rsidR="00196138">
        <w:t>ption</w:t>
      </w:r>
    </w:p>
    <w:p w14:paraId="221E217D" w14:textId="5334F057" w:rsidR="00554726" w:rsidRPr="00672AFD" w:rsidRDefault="00672AFD" w:rsidP="005563D0">
      <w:pPr>
        <w:pStyle w:val="NormalH3"/>
        <w:spacing w:after="240"/>
        <w:ind w:firstLine="0"/>
        <w:jc w:val="left"/>
        <w:rPr>
          <w:b/>
          <w:bCs/>
        </w:rPr>
      </w:pPr>
      <w:r w:rsidRPr="00672AFD">
        <w:rPr>
          <w:b/>
          <w:bCs/>
        </w:rPr>
        <w:t>UC-01:</w:t>
      </w:r>
      <w:r w:rsidR="005A543B">
        <w:rPr>
          <w:b/>
          <w:bCs/>
        </w:rPr>
        <w:t xml:space="preserve"> </w:t>
      </w:r>
      <w:r w:rsidRPr="00672AFD">
        <w:rPr>
          <w:rFonts w:hint="cs"/>
          <w:b/>
          <w:bCs/>
          <w:cs/>
        </w:rPr>
        <w:t xml:space="preserve">ดูระดับน้ำและการไหลแบบ </w:t>
      </w:r>
      <w:r w:rsidRPr="00672AFD">
        <w:rPr>
          <w:b/>
          <w:bCs/>
        </w:rPr>
        <w:t>Real-Time</w:t>
      </w:r>
    </w:p>
    <w:tbl>
      <w:tblPr>
        <w:tblStyle w:val="a6"/>
        <w:tblW w:w="8352" w:type="dxa"/>
        <w:tblInd w:w="-5" w:type="dxa"/>
        <w:tblLook w:val="04A0" w:firstRow="1" w:lastRow="0" w:firstColumn="1" w:lastColumn="0" w:noHBand="0" w:noVBand="1"/>
      </w:tblPr>
      <w:tblGrid>
        <w:gridCol w:w="2122"/>
        <w:gridCol w:w="6230"/>
      </w:tblGrid>
      <w:tr w:rsidR="00AD6133" w14:paraId="4E2A8CB6" w14:textId="77777777" w:rsidTr="00672AFD">
        <w:tc>
          <w:tcPr>
            <w:tcW w:w="2122" w:type="dxa"/>
          </w:tcPr>
          <w:p w14:paraId="3C739E0C" w14:textId="31E0B80B" w:rsidR="0094190D" w:rsidRDefault="008924D6" w:rsidP="009D5012">
            <w:pPr>
              <w:pStyle w:val="NormalH3"/>
              <w:ind w:firstLine="0"/>
              <w:jc w:val="center"/>
              <w:rPr>
                <w:cs/>
              </w:rPr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3A82FCD7" w14:textId="234CBF2C" w:rsidR="0094190D" w:rsidRDefault="008924D6" w:rsidP="008924D6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</w:t>
            </w:r>
            <w:r w:rsidR="001C45F3">
              <w:rPr>
                <w:rFonts w:hint="cs"/>
                <w:cs/>
              </w:rPr>
              <w:t>ล</w:t>
            </w:r>
            <w:r>
              <w:rPr>
                <w:rFonts w:hint="cs"/>
                <w:cs/>
              </w:rPr>
              <w:t>ะเอียด</w:t>
            </w:r>
          </w:p>
        </w:tc>
      </w:tr>
      <w:tr w:rsidR="00AD6133" w14:paraId="543A33B9" w14:textId="77777777" w:rsidTr="00672AFD">
        <w:tc>
          <w:tcPr>
            <w:tcW w:w="2122" w:type="dxa"/>
          </w:tcPr>
          <w:p w14:paraId="679D7E52" w14:textId="7A1A8A74" w:rsidR="003E6251" w:rsidRDefault="00B83D6C" w:rsidP="00B83D6C">
            <w:pPr>
              <w:pStyle w:val="NormalH3"/>
              <w:ind w:firstLine="0"/>
              <w:jc w:val="both"/>
            </w:pPr>
            <w:r>
              <w:t>Use case ID</w:t>
            </w:r>
          </w:p>
        </w:tc>
        <w:tc>
          <w:tcPr>
            <w:tcW w:w="6230" w:type="dxa"/>
          </w:tcPr>
          <w:p w14:paraId="2003FE29" w14:textId="3A9CCCB6" w:rsidR="003E6251" w:rsidRDefault="00B83D6C" w:rsidP="00B83D6C">
            <w:pPr>
              <w:pStyle w:val="NormalH3"/>
              <w:ind w:firstLine="0"/>
              <w:jc w:val="left"/>
              <w:rPr>
                <w:cs/>
              </w:rPr>
            </w:pPr>
            <w:r>
              <w:t>UC-01</w:t>
            </w:r>
          </w:p>
        </w:tc>
      </w:tr>
      <w:tr w:rsidR="00AD6133" w14:paraId="384D52B1" w14:textId="77777777" w:rsidTr="00672AFD">
        <w:tc>
          <w:tcPr>
            <w:tcW w:w="2122" w:type="dxa"/>
          </w:tcPr>
          <w:p w14:paraId="5164FC55" w14:textId="4241D8E4" w:rsidR="0094190D" w:rsidRDefault="008506B4" w:rsidP="009D5012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2A311708" w14:textId="4520324A" w:rsidR="0094190D" w:rsidRDefault="009D5012" w:rsidP="0099626D">
            <w:pPr>
              <w:pStyle w:val="NormalH3"/>
              <w:ind w:firstLine="0"/>
            </w:pPr>
            <w:r>
              <w:rPr>
                <w:rFonts w:hint="cs"/>
                <w:cs/>
              </w:rPr>
              <w:t>ดูระดับ</w:t>
            </w:r>
            <w:r w:rsidR="00D15731">
              <w:rPr>
                <w:rFonts w:hint="cs"/>
                <w:cs/>
              </w:rPr>
              <w:t xml:space="preserve">น้ำและการไหลแบบ </w:t>
            </w:r>
            <w:r w:rsidR="00D15731">
              <w:t>Real-Time</w:t>
            </w:r>
          </w:p>
        </w:tc>
      </w:tr>
      <w:tr w:rsidR="00AD6133" w14:paraId="4066715B" w14:textId="77777777" w:rsidTr="00672AFD">
        <w:tc>
          <w:tcPr>
            <w:tcW w:w="2122" w:type="dxa"/>
          </w:tcPr>
          <w:p w14:paraId="096A2067" w14:textId="50BA1335" w:rsidR="0094190D" w:rsidRDefault="009D5012" w:rsidP="009D5012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4769C990" w14:textId="6C75F2D5" w:rsidR="0094190D" w:rsidRDefault="00D15731" w:rsidP="0099626D">
            <w:pPr>
              <w:pStyle w:val="NormalH3"/>
              <w:ind w:firstLine="0"/>
            </w:pPr>
            <w:r>
              <w:t>User</w:t>
            </w:r>
          </w:p>
        </w:tc>
      </w:tr>
      <w:tr w:rsidR="00AD6133" w14:paraId="10216E80" w14:textId="77777777" w:rsidTr="00672AFD">
        <w:tc>
          <w:tcPr>
            <w:tcW w:w="2122" w:type="dxa"/>
          </w:tcPr>
          <w:p w14:paraId="351773F2" w14:textId="125C9C35" w:rsidR="0094190D" w:rsidRDefault="00D15731" w:rsidP="009D5012">
            <w:pPr>
              <w:pStyle w:val="NormalH3"/>
              <w:ind w:firstLine="0"/>
            </w:pPr>
            <w:r>
              <w:t>D</w:t>
            </w:r>
            <w:r w:rsidR="009D5012" w:rsidRPr="00243222">
              <w:t>escription</w:t>
            </w:r>
          </w:p>
        </w:tc>
        <w:tc>
          <w:tcPr>
            <w:tcW w:w="6230" w:type="dxa"/>
          </w:tcPr>
          <w:p w14:paraId="5FC7D41E" w14:textId="5454BB6B" w:rsidR="0094190D" w:rsidRDefault="00D15731" w:rsidP="0099626D">
            <w:pPr>
              <w:pStyle w:val="NormalH3"/>
              <w:ind w:firstLine="0"/>
            </w:pPr>
            <w:r>
              <w:rPr>
                <w:rFonts w:hint="cs"/>
                <w:cs/>
              </w:rPr>
              <w:t>ผู้ใช้สามารถดูข้อมูลระดับน้ำและการไหลของน้ำผ่าน</w:t>
            </w:r>
            <w:r w:rsidR="00691DFA" w:rsidRPr="00691DFA">
              <w:rPr>
                <w:cs/>
              </w:rPr>
              <w:t>แอปพลิเคชัน</w:t>
            </w:r>
            <w:r w:rsidR="0005534E">
              <w:rPr>
                <w:rFonts w:hint="cs"/>
                <w:cs/>
              </w:rPr>
              <w:t xml:space="preserve">ได้แบบ </w:t>
            </w:r>
            <w:r w:rsidR="0005534E">
              <w:t>Real-Time</w:t>
            </w:r>
            <w:r w:rsidR="006A333A">
              <w:t xml:space="preserve"> </w:t>
            </w:r>
          </w:p>
        </w:tc>
      </w:tr>
      <w:tr w:rsidR="00AD6133" w14:paraId="10B4F380" w14:textId="77777777" w:rsidTr="00672AFD">
        <w:tc>
          <w:tcPr>
            <w:tcW w:w="2122" w:type="dxa"/>
          </w:tcPr>
          <w:p w14:paraId="6D98D1AE" w14:textId="6949BA19" w:rsidR="0094190D" w:rsidRDefault="00A87076" w:rsidP="0099626D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1AB0EE5C" w14:textId="5D7C6080" w:rsidR="0094190D" w:rsidRDefault="005A7FA2" w:rsidP="009D5862">
            <w:pPr>
              <w:pStyle w:val="NormalH3"/>
              <w:ind w:firstLine="0"/>
              <w:jc w:val="left"/>
            </w:pPr>
            <w:r>
              <w:t>1.</w:t>
            </w:r>
            <w:r w:rsidR="00507EC8">
              <w:rPr>
                <w:rFonts w:hint="cs"/>
                <w:cs/>
              </w:rPr>
              <w:t xml:space="preserve">ระบบดึงข้อมูลระดับน้ำและการไหลจาก </w:t>
            </w:r>
            <w:r w:rsidR="00507EC8">
              <w:t>IOT Device</w:t>
            </w:r>
            <w:r w:rsidR="003B76AC">
              <w:br/>
              <w:t>2.</w:t>
            </w:r>
            <w:r w:rsidR="006E198C">
              <w:rPr>
                <w:rFonts w:hint="cs"/>
                <w:cs/>
              </w:rPr>
              <w:t xml:space="preserve">ระบบแสดงผลข้อมูลแบบ </w:t>
            </w:r>
            <w:r w:rsidR="006E198C">
              <w:t xml:space="preserve">Real-Time </w:t>
            </w:r>
            <w:r w:rsidR="006E198C">
              <w:rPr>
                <w:rFonts w:hint="cs"/>
                <w:cs/>
              </w:rPr>
              <w:t>บนหน้าจอ</w:t>
            </w:r>
            <w:r w:rsidR="00691DFA" w:rsidRPr="00691DFA">
              <w:rPr>
                <w:cs/>
              </w:rPr>
              <w:t>แอปพลิเคชัน</w:t>
            </w:r>
            <w:r w:rsidR="003B76AC">
              <w:t xml:space="preserve"> </w:t>
            </w:r>
          </w:p>
        </w:tc>
      </w:tr>
    </w:tbl>
    <w:p w14:paraId="408C325E" w14:textId="77777777" w:rsidR="0041679D" w:rsidRDefault="0041679D" w:rsidP="00010642">
      <w:pPr>
        <w:pStyle w:val="NormalH3"/>
        <w:ind w:firstLine="0"/>
        <w:rPr>
          <w:b/>
          <w:bCs/>
        </w:rPr>
      </w:pPr>
    </w:p>
    <w:p w14:paraId="4CDDF0C3" w14:textId="70A93348" w:rsidR="008F3F49" w:rsidRPr="008F3F49" w:rsidRDefault="004F29D9" w:rsidP="00010642">
      <w:pPr>
        <w:pStyle w:val="NormalH3"/>
        <w:ind w:firstLine="0"/>
        <w:rPr>
          <w:b/>
          <w:bCs/>
        </w:rPr>
      </w:pPr>
      <w:r w:rsidRPr="004F29D9">
        <w:rPr>
          <w:b/>
          <w:bCs/>
        </w:rPr>
        <w:lastRenderedPageBreak/>
        <w:t>UC-02:</w:t>
      </w:r>
      <w:r w:rsidR="005A543B">
        <w:rPr>
          <w:b/>
          <w:bCs/>
        </w:rPr>
        <w:t xml:space="preserve"> </w:t>
      </w:r>
      <w:r w:rsidRPr="004F29D9">
        <w:rPr>
          <w:b/>
          <w:bCs/>
          <w:cs/>
        </w:rPr>
        <w:t>ดูสถิติการใช้น้ำ</w:t>
      </w:r>
    </w:p>
    <w:p w14:paraId="0A1D6CC6" w14:textId="77777777" w:rsidR="008F3F49" w:rsidRDefault="008F3F49" w:rsidP="00010642">
      <w:pPr>
        <w:pStyle w:val="NormalH3"/>
        <w:ind w:firstLine="0"/>
      </w:pPr>
    </w:p>
    <w:tbl>
      <w:tblPr>
        <w:tblStyle w:val="a6"/>
        <w:tblpPr w:leftFromText="180" w:rightFromText="180" w:vertAnchor="text" w:horzAnchor="margin" w:tblpY="-29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286CB862" w14:textId="77777777" w:rsidTr="0064289A">
        <w:tc>
          <w:tcPr>
            <w:tcW w:w="2122" w:type="dxa"/>
          </w:tcPr>
          <w:p w14:paraId="7CD9C92D" w14:textId="77777777" w:rsidR="0064289A" w:rsidRDefault="0064289A" w:rsidP="0064289A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4A07CDBD" w14:textId="58BC8CAE" w:rsidR="0064289A" w:rsidRDefault="001C45F3" w:rsidP="0064289A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5D45701F" w14:textId="77777777" w:rsidTr="0064289A">
        <w:tc>
          <w:tcPr>
            <w:tcW w:w="2122" w:type="dxa"/>
          </w:tcPr>
          <w:p w14:paraId="6D94600E" w14:textId="4BEB2ECD" w:rsidR="00E44B6F" w:rsidRDefault="00E44B6F" w:rsidP="00E44B6F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</w:tcPr>
          <w:p w14:paraId="7035DBFD" w14:textId="51BDE690" w:rsidR="00E44B6F" w:rsidRDefault="00E44B6F" w:rsidP="00DE730C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2</w:t>
            </w:r>
          </w:p>
        </w:tc>
      </w:tr>
      <w:tr w:rsidR="00CE4F6A" w14:paraId="29376A46" w14:textId="77777777" w:rsidTr="0064289A">
        <w:tc>
          <w:tcPr>
            <w:tcW w:w="2122" w:type="dxa"/>
          </w:tcPr>
          <w:p w14:paraId="6DEA5094" w14:textId="77777777" w:rsidR="0064289A" w:rsidRDefault="0064289A" w:rsidP="0064289A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51223AD2" w14:textId="77777777" w:rsidR="0064289A" w:rsidRDefault="0064289A" w:rsidP="0064289A">
            <w:pPr>
              <w:pStyle w:val="NormalH3"/>
              <w:ind w:firstLine="0"/>
            </w:pPr>
            <w:r w:rsidRPr="00CD765E">
              <w:rPr>
                <w:cs/>
              </w:rPr>
              <w:t>ดูสถิติการใช้น้ำ</w:t>
            </w:r>
          </w:p>
        </w:tc>
      </w:tr>
      <w:tr w:rsidR="00CE4F6A" w14:paraId="0C20A8E0" w14:textId="77777777" w:rsidTr="0064289A">
        <w:tc>
          <w:tcPr>
            <w:tcW w:w="2122" w:type="dxa"/>
          </w:tcPr>
          <w:p w14:paraId="4DF4CD0E" w14:textId="77777777" w:rsidR="0064289A" w:rsidRDefault="0064289A" w:rsidP="0064289A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436B72D2" w14:textId="77777777" w:rsidR="0064289A" w:rsidRDefault="0064289A" w:rsidP="0064289A">
            <w:pPr>
              <w:pStyle w:val="NormalH3"/>
              <w:ind w:firstLine="0"/>
            </w:pPr>
            <w:r>
              <w:t>User</w:t>
            </w:r>
          </w:p>
        </w:tc>
      </w:tr>
      <w:tr w:rsidR="00CE4F6A" w14:paraId="71612C22" w14:textId="77777777" w:rsidTr="0064289A">
        <w:tc>
          <w:tcPr>
            <w:tcW w:w="2122" w:type="dxa"/>
          </w:tcPr>
          <w:p w14:paraId="5BFB50E5" w14:textId="77777777" w:rsidR="0064289A" w:rsidRDefault="0064289A" w:rsidP="0064289A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535B51E2" w14:textId="77777777" w:rsidR="0064289A" w:rsidRDefault="0064289A" w:rsidP="0064289A">
            <w:pPr>
              <w:pStyle w:val="NormalH3"/>
              <w:ind w:firstLine="0"/>
            </w:pPr>
            <w:r w:rsidRPr="00D86149">
              <w:rPr>
                <w:cs/>
              </w:rPr>
              <w:t>ผู้ใช้สามารถดูสถิติการใช้น้ำย้อนหลัง เช่น รายวัน รายสัปดาห์ หรือรายเดือน</w:t>
            </w:r>
          </w:p>
        </w:tc>
      </w:tr>
      <w:tr w:rsidR="00CE4F6A" w14:paraId="1E951138" w14:textId="77777777" w:rsidTr="0064289A">
        <w:tc>
          <w:tcPr>
            <w:tcW w:w="2122" w:type="dxa"/>
          </w:tcPr>
          <w:p w14:paraId="37E6F6CF" w14:textId="77777777" w:rsidR="0064289A" w:rsidRDefault="0064289A" w:rsidP="0064289A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7D487F73" w14:textId="77777777" w:rsidR="0064289A" w:rsidRDefault="0064289A" w:rsidP="0064289A">
            <w:pPr>
              <w:pStyle w:val="NormalH3"/>
              <w:ind w:firstLine="0"/>
            </w:pPr>
            <w:r>
              <w:t xml:space="preserve">1. </w:t>
            </w:r>
            <w:r>
              <w:rPr>
                <w:cs/>
              </w:rPr>
              <w:t>ผู้ใช้เลือกเมนูสถิติการใช้น้ำ</w:t>
            </w:r>
          </w:p>
          <w:p w14:paraId="614E479A" w14:textId="77777777" w:rsidR="0064289A" w:rsidRDefault="0064289A" w:rsidP="0064289A">
            <w:pPr>
              <w:pStyle w:val="NormalH3"/>
              <w:ind w:firstLine="0"/>
            </w:pPr>
            <w:r>
              <w:t xml:space="preserve">2. </w:t>
            </w:r>
            <w:r w:rsidR="00C2183D">
              <w:rPr>
                <w:cs/>
              </w:rPr>
              <w:t>ผู้ใช้เลือกช่วงเวลาที่ต้องการดู (รายวัน / รายเดือน / รายปี)</w:t>
            </w:r>
          </w:p>
          <w:p w14:paraId="131DBD48" w14:textId="77777777" w:rsidR="00C2183D" w:rsidRDefault="00C2183D" w:rsidP="00C2183D">
            <w:pPr>
              <w:pStyle w:val="NormalH3"/>
              <w:ind w:firstLine="0"/>
            </w:pPr>
            <w:r>
              <w:t xml:space="preserve">3. </w:t>
            </w:r>
            <w:r>
              <w:rPr>
                <w:cs/>
              </w:rPr>
              <w:t>ระบบดึงข้อมูลการใช้น้ำย้อนหลังจากฐานข้อมูล</w:t>
            </w:r>
          </w:p>
          <w:p w14:paraId="252BDB9E" w14:textId="76F340EE" w:rsidR="0064289A" w:rsidRDefault="0064289A" w:rsidP="0064289A">
            <w:pPr>
              <w:pStyle w:val="NormalH3"/>
              <w:ind w:firstLine="0"/>
            </w:pPr>
            <w:r>
              <w:t xml:space="preserve">4. </w:t>
            </w:r>
            <w:r>
              <w:rPr>
                <w:cs/>
              </w:rPr>
              <w:t>ระบบแสดงสถิติการใช้น้ำ</w:t>
            </w:r>
            <w:r w:rsidR="00C2183D">
              <w:rPr>
                <w:cs/>
              </w:rPr>
              <w:t>ให้ผู้ใช้</w:t>
            </w:r>
          </w:p>
        </w:tc>
      </w:tr>
    </w:tbl>
    <w:p w14:paraId="1982AAB5" w14:textId="77777777" w:rsidR="008F3F49" w:rsidRDefault="008F3F49" w:rsidP="00010642">
      <w:pPr>
        <w:pStyle w:val="NormalH3"/>
        <w:spacing w:before="240"/>
        <w:ind w:firstLine="0"/>
        <w:rPr>
          <w:b/>
          <w:bCs/>
        </w:rPr>
      </w:pPr>
      <w:bookmarkStart w:id="2" w:name="_Hlk224224761"/>
    </w:p>
    <w:p w14:paraId="35F05601" w14:textId="77777777" w:rsidR="008F3F49" w:rsidRDefault="008F3F49" w:rsidP="00010642">
      <w:pPr>
        <w:pStyle w:val="NormalH3"/>
        <w:spacing w:before="240"/>
        <w:ind w:firstLine="0"/>
        <w:rPr>
          <w:b/>
          <w:bCs/>
        </w:rPr>
      </w:pPr>
    </w:p>
    <w:p w14:paraId="4F416B19" w14:textId="77777777" w:rsidR="008F3F49" w:rsidRDefault="008F3F49" w:rsidP="00010642">
      <w:pPr>
        <w:pStyle w:val="NormalH3"/>
        <w:spacing w:before="240"/>
        <w:ind w:firstLine="0"/>
        <w:rPr>
          <w:b/>
          <w:bCs/>
        </w:rPr>
      </w:pPr>
    </w:p>
    <w:p w14:paraId="7F15119C" w14:textId="39D79E20" w:rsidR="0099626D" w:rsidRPr="004F29D9" w:rsidRDefault="004F29D9" w:rsidP="00010642">
      <w:pPr>
        <w:pStyle w:val="NormalH3"/>
        <w:spacing w:before="240"/>
        <w:ind w:firstLine="0"/>
        <w:rPr>
          <w:b/>
          <w:bCs/>
          <w:cs/>
        </w:rPr>
      </w:pPr>
      <w:r w:rsidRPr="00672AFD">
        <w:rPr>
          <w:b/>
          <w:bCs/>
        </w:rPr>
        <w:t>UC-0</w:t>
      </w:r>
      <w:r w:rsidR="00FB67CB">
        <w:rPr>
          <w:b/>
          <w:bCs/>
        </w:rPr>
        <w:t>3</w:t>
      </w:r>
      <w:r w:rsidRPr="00672AFD">
        <w:rPr>
          <w:b/>
          <w:bCs/>
        </w:rPr>
        <w:t>:</w:t>
      </w:r>
      <w:r w:rsidR="005A543B">
        <w:rPr>
          <w:b/>
          <w:bCs/>
        </w:rPr>
        <w:t xml:space="preserve"> </w:t>
      </w:r>
      <w:r w:rsidRPr="004F29D9">
        <w:rPr>
          <w:b/>
          <w:bCs/>
          <w:cs/>
        </w:rPr>
        <w:t>บันทึกกิจกรรมการใช้น้ำ</w:t>
      </w:r>
    </w:p>
    <w:tbl>
      <w:tblPr>
        <w:tblStyle w:val="a6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2F4CE43E" w14:textId="77777777" w:rsidTr="00CD0C8F">
        <w:tc>
          <w:tcPr>
            <w:tcW w:w="2122" w:type="dxa"/>
          </w:tcPr>
          <w:bookmarkEnd w:id="2"/>
          <w:p w14:paraId="11952595" w14:textId="77777777" w:rsidR="00CD0C8F" w:rsidRDefault="00CD0C8F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21CF7875" w14:textId="125F4E0E" w:rsidR="00CD0C8F" w:rsidRDefault="001C45F3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6CA76CAB" w14:textId="77777777" w:rsidTr="00CD0C8F">
        <w:tc>
          <w:tcPr>
            <w:tcW w:w="2122" w:type="dxa"/>
          </w:tcPr>
          <w:p w14:paraId="74180EA5" w14:textId="6BCAACA4" w:rsidR="007160E1" w:rsidRDefault="007160E1" w:rsidP="007160E1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</w:tcPr>
          <w:p w14:paraId="59F6D071" w14:textId="18AF4E46" w:rsidR="007160E1" w:rsidRDefault="007160E1" w:rsidP="007160E1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3</w:t>
            </w:r>
          </w:p>
        </w:tc>
      </w:tr>
      <w:tr w:rsidR="00CE4F6A" w14:paraId="0FDA7382" w14:textId="77777777" w:rsidTr="00CD0C8F">
        <w:tc>
          <w:tcPr>
            <w:tcW w:w="2122" w:type="dxa"/>
          </w:tcPr>
          <w:p w14:paraId="33DCD9CB" w14:textId="77777777" w:rsidR="00CD0C8F" w:rsidRDefault="00CD0C8F" w:rsidP="00CD0C8F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3A9C0E39" w14:textId="77777777" w:rsidR="00CD0C8F" w:rsidRDefault="00CD0C8F" w:rsidP="00CD0C8F">
            <w:pPr>
              <w:pStyle w:val="NormalH3"/>
              <w:ind w:firstLine="0"/>
            </w:pPr>
            <w:r w:rsidRPr="00273AFD">
              <w:rPr>
                <w:cs/>
              </w:rPr>
              <w:t>บันทึกกิจกรรมการใช้น้ำ</w:t>
            </w:r>
          </w:p>
        </w:tc>
      </w:tr>
      <w:tr w:rsidR="00CE4F6A" w14:paraId="308D8D47" w14:textId="77777777" w:rsidTr="00CD0C8F">
        <w:tc>
          <w:tcPr>
            <w:tcW w:w="2122" w:type="dxa"/>
          </w:tcPr>
          <w:p w14:paraId="4A8DEAB0" w14:textId="77777777" w:rsidR="00CD0C8F" w:rsidRDefault="00CD0C8F" w:rsidP="00CD0C8F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41713F13" w14:textId="77777777" w:rsidR="00CD0C8F" w:rsidRDefault="00CD0C8F" w:rsidP="00CD0C8F">
            <w:pPr>
              <w:pStyle w:val="NormalH3"/>
              <w:ind w:firstLine="0"/>
            </w:pPr>
            <w:r>
              <w:t>User</w:t>
            </w:r>
          </w:p>
        </w:tc>
      </w:tr>
      <w:tr w:rsidR="00CE4F6A" w14:paraId="44D83166" w14:textId="77777777" w:rsidTr="00CD0C8F">
        <w:tc>
          <w:tcPr>
            <w:tcW w:w="2122" w:type="dxa"/>
          </w:tcPr>
          <w:p w14:paraId="41719A4F" w14:textId="77777777" w:rsidR="00CD0C8F" w:rsidRDefault="00CD0C8F" w:rsidP="00CD0C8F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3E39A769" w14:textId="77777777" w:rsidR="00CD0C8F" w:rsidRDefault="00CD0C8F" w:rsidP="00CD0C8F">
            <w:pPr>
              <w:pStyle w:val="NormalH3"/>
              <w:ind w:firstLine="0"/>
            </w:pPr>
            <w:r w:rsidRPr="009E12BB">
              <w:rPr>
                <w:cs/>
              </w:rPr>
              <w:t>ผู้ใช้สามารถบันทึกกิจกรรมที่เกี่ยวข้องกับการใช้น้ำ เช่น การรดน้ำต้นไม้ หรือการใช้น้ำในครัวเรือน</w:t>
            </w:r>
          </w:p>
        </w:tc>
      </w:tr>
      <w:tr w:rsidR="00CE4F6A" w14:paraId="2BCE00BB" w14:textId="77777777" w:rsidTr="00962E2F">
        <w:tc>
          <w:tcPr>
            <w:tcW w:w="2122" w:type="dxa"/>
          </w:tcPr>
          <w:p w14:paraId="34EBF01F" w14:textId="77777777" w:rsidR="00CD0C8F" w:rsidRDefault="00CD0C8F" w:rsidP="00CD0C8F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  <w:vAlign w:val="center"/>
          </w:tcPr>
          <w:p w14:paraId="5A679579" w14:textId="77777777" w:rsidR="00CD0C8F" w:rsidRDefault="00CD0C8F" w:rsidP="00962E2F">
            <w:pPr>
              <w:pStyle w:val="NormalH3"/>
              <w:ind w:firstLine="0"/>
              <w:jc w:val="left"/>
            </w:pPr>
            <w:r>
              <w:t xml:space="preserve">1. </w:t>
            </w:r>
            <w:r>
              <w:rPr>
                <w:cs/>
              </w:rPr>
              <w:t>ผู้ใช้เลือกเมนูบันทึกกิจกรรม</w:t>
            </w:r>
          </w:p>
          <w:p w14:paraId="52DE3659" w14:textId="77777777" w:rsidR="00CD0C8F" w:rsidRDefault="00CD0C8F" w:rsidP="00962E2F">
            <w:pPr>
              <w:pStyle w:val="NormalH3"/>
              <w:ind w:firstLine="0"/>
              <w:jc w:val="left"/>
            </w:pPr>
            <w:r>
              <w:t xml:space="preserve">2. </w:t>
            </w:r>
            <w:r>
              <w:rPr>
                <w:cs/>
              </w:rPr>
              <w:t>ผู้ใช้กรอกข้อมูลกิจกรรมการใช้น้ำ</w:t>
            </w:r>
          </w:p>
          <w:p w14:paraId="31D7C3AF" w14:textId="77777777" w:rsidR="00CD0C8F" w:rsidRDefault="00CD0C8F" w:rsidP="00962E2F">
            <w:pPr>
              <w:pStyle w:val="NormalH3"/>
              <w:ind w:firstLine="0"/>
              <w:jc w:val="left"/>
            </w:pPr>
            <w:r>
              <w:t xml:space="preserve">3. </w:t>
            </w:r>
            <w:r>
              <w:rPr>
                <w:cs/>
              </w:rPr>
              <w:t>ผู้ใช้กดยืนยันการบันทึก</w:t>
            </w:r>
          </w:p>
          <w:p w14:paraId="3D7AD1C3" w14:textId="77777777" w:rsidR="00CD0C8F" w:rsidRDefault="00CD0C8F" w:rsidP="00962E2F">
            <w:pPr>
              <w:pStyle w:val="NormalH3"/>
              <w:ind w:firstLine="0"/>
              <w:jc w:val="left"/>
            </w:pPr>
            <w:r>
              <w:t xml:space="preserve">4. </w:t>
            </w:r>
            <w:r>
              <w:rPr>
                <w:cs/>
              </w:rPr>
              <w:t>ระบบจัดเก็บข้อมูลในฐานข้อมูล</w:t>
            </w:r>
          </w:p>
        </w:tc>
      </w:tr>
    </w:tbl>
    <w:p w14:paraId="38F63D4F" w14:textId="77777777" w:rsidR="0041679D" w:rsidRDefault="0041679D" w:rsidP="00010642">
      <w:pPr>
        <w:pStyle w:val="NormalH3"/>
        <w:spacing w:before="240" w:after="240"/>
        <w:ind w:firstLine="0"/>
        <w:rPr>
          <w:b/>
          <w:bCs/>
        </w:rPr>
      </w:pPr>
    </w:p>
    <w:p w14:paraId="3B6576BC" w14:textId="7B1DB426" w:rsidR="00554726" w:rsidRPr="00FB67CB" w:rsidRDefault="00FB67CB" w:rsidP="00010642">
      <w:pPr>
        <w:pStyle w:val="NormalH3"/>
        <w:spacing w:before="240" w:after="240"/>
        <w:ind w:firstLine="0"/>
        <w:rPr>
          <w:b/>
          <w:bCs/>
        </w:rPr>
      </w:pPr>
      <w:r w:rsidRPr="00672AFD">
        <w:rPr>
          <w:b/>
          <w:bCs/>
        </w:rPr>
        <w:lastRenderedPageBreak/>
        <w:t>UC-0</w:t>
      </w:r>
      <w:r>
        <w:rPr>
          <w:b/>
          <w:bCs/>
        </w:rPr>
        <w:t>4</w:t>
      </w:r>
      <w:r w:rsidRPr="00672AFD">
        <w:rPr>
          <w:b/>
          <w:bCs/>
        </w:rPr>
        <w:t>:</w:t>
      </w:r>
      <w:r w:rsidR="00611AB7">
        <w:rPr>
          <w:b/>
          <w:bCs/>
        </w:rPr>
        <w:t xml:space="preserve"> </w:t>
      </w:r>
      <w:r w:rsidRPr="00FB67CB">
        <w:rPr>
          <w:b/>
          <w:bCs/>
          <w:cs/>
        </w:rPr>
        <w:t xml:space="preserve">รับคำแนะนำการใช้น้ำจาก </w:t>
      </w:r>
      <w:r w:rsidRPr="00FB67CB">
        <w:rPr>
          <w:b/>
          <w:bCs/>
        </w:rPr>
        <w:t>AI</w:t>
      </w:r>
    </w:p>
    <w:tbl>
      <w:tblPr>
        <w:tblStyle w:val="a6"/>
        <w:tblpPr w:leftFromText="180" w:rightFromText="180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3F61B26C" w14:textId="77777777" w:rsidTr="00CD0C8F">
        <w:tc>
          <w:tcPr>
            <w:tcW w:w="2122" w:type="dxa"/>
          </w:tcPr>
          <w:p w14:paraId="43FDF921" w14:textId="77777777" w:rsidR="00CD0C8F" w:rsidRDefault="00CD0C8F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014B434E" w14:textId="1C60098F" w:rsidR="00CD0C8F" w:rsidRDefault="001C45F3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46DCB9AE" w14:textId="77777777" w:rsidTr="00CD0C8F">
        <w:tc>
          <w:tcPr>
            <w:tcW w:w="2122" w:type="dxa"/>
          </w:tcPr>
          <w:p w14:paraId="0D888D67" w14:textId="0D595850" w:rsidR="007160E1" w:rsidRDefault="007160E1" w:rsidP="007160E1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 case ID</w:t>
            </w:r>
          </w:p>
        </w:tc>
        <w:tc>
          <w:tcPr>
            <w:tcW w:w="6230" w:type="dxa"/>
          </w:tcPr>
          <w:p w14:paraId="4AA569E8" w14:textId="441475FE" w:rsidR="007160E1" w:rsidRDefault="007160E1" w:rsidP="007160E1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4</w:t>
            </w:r>
          </w:p>
        </w:tc>
      </w:tr>
      <w:tr w:rsidR="00CE4F6A" w14:paraId="36CD172B" w14:textId="77777777" w:rsidTr="00CD0C8F">
        <w:tc>
          <w:tcPr>
            <w:tcW w:w="2122" w:type="dxa"/>
          </w:tcPr>
          <w:p w14:paraId="22069DB9" w14:textId="77777777" w:rsidR="00CD0C8F" w:rsidRDefault="00CD0C8F" w:rsidP="00CD0C8F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72DD81E5" w14:textId="77777777" w:rsidR="00CD0C8F" w:rsidRDefault="00CD0C8F" w:rsidP="00CD0C8F">
            <w:pPr>
              <w:pStyle w:val="NormalH3"/>
              <w:ind w:firstLine="0"/>
            </w:pPr>
            <w:r w:rsidRPr="00643B49">
              <w:rPr>
                <w:cs/>
              </w:rPr>
              <w:t xml:space="preserve">รับคำแนะนำการใช้น้ำจาก </w:t>
            </w:r>
            <w:r w:rsidRPr="00643B49">
              <w:t>AI</w:t>
            </w:r>
          </w:p>
        </w:tc>
      </w:tr>
      <w:tr w:rsidR="00CE4F6A" w14:paraId="1D8A569C" w14:textId="77777777" w:rsidTr="00CD0C8F">
        <w:tc>
          <w:tcPr>
            <w:tcW w:w="2122" w:type="dxa"/>
          </w:tcPr>
          <w:p w14:paraId="74FE9287" w14:textId="77777777" w:rsidR="00CD0C8F" w:rsidRDefault="00CD0C8F" w:rsidP="00CD0C8F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654830F0" w14:textId="77777777" w:rsidR="00CD0C8F" w:rsidRDefault="00CD0C8F" w:rsidP="00CD0C8F">
            <w:pPr>
              <w:pStyle w:val="NormalH3"/>
              <w:ind w:firstLine="0"/>
            </w:pPr>
            <w:r>
              <w:t>User</w:t>
            </w:r>
          </w:p>
        </w:tc>
      </w:tr>
      <w:tr w:rsidR="00CE4F6A" w14:paraId="0F4D3323" w14:textId="77777777" w:rsidTr="00CD0C8F">
        <w:tc>
          <w:tcPr>
            <w:tcW w:w="2122" w:type="dxa"/>
          </w:tcPr>
          <w:p w14:paraId="5F2955F8" w14:textId="77777777" w:rsidR="00CD0C8F" w:rsidRDefault="00CD0C8F" w:rsidP="00CD0C8F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4FD3E6E1" w14:textId="77777777" w:rsidR="00CD0C8F" w:rsidRDefault="00CD0C8F" w:rsidP="00962E2F">
            <w:pPr>
              <w:pStyle w:val="NormalH3"/>
              <w:ind w:firstLine="0"/>
            </w:pPr>
            <w:r w:rsidRPr="00C75822">
              <w:rPr>
                <w:cs/>
              </w:rPr>
              <w:t xml:space="preserve">ระบบ </w:t>
            </w:r>
            <w:r w:rsidRPr="00C75822">
              <w:t xml:space="preserve">AI </w:t>
            </w:r>
            <w:r w:rsidRPr="00C75822">
              <w:rPr>
                <w:cs/>
              </w:rPr>
              <w:t>วิเคราะห์ข้อมูลการใช้น้ำของผู้ใช้และให้คำแนะนำในการใช้น้ำอย่างมีประสิทธิภาพ</w:t>
            </w:r>
          </w:p>
        </w:tc>
      </w:tr>
      <w:tr w:rsidR="00CE4F6A" w14:paraId="280F4604" w14:textId="77777777" w:rsidTr="00CD0C8F">
        <w:tc>
          <w:tcPr>
            <w:tcW w:w="2122" w:type="dxa"/>
          </w:tcPr>
          <w:p w14:paraId="1FAF80B0" w14:textId="77777777" w:rsidR="00CD0C8F" w:rsidRDefault="00CD0C8F" w:rsidP="00CD0C8F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2AE8918B" w14:textId="77777777" w:rsidR="00CD0C8F" w:rsidRDefault="00CD0C8F" w:rsidP="00CD0C8F">
            <w:pPr>
              <w:pStyle w:val="NormalH3"/>
              <w:ind w:firstLine="0"/>
            </w:pPr>
            <w:r>
              <w:t xml:space="preserve">1. </w:t>
            </w:r>
            <w:r>
              <w:rPr>
                <w:cs/>
              </w:rPr>
              <w:t>ระบบรวบรวมข้อมูลการใช้น้ำ</w:t>
            </w:r>
          </w:p>
          <w:p w14:paraId="37243E6A" w14:textId="77777777" w:rsidR="00CD0C8F" w:rsidRDefault="00CD0C8F" w:rsidP="00CD0C8F">
            <w:pPr>
              <w:pStyle w:val="NormalH3"/>
              <w:ind w:firstLine="0"/>
            </w:pPr>
            <w:r>
              <w:t xml:space="preserve">2. AI </w:t>
            </w:r>
            <w:r>
              <w:rPr>
                <w:cs/>
              </w:rPr>
              <w:t>วิเคราะห์ข้อมูล</w:t>
            </w:r>
          </w:p>
          <w:p w14:paraId="047B35D6" w14:textId="77777777" w:rsidR="00CD0C8F" w:rsidRDefault="00CD0C8F" w:rsidP="00CD0C8F">
            <w:pPr>
              <w:pStyle w:val="NormalH3"/>
              <w:ind w:firstLine="0"/>
            </w:pPr>
            <w:r>
              <w:t xml:space="preserve">3. </w:t>
            </w:r>
            <w:r>
              <w:rPr>
                <w:cs/>
              </w:rPr>
              <w:t>ระบบสร้างคำแนะนำ</w:t>
            </w:r>
          </w:p>
          <w:p w14:paraId="05CD179B" w14:textId="77777777" w:rsidR="00CD0C8F" w:rsidRDefault="00CD0C8F" w:rsidP="00CD0C8F">
            <w:pPr>
              <w:pStyle w:val="NormalH3"/>
              <w:ind w:firstLine="0"/>
            </w:pPr>
            <w:r>
              <w:t xml:space="preserve">4. </w:t>
            </w:r>
            <w:r>
              <w:rPr>
                <w:cs/>
              </w:rPr>
              <w:t>ระบบแสดงคำแนะนำให้ผู้ใช้</w:t>
            </w:r>
          </w:p>
        </w:tc>
      </w:tr>
    </w:tbl>
    <w:p w14:paraId="34798036" w14:textId="77777777" w:rsidR="008F3F49" w:rsidRDefault="008F3F49" w:rsidP="00010642">
      <w:pPr>
        <w:pStyle w:val="NormalH3"/>
        <w:spacing w:before="240"/>
        <w:ind w:firstLine="0"/>
        <w:rPr>
          <w:b/>
          <w:bCs/>
        </w:rPr>
      </w:pPr>
    </w:p>
    <w:p w14:paraId="400EFD93" w14:textId="1B3C1F29" w:rsidR="005A543B" w:rsidRPr="005A543B" w:rsidRDefault="00FB67CB" w:rsidP="00010642">
      <w:pPr>
        <w:pStyle w:val="NormalH3"/>
        <w:spacing w:before="240"/>
        <w:ind w:firstLine="0"/>
        <w:rPr>
          <w:b/>
          <w:bCs/>
        </w:rPr>
      </w:pPr>
      <w:r w:rsidRPr="00672AFD">
        <w:rPr>
          <w:b/>
          <w:bCs/>
        </w:rPr>
        <w:t>UC-0</w:t>
      </w:r>
      <w:r>
        <w:rPr>
          <w:b/>
          <w:bCs/>
        </w:rPr>
        <w:t>5</w:t>
      </w:r>
      <w:r w:rsidRPr="00672AFD">
        <w:rPr>
          <w:b/>
          <w:bCs/>
        </w:rPr>
        <w:t>:</w:t>
      </w:r>
      <w:r w:rsidR="00611AB7">
        <w:rPr>
          <w:rFonts w:hint="cs"/>
          <w:b/>
          <w:bCs/>
          <w:cs/>
        </w:rPr>
        <w:t xml:space="preserve"> </w:t>
      </w:r>
      <w:r w:rsidRPr="00FB67CB">
        <w:rPr>
          <w:b/>
          <w:bCs/>
          <w:cs/>
        </w:rPr>
        <w:t>รับการแจ้งเตือน</w:t>
      </w:r>
    </w:p>
    <w:tbl>
      <w:tblPr>
        <w:tblStyle w:val="a6"/>
        <w:tblpPr w:leftFromText="180" w:rightFromText="180" w:vertAnchor="text" w:horzAnchor="margin" w:tblpXSpec="center" w:tblpY="181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34A4F8BE" w14:textId="77777777" w:rsidTr="00CD0C8F">
        <w:tc>
          <w:tcPr>
            <w:tcW w:w="2122" w:type="dxa"/>
          </w:tcPr>
          <w:p w14:paraId="71648BC3" w14:textId="77777777" w:rsidR="00CD0C8F" w:rsidRDefault="00CD0C8F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3952B2DF" w14:textId="6C193968" w:rsidR="00CD0C8F" w:rsidRDefault="001C45F3" w:rsidP="00CD0C8F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72C46E7D" w14:textId="77777777" w:rsidTr="00CD0C8F">
        <w:tc>
          <w:tcPr>
            <w:tcW w:w="2122" w:type="dxa"/>
          </w:tcPr>
          <w:p w14:paraId="57EAC9A8" w14:textId="69967AB6" w:rsidR="007160E1" w:rsidRDefault="007160E1" w:rsidP="007160E1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</w:tcPr>
          <w:p w14:paraId="65471383" w14:textId="61554342" w:rsidR="007160E1" w:rsidRDefault="007160E1" w:rsidP="007160E1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5</w:t>
            </w:r>
          </w:p>
        </w:tc>
      </w:tr>
      <w:tr w:rsidR="00CE4F6A" w14:paraId="010790A1" w14:textId="77777777" w:rsidTr="00CD0C8F">
        <w:tc>
          <w:tcPr>
            <w:tcW w:w="2122" w:type="dxa"/>
          </w:tcPr>
          <w:p w14:paraId="37E761CC" w14:textId="77777777" w:rsidR="00CD0C8F" w:rsidRDefault="00CD0C8F" w:rsidP="00CD0C8F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429FA19B" w14:textId="77777777" w:rsidR="00CD0C8F" w:rsidRDefault="00CD0C8F" w:rsidP="00CD0C8F">
            <w:pPr>
              <w:pStyle w:val="NormalH3"/>
              <w:ind w:firstLine="0"/>
            </w:pPr>
            <w:r w:rsidRPr="00190AD4">
              <w:rPr>
                <w:cs/>
              </w:rPr>
              <w:t>รับการแจ้งเตือน</w:t>
            </w:r>
          </w:p>
        </w:tc>
      </w:tr>
      <w:tr w:rsidR="00CE4F6A" w14:paraId="17F49B6D" w14:textId="77777777" w:rsidTr="00CD0C8F">
        <w:tc>
          <w:tcPr>
            <w:tcW w:w="2122" w:type="dxa"/>
          </w:tcPr>
          <w:p w14:paraId="1A441162" w14:textId="77777777" w:rsidR="00CD0C8F" w:rsidRDefault="00CD0C8F" w:rsidP="00CD0C8F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405BAC7A" w14:textId="77777777" w:rsidR="00CD0C8F" w:rsidRDefault="00CD0C8F" w:rsidP="00CD0C8F">
            <w:pPr>
              <w:pStyle w:val="NormalH3"/>
              <w:ind w:firstLine="0"/>
            </w:pPr>
            <w:r>
              <w:t>User</w:t>
            </w:r>
          </w:p>
        </w:tc>
      </w:tr>
      <w:tr w:rsidR="00CE4F6A" w14:paraId="30111FF2" w14:textId="77777777" w:rsidTr="00CD0C8F">
        <w:tc>
          <w:tcPr>
            <w:tcW w:w="2122" w:type="dxa"/>
          </w:tcPr>
          <w:p w14:paraId="1DFB7154" w14:textId="77777777" w:rsidR="00CD0C8F" w:rsidRDefault="00CD0C8F" w:rsidP="00CD0C8F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523756FE" w14:textId="77777777" w:rsidR="00CD0C8F" w:rsidRDefault="00CD0C8F" w:rsidP="00CD0C8F">
            <w:pPr>
              <w:pStyle w:val="NormalH3"/>
              <w:ind w:firstLine="0"/>
            </w:pPr>
            <w:r w:rsidRPr="00966161">
              <w:rPr>
                <w:cs/>
              </w:rPr>
              <w:t>ระบบแจ้งเตือนผู้ใช้เมื่อระดับน้ำผิดปกติ เช่น น้ำต่ำเกินไปหรือการไหลผิดปกติ</w:t>
            </w:r>
          </w:p>
        </w:tc>
      </w:tr>
      <w:tr w:rsidR="00CE4F6A" w14:paraId="5952B23E" w14:textId="77777777" w:rsidTr="00CD0C8F">
        <w:tc>
          <w:tcPr>
            <w:tcW w:w="2122" w:type="dxa"/>
          </w:tcPr>
          <w:p w14:paraId="1C03604E" w14:textId="77777777" w:rsidR="00CD0C8F" w:rsidRDefault="00CD0C8F" w:rsidP="00CD0C8F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48925E90" w14:textId="77777777" w:rsidR="00CD0C8F" w:rsidRDefault="00CD0C8F" w:rsidP="00CD0C8F">
            <w:pPr>
              <w:pStyle w:val="NormalH3"/>
              <w:ind w:firstLine="0"/>
            </w:pPr>
            <w:r>
              <w:t xml:space="preserve">1. </w:t>
            </w:r>
            <w:r>
              <w:rPr>
                <w:cs/>
              </w:rPr>
              <w:t>เซ็นเซอร์ตรวจวัดระดับน้ำ</w:t>
            </w:r>
          </w:p>
          <w:p w14:paraId="32428611" w14:textId="77777777" w:rsidR="00CD0C8F" w:rsidRDefault="00CD0C8F" w:rsidP="00CD0C8F">
            <w:pPr>
              <w:pStyle w:val="NormalH3"/>
              <w:ind w:firstLine="0"/>
            </w:pPr>
            <w:r>
              <w:t xml:space="preserve">2. </w:t>
            </w:r>
            <w:r>
              <w:rPr>
                <w:cs/>
              </w:rPr>
              <w:t>ระบบตรวจสอบค่าที่วัดได้</w:t>
            </w:r>
          </w:p>
          <w:p w14:paraId="3D1E0627" w14:textId="77777777" w:rsidR="00CD0C8F" w:rsidRDefault="00CD0C8F" w:rsidP="00CD0C8F">
            <w:pPr>
              <w:pStyle w:val="NormalH3"/>
              <w:ind w:firstLine="0"/>
            </w:pPr>
            <w:r>
              <w:t xml:space="preserve">3. </w:t>
            </w:r>
            <w:r>
              <w:rPr>
                <w:cs/>
              </w:rPr>
              <w:t>หากเกินค่าที่กำหนด ระบบส่งการแจ้งเตือน</w:t>
            </w:r>
          </w:p>
          <w:p w14:paraId="43DEE70D" w14:textId="77777777" w:rsidR="00CD0C8F" w:rsidRDefault="00CD0C8F" w:rsidP="00CD0C8F">
            <w:pPr>
              <w:pStyle w:val="NormalH3"/>
              <w:ind w:firstLine="0"/>
            </w:pPr>
            <w:r>
              <w:t xml:space="preserve">4. </w:t>
            </w:r>
            <w:r>
              <w:rPr>
                <w:cs/>
              </w:rPr>
              <w:t>ผู้ใช้ได้รับการแจ้งเตือนผ่านแอป</w:t>
            </w:r>
          </w:p>
        </w:tc>
      </w:tr>
    </w:tbl>
    <w:p w14:paraId="3A973C50" w14:textId="77777777" w:rsidR="00693601" w:rsidRDefault="00693601" w:rsidP="00E030D8">
      <w:pPr>
        <w:pStyle w:val="NormalH3"/>
        <w:ind w:firstLine="0"/>
      </w:pPr>
    </w:p>
    <w:p w14:paraId="733B0F3F" w14:textId="77777777" w:rsidR="005A543B" w:rsidRDefault="005A543B" w:rsidP="00E030D8">
      <w:pPr>
        <w:pStyle w:val="NormalH3"/>
        <w:ind w:firstLine="0"/>
      </w:pPr>
    </w:p>
    <w:p w14:paraId="73C27E61" w14:textId="77777777" w:rsidR="0041679D" w:rsidRDefault="0041679D" w:rsidP="008F3F49">
      <w:pPr>
        <w:ind w:firstLine="0"/>
        <w:rPr>
          <w:b/>
          <w:bCs/>
        </w:rPr>
      </w:pPr>
    </w:p>
    <w:p w14:paraId="03E81991" w14:textId="77777777" w:rsidR="0041679D" w:rsidRDefault="0041679D" w:rsidP="008F3F49">
      <w:pPr>
        <w:ind w:firstLine="0"/>
        <w:rPr>
          <w:b/>
          <w:bCs/>
        </w:rPr>
      </w:pPr>
    </w:p>
    <w:p w14:paraId="22EFFF7E" w14:textId="77777777" w:rsidR="0041679D" w:rsidRDefault="0041679D" w:rsidP="008F3F49">
      <w:pPr>
        <w:ind w:firstLine="0"/>
        <w:rPr>
          <w:b/>
          <w:bCs/>
        </w:rPr>
      </w:pPr>
    </w:p>
    <w:p w14:paraId="06F4E32E" w14:textId="77777777" w:rsidR="0041679D" w:rsidRDefault="0041679D" w:rsidP="008F3F49">
      <w:pPr>
        <w:ind w:firstLine="0"/>
        <w:rPr>
          <w:b/>
          <w:bCs/>
        </w:rPr>
      </w:pPr>
    </w:p>
    <w:p w14:paraId="699DD1FE" w14:textId="6B15ACD9" w:rsidR="00482C3A" w:rsidRDefault="008F3F49" w:rsidP="008F3F49">
      <w:pPr>
        <w:ind w:firstLine="0"/>
      </w:pPr>
      <w:r w:rsidRPr="00A9644B">
        <w:rPr>
          <w:b/>
          <w:bCs/>
        </w:rPr>
        <w:lastRenderedPageBreak/>
        <w:t xml:space="preserve">UC-06: </w:t>
      </w:r>
      <w:r w:rsidRPr="00A9644B">
        <w:rPr>
          <w:rFonts w:hint="cs"/>
          <w:b/>
          <w:bCs/>
          <w:cs/>
        </w:rPr>
        <w:t>วัดระดับน้ำ</w:t>
      </w:r>
    </w:p>
    <w:p w14:paraId="4664363F" w14:textId="7F18A8AF" w:rsidR="00212FA0" w:rsidRPr="008F3F49" w:rsidRDefault="00212FA0" w:rsidP="008F3F49">
      <w:pPr>
        <w:ind w:firstLine="0"/>
      </w:pPr>
    </w:p>
    <w:tbl>
      <w:tblPr>
        <w:tblStyle w:val="a6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5548FE" w14:paraId="1060ADD4" w14:textId="77777777" w:rsidTr="00010642">
        <w:tc>
          <w:tcPr>
            <w:tcW w:w="2122" w:type="dxa"/>
            <w:vAlign w:val="center"/>
          </w:tcPr>
          <w:p w14:paraId="0D81F312" w14:textId="620661C3" w:rsidR="004644BE" w:rsidRDefault="004644BE" w:rsidP="00A9644B">
            <w:pPr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  <w:vAlign w:val="center"/>
          </w:tcPr>
          <w:p w14:paraId="4D56A765" w14:textId="29E15048" w:rsidR="004644BE" w:rsidRDefault="004644BE" w:rsidP="00A9644B">
            <w:pPr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5548FE" w14:paraId="3515124A" w14:textId="77777777" w:rsidTr="00010642">
        <w:tc>
          <w:tcPr>
            <w:tcW w:w="2122" w:type="dxa"/>
            <w:vAlign w:val="center"/>
          </w:tcPr>
          <w:p w14:paraId="67F95336" w14:textId="5A869E71" w:rsidR="004644BE" w:rsidRDefault="004644BE" w:rsidP="00A9644B">
            <w:pPr>
              <w:ind w:firstLine="0"/>
              <w:jc w:val="both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  <w:vAlign w:val="center"/>
          </w:tcPr>
          <w:p w14:paraId="62FA3D78" w14:textId="797942AB" w:rsidR="004644BE" w:rsidRDefault="004644BE" w:rsidP="00A9644B">
            <w:pPr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6</w:t>
            </w:r>
          </w:p>
        </w:tc>
      </w:tr>
      <w:tr w:rsidR="005548FE" w14:paraId="19D8F181" w14:textId="77777777" w:rsidTr="00010642">
        <w:tc>
          <w:tcPr>
            <w:tcW w:w="2122" w:type="dxa"/>
            <w:vAlign w:val="center"/>
          </w:tcPr>
          <w:p w14:paraId="046B77BB" w14:textId="3BFF905C" w:rsidR="004644BE" w:rsidRDefault="004644BE" w:rsidP="00A9644B">
            <w:pPr>
              <w:ind w:firstLine="0"/>
              <w:jc w:val="both"/>
            </w:pPr>
            <w:r>
              <w:t>Use case Name</w:t>
            </w:r>
          </w:p>
        </w:tc>
        <w:tc>
          <w:tcPr>
            <w:tcW w:w="6230" w:type="dxa"/>
            <w:vAlign w:val="center"/>
          </w:tcPr>
          <w:p w14:paraId="29DCE20E" w14:textId="78A25E54" w:rsidR="004644BE" w:rsidRDefault="00592A1C" w:rsidP="00A9644B">
            <w:pPr>
              <w:ind w:firstLine="0"/>
              <w:jc w:val="left"/>
            </w:pPr>
            <w:r w:rsidRPr="00592A1C">
              <w:rPr>
                <w:cs/>
              </w:rPr>
              <w:t>ตรวจวัดระดับน้ำและอัตราการไหล</w:t>
            </w:r>
          </w:p>
        </w:tc>
      </w:tr>
      <w:tr w:rsidR="005548FE" w14:paraId="75BFFA03" w14:textId="77777777" w:rsidTr="00010642">
        <w:tc>
          <w:tcPr>
            <w:tcW w:w="2122" w:type="dxa"/>
            <w:vAlign w:val="center"/>
          </w:tcPr>
          <w:p w14:paraId="32B5A11B" w14:textId="1ED1BB54" w:rsidR="004644BE" w:rsidRDefault="004644BE" w:rsidP="00A9644B">
            <w:pPr>
              <w:ind w:firstLine="0"/>
              <w:jc w:val="both"/>
            </w:pPr>
            <w:r>
              <w:t>Actor</w:t>
            </w:r>
          </w:p>
        </w:tc>
        <w:tc>
          <w:tcPr>
            <w:tcW w:w="6230" w:type="dxa"/>
            <w:vAlign w:val="center"/>
          </w:tcPr>
          <w:p w14:paraId="7CF247F8" w14:textId="6F0C4008" w:rsidR="004644BE" w:rsidRDefault="004644BE" w:rsidP="00A9644B">
            <w:pPr>
              <w:ind w:firstLine="0"/>
              <w:jc w:val="left"/>
            </w:pPr>
            <w:r w:rsidRPr="00B54E68">
              <w:t>IoT Device</w:t>
            </w:r>
          </w:p>
        </w:tc>
      </w:tr>
      <w:tr w:rsidR="005548FE" w14:paraId="048BD684" w14:textId="77777777" w:rsidTr="00010642">
        <w:tc>
          <w:tcPr>
            <w:tcW w:w="2122" w:type="dxa"/>
          </w:tcPr>
          <w:p w14:paraId="60E74E48" w14:textId="44016DCA" w:rsidR="004644BE" w:rsidRDefault="004644BE" w:rsidP="00A9644B">
            <w:pPr>
              <w:ind w:firstLine="0"/>
              <w:jc w:val="left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  <w:vAlign w:val="center"/>
          </w:tcPr>
          <w:p w14:paraId="24B3107A" w14:textId="777BD2F0" w:rsidR="004644BE" w:rsidRDefault="000641DF" w:rsidP="00A9644B">
            <w:pPr>
              <w:ind w:firstLine="0"/>
              <w:jc w:val="left"/>
            </w:pPr>
            <w:r w:rsidRPr="000641DF">
              <w:rPr>
                <w:cs/>
              </w:rPr>
              <w:t xml:space="preserve">อุปกรณ์ </w:t>
            </w:r>
            <w:r w:rsidRPr="000641DF">
              <w:t xml:space="preserve">IoT </w:t>
            </w:r>
            <w:r w:rsidRPr="000641DF">
              <w:rPr>
                <w:cs/>
              </w:rPr>
              <w:t>ทำหน้าที่ตรวจวัดระดับน้ำผ่านเซนเซอร์</w:t>
            </w:r>
            <w:proofErr w:type="spellStart"/>
            <w:r w:rsidRPr="000641DF">
              <w:rPr>
                <w:cs/>
              </w:rPr>
              <w:t>อัล</w:t>
            </w:r>
            <w:proofErr w:type="spellEnd"/>
            <w:r w:rsidRPr="000641DF">
              <w:rPr>
                <w:cs/>
              </w:rPr>
              <w:t xml:space="preserve">ตราโซนิคและวัดอัตราการไหลผ่าน </w:t>
            </w:r>
            <w:r w:rsidRPr="000641DF">
              <w:t xml:space="preserve">Flow Sensor </w:t>
            </w:r>
            <w:r w:rsidRPr="000641DF">
              <w:rPr>
                <w:cs/>
              </w:rPr>
              <w:t xml:space="preserve">เพื่อส่งข้อมูลไปยัง </w:t>
            </w:r>
            <w:r w:rsidRPr="000641DF">
              <w:t xml:space="preserve">Cloud </w:t>
            </w:r>
            <w:r w:rsidRPr="000641DF">
              <w:rPr>
                <w:cs/>
              </w:rPr>
              <w:t>สำหรับการประมวลผลและแสดงผล</w:t>
            </w:r>
          </w:p>
        </w:tc>
      </w:tr>
      <w:tr w:rsidR="005548FE" w14:paraId="5D0D7124" w14:textId="77777777" w:rsidTr="00010642">
        <w:tc>
          <w:tcPr>
            <w:tcW w:w="2122" w:type="dxa"/>
          </w:tcPr>
          <w:p w14:paraId="03B1304B" w14:textId="25503BA0" w:rsidR="004644BE" w:rsidRDefault="004644BE" w:rsidP="00A9644B">
            <w:pPr>
              <w:ind w:firstLine="0"/>
              <w:jc w:val="left"/>
            </w:pPr>
            <w:r>
              <w:t>Main Flow</w:t>
            </w:r>
          </w:p>
        </w:tc>
        <w:tc>
          <w:tcPr>
            <w:tcW w:w="6230" w:type="dxa"/>
            <w:vAlign w:val="center"/>
          </w:tcPr>
          <w:p w14:paraId="20DE6F76" w14:textId="6D7B23E6" w:rsidR="00050935" w:rsidRPr="00050935" w:rsidRDefault="00050935" w:rsidP="00050935">
            <w:pPr>
              <w:ind w:firstLine="0"/>
              <w:jc w:val="left"/>
            </w:pPr>
            <w:r w:rsidRPr="00050935">
              <w:t xml:space="preserve">1. </w:t>
            </w:r>
            <w:r w:rsidRPr="00050935">
              <w:rPr>
                <w:cs/>
              </w:rPr>
              <w:t>เซนเซอร์</w:t>
            </w:r>
            <w:proofErr w:type="spellStart"/>
            <w:r w:rsidRPr="00050935">
              <w:rPr>
                <w:cs/>
              </w:rPr>
              <w:t>อัล</w:t>
            </w:r>
            <w:proofErr w:type="spellEnd"/>
            <w:r w:rsidRPr="00050935">
              <w:rPr>
                <w:cs/>
              </w:rPr>
              <w:t>ตราโซนิคตรวจวัดระยะห่างเพื่อระบุระดับน้ำภายในแทง</w:t>
            </w:r>
            <w:proofErr w:type="spellStart"/>
            <w:r w:rsidRPr="00050935">
              <w:rPr>
                <w:cs/>
              </w:rPr>
              <w:t>ค์</w:t>
            </w:r>
            <w:proofErr w:type="spellEnd"/>
            <w:r w:rsidRPr="00050935">
              <w:t xml:space="preserve"> </w:t>
            </w:r>
          </w:p>
          <w:p w14:paraId="4FC63CF3" w14:textId="01047A22" w:rsidR="00050935" w:rsidRPr="00050935" w:rsidRDefault="00050935" w:rsidP="00050935">
            <w:pPr>
              <w:ind w:firstLine="0"/>
              <w:jc w:val="left"/>
              <w:rPr>
                <w:cs/>
              </w:rPr>
            </w:pPr>
            <w:r w:rsidRPr="00050935">
              <w:t xml:space="preserve">2. Flow Sensor </w:t>
            </w:r>
            <w:r w:rsidRPr="00050935">
              <w:rPr>
                <w:cs/>
              </w:rPr>
              <w:t>ตรวจวัดอัตราการไหลของน้ำจากท่อโดยตรง</w:t>
            </w:r>
          </w:p>
          <w:p w14:paraId="0E814F3E" w14:textId="08DE4E59" w:rsidR="00050935" w:rsidRPr="00050935" w:rsidRDefault="00050935" w:rsidP="00050935">
            <w:pPr>
              <w:ind w:firstLine="0"/>
              <w:jc w:val="left"/>
              <w:rPr>
                <w:cs/>
              </w:rPr>
            </w:pPr>
            <w:r w:rsidRPr="00050935">
              <w:t xml:space="preserve">3. IoT Device </w:t>
            </w:r>
            <w:r w:rsidRPr="00050935">
              <w:rPr>
                <w:cs/>
              </w:rPr>
              <w:t>ประมวลผลข้อมูลเบื้องต้น (</w:t>
            </w:r>
            <w:r w:rsidRPr="00050935">
              <w:t xml:space="preserve">Data Pre-processing) </w:t>
            </w:r>
            <w:r w:rsidRPr="00050935">
              <w:rPr>
                <w:cs/>
              </w:rPr>
              <w:t>เช่น การลดสัญญาณรบกวน</w:t>
            </w:r>
          </w:p>
          <w:p w14:paraId="05020E5D" w14:textId="075D077A" w:rsidR="00050935" w:rsidRPr="00050935" w:rsidRDefault="00050935" w:rsidP="00050935">
            <w:pPr>
              <w:ind w:firstLine="0"/>
              <w:jc w:val="left"/>
            </w:pPr>
            <w:r w:rsidRPr="00050935">
              <w:t xml:space="preserve">4. IoT Device </w:t>
            </w:r>
            <w:r w:rsidRPr="00050935">
              <w:rPr>
                <w:cs/>
              </w:rPr>
              <w:t xml:space="preserve">ส่งข้อมูลระดับน้ำและการไหลไปยัง </w:t>
            </w:r>
            <w:r w:rsidRPr="00050935">
              <w:t xml:space="preserve">Cloud </w:t>
            </w:r>
            <w:r w:rsidRPr="00050935">
              <w:rPr>
                <w:cs/>
              </w:rPr>
              <w:t>ผ่านเครือข่ายอินเทอร์เน็ต</w:t>
            </w:r>
            <w:r w:rsidRPr="00050935">
              <w:t xml:space="preserve"> </w:t>
            </w:r>
          </w:p>
          <w:p w14:paraId="64A30541" w14:textId="39A95A54" w:rsidR="004644BE" w:rsidRPr="00154318" w:rsidRDefault="00050935" w:rsidP="00A9644B">
            <w:pPr>
              <w:ind w:firstLine="0"/>
              <w:jc w:val="left"/>
            </w:pPr>
            <w:r w:rsidRPr="00050935">
              <w:t xml:space="preserve">5. </w:t>
            </w:r>
            <w:r w:rsidRPr="00050935">
              <w:rPr>
                <w:cs/>
              </w:rPr>
              <w:t xml:space="preserve">ระบบแสดงผลค่าระดับน้ำและสถานะการไหลบนจอ </w:t>
            </w:r>
            <w:r w:rsidRPr="00050935">
              <w:t xml:space="preserve">OLED </w:t>
            </w:r>
            <w:r w:rsidRPr="00050935">
              <w:rPr>
                <w:cs/>
              </w:rPr>
              <w:t xml:space="preserve">แบบ </w:t>
            </w:r>
            <w:r w:rsidRPr="00050935">
              <w:t>Real-time</w:t>
            </w:r>
          </w:p>
        </w:tc>
      </w:tr>
    </w:tbl>
    <w:p w14:paraId="4DAFB15D" w14:textId="307E0314" w:rsidR="00C27B15" w:rsidRPr="005A543B" w:rsidRDefault="005A543B" w:rsidP="00010642">
      <w:pPr>
        <w:pStyle w:val="NormalH3"/>
        <w:spacing w:before="240"/>
        <w:ind w:firstLine="0"/>
        <w:rPr>
          <w:b/>
          <w:bCs/>
        </w:rPr>
      </w:pPr>
      <w:r w:rsidRPr="005A543B">
        <w:rPr>
          <w:b/>
          <w:bCs/>
        </w:rPr>
        <w:t>UC-07</w:t>
      </w:r>
      <w:r w:rsidRPr="00672AFD">
        <w:rPr>
          <w:b/>
          <w:bCs/>
        </w:rPr>
        <w:t>:</w:t>
      </w:r>
      <w:r>
        <w:rPr>
          <w:b/>
          <w:bCs/>
        </w:rPr>
        <w:t xml:space="preserve"> </w:t>
      </w:r>
      <w:r w:rsidRPr="005A543B">
        <w:rPr>
          <w:b/>
          <w:bCs/>
          <w:cs/>
        </w:rPr>
        <w:t>วิเคราะห์พฤติกรรมการใช้น้ำ</w:t>
      </w:r>
    </w:p>
    <w:tbl>
      <w:tblPr>
        <w:tblStyle w:val="a6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29322811" w14:textId="77777777" w:rsidTr="00067C77">
        <w:tc>
          <w:tcPr>
            <w:tcW w:w="2122" w:type="dxa"/>
          </w:tcPr>
          <w:p w14:paraId="5673CEBD" w14:textId="77777777" w:rsidR="00067C77" w:rsidRDefault="00067C77" w:rsidP="00067C77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33CF0CFD" w14:textId="4CC5E0CD" w:rsidR="00067C77" w:rsidRDefault="001C45F3" w:rsidP="00067C77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76A5A0BC" w14:textId="77777777" w:rsidTr="00067C77">
        <w:tc>
          <w:tcPr>
            <w:tcW w:w="2122" w:type="dxa"/>
          </w:tcPr>
          <w:p w14:paraId="6EBF041D" w14:textId="0C211E40" w:rsidR="007160E1" w:rsidRDefault="007160E1" w:rsidP="007160E1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</w:tcPr>
          <w:p w14:paraId="310DBA02" w14:textId="1212B491" w:rsidR="007160E1" w:rsidRDefault="007160E1" w:rsidP="007160E1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7</w:t>
            </w:r>
          </w:p>
        </w:tc>
      </w:tr>
      <w:tr w:rsidR="00CE4F6A" w14:paraId="664CA0DB" w14:textId="77777777" w:rsidTr="00067C77">
        <w:tc>
          <w:tcPr>
            <w:tcW w:w="2122" w:type="dxa"/>
          </w:tcPr>
          <w:p w14:paraId="0437EC12" w14:textId="77777777" w:rsidR="00067C77" w:rsidRDefault="00067C77" w:rsidP="00067C77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7068247C" w14:textId="73276108" w:rsidR="00067C77" w:rsidRDefault="00B9644C" w:rsidP="00067C77">
            <w:pPr>
              <w:pStyle w:val="NormalH3"/>
              <w:ind w:firstLine="0"/>
            </w:pPr>
            <w:r w:rsidRPr="00B9644C">
              <w:rPr>
                <w:cs/>
              </w:rPr>
              <w:t>วิเคราะห์พฤติกรรมการใช้น้ำ</w:t>
            </w:r>
          </w:p>
        </w:tc>
      </w:tr>
      <w:tr w:rsidR="00CE4F6A" w14:paraId="3689DD08" w14:textId="77777777" w:rsidTr="00067C77">
        <w:tc>
          <w:tcPr>
            <w:tcW w:w="2122" w:type="dxa"/>
          </w:tcPr>
          <w:p w14:paraId="24C3DC7C" w14:textId="77777777" w:rsidR="00067C77" w:rsidRDefault="00067C77" w:rsidP="00067C77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08EE3C3E" w14:textId="75872627" w:rsidR="00067C77" w:rsidRDefault="00952B6B" w:rsidP="00067C77">
            <w:pPr>
              <w:pStyle w:val="NormalH3"/>
              <w:ind w:firstLine="0"/>
            </w:pPr>
            <w:r w:rsidRPr="00952B6B">
              <w:t>AI Service</w:t>
            </w:r>
          </w:p>
        </w:tc>
      </w:tr>
      <w:tr w:rsidR="00CE4F6A" w14:paraId="5065C11A" w14:textId="77777777" w:rsidTr="00067C77">
        <w:tc>
          <w:tcPr>
            <w:tcW w:w="2122" w:type="dxa"/>
          </w:tcPr>
          <w:p w14:paraId="61F152D2" w14:textId="77777777" w:rsidR="00067C77" w:rsidRDefault="00067C77" w:rsidP="00067C77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0203371B" w14:textId="6C15F0EB" w:rsidR="00067C77" w:rsidRDefault="0014744D" w:rsidP="00067C77">
            <w:pPr>
              <w:pStyle w:val="NormalH3"/>
              <w:ind w:firstLine="0"/>
            </w:pPr>
            <w:r w:rsidRPr="0014744D">
              <w:rPr>
                <w:cs/>
              </w:rPr>
              <w:t xml:space="preserve">ระบบ </w:t>
            </w:r>
            <w:r w:rsidRPr="0014744D">
              <w:t xml:space="preserve">AI </w:t>
            </w:r>
            <w:r w:rsidRPr="0014744D">
              <w:rPr>
                <w:cs/>
              </w:rPr>
              <w:t>วิเคราะห์ข้อมูลการใช้น้ำเพื่อหาพฤติกรรมการใช้น้ำของผู้ใช้</w:t>
            </w:r>
          </w:p>
        </w:tc>
      </w:tr>
      <w:tr w:rsidR="00CE4F6A" w14:paraId="2D79B0AD" w14:textId="77777777" w:rsidTr="00067C77">
        <w:tc>
          <w:tcPr>
            <w:tcW w:w="2122" w:type="dxa"/>
          </w:tcPr>
          <w:p w14:paraId="6AADE86C" w14:textId="77777777" w:rsidR="00067C77" w:rsidRDefault="00067C77" w:rsidP="00067C77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453543BF" w14:textId="77777777" w:rsidR="00073E08" w:rsidRDefault="00073E08" w:rsidP="00073E08">
            <w:pPr>
              <w:pStyle w:val="NormalH3"/>
              <w:ind w:firstLine="0"/>
            </w:pPr>
            <w:r>
              <w:t xml:space="preserve">1. </w:t>
            </w:r>
            <w:r>
              <w:rPr>
                <w:cs/>
              </w:rPr>
              <w:t>ระบบรวบรวมข้อมูลการใช้น้ำ</w:t>
            </w:r>
          </w:p>
          <w:p w14:paraId="2774DB8B" w14:textId="77777777" w:rsidR="00073E08" w:rsidRDefault="00073E08" w:rsidP="00073E08">
            <w:pPr>
              <w:pStyle w:val="NormalH3"/>
              <w:ind w:firstLine="0"/>
            </w:pPr>
            <w:r>
              <w:t xml:space="preserve">2. AI </w:t>
            </w:r>
            <w:r>
              <w:rPr>
                <w:cs/>
              </w:rPr>
              <w:t>ประมวลผลข้อมูล</w:t>
            </w:r>
          </w:p>
          <w:p w14:paraId="49171F37" w14:textId="77777777" w:rsidR="00073E08" w:rsidRDefault="00073E08" w:rsidP="00073E08">
            <w:pPr>
              <w:pStyle w:val="NormalH3"/>
              <w:ind w:firstLine="0"/>
            </w:pPr>
            <w:r>
              <w:t xml:space="preserve">3. AI </w:t>
            </w:r>
            <w:r>
              <w:rPr>
                <w:cs/>
              </w:rPr>
              <w:t>วิเคราะห์รูปแบบการใช้น้ำ</w:t>
            </w:r>
          </w:p>
          <w:p w14:paraId="544D1DB6" w14:textId="171551E8" w:rsidR="00067C77" w:rsidRDefault="00073E08" w:rsidP="00067C77">
            <w:pPr>
              <w:pStyle w:val="NormalH3"/>
              <w:ind w:firstLine="0"/>
            </w:pPr>
            <w:r>
              <w:t xml:space="preserve">4. </w:t>
            </w:r>
            <w:r>
              <w:rPr>
                <w:cs/>
              </w:rPr>
              <w:t>ระบบจัดเก็บผลการวิเคราะห์</w:t>
            </w:r>
          </w:p>
        </w:tc>
      </w:tr>
    </w:tbl>
    <w:p w14:paraId="6CC4440F" w14:textId="77777777" w:rsidR="00053A62" w:rsidRDefault="00053A62" w:rsidP="00E030D8">
      <w:pPr>
        <w:pStyle w:val="NormalH3"/>
        <w:ind w:firstLine="0"/>
      </w:pPr>
    </w:p>
    <w:p w14:paraId="08FB6C7F" w14:textId="0620D557" w:rsidR="00A9644B" w:rsidRPr="007729E8" w:rsidRDefault="00486B81" w:rsidP="007729E8">
      <w:pPr>
        <w:pStyle w:val="NormalH3"/>
        <w:ind w:firstLine="0"/>
      </w:pPr>
      <w:r>
        <w:tab/>
      </w:r>
    </w:p>
    <w:p w14:paraId="0E9C308D" w14:textId="30A01968" w:rsidR="00344FB8" w:rsidRPr="005A543B" w:rsidRDefault="005A543B" w:rsidP="00010642">
      <w:pPr>
        <w:pStyle w:val="NormalH3"/>
        <w:spacing w:after="240"/>
        <w:ind w:firstLine="0"/>
        <w:rPr>
          <w:b/>
          <w:bCs/>
        </w:rPr>
      </w:pPr>
      <w:r w:rsidRPr="005A543B">
        <w:rPr>
          <w:b/>
          <w:bCs/>
        </w:rPr>
        <w:lastRenderedPageBreak/>
        <w:t>UC-0</w:t>
      </w:r>
      <w:r>
        <w:rPr>
          <w:b/>
          <w:bCs/>
        </w:rPr>
        <w:t>8</w:t>
      </w:r>
      <w:r w:rsidRPr="00672AFD">
        <w:rPr>
          <w:b/>
          <w:bCs/>
        </w:rPr>
        <w:t>:</w:t>
      </w:r>
      <w:r>
        <w:rPr>
          <w:b/>
          <w:bCs/>
        </w:rPr>
        <w:t xml:space="preserve"> </w:t>
      </w:r>
      <w:r w:rsidRPr="005A543B">
        <w:rPr>
          <w:b/>
          <w:bCs/>
          <w:cs/>
        </w:rPr>
        <w:t>วางแผนการใช้น้ำ</w:t>
      </w:r>
    </w:p>
    <w:tbl>
      <w:tblPr>
        <w:tblStyle w:val="a6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122"/>
        <w:gridCol w:w="6230"/>
      </w:tblGrid>
      <w:tr w:rsidR="00CE4F6A" w14:paraId="603226BF" w14:textId="77777777">
        <w:tc>
          <w:tcPr>
            <w:tcW w:w="2122" w:type="dxa"/>
          </w:tcPr>
          <w:p w14:paraId="50BC65BB" w14:textId="77777777" w:rsidR="00073E08" w:rsidRDefault="00073E08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0" w:type="dxa"/>
          </w:tcPr>
          <w:p w14:paraId="669794BE" w14:textId="6D36712D" w:rsidR="00073E08" w:rsidRDefault="001C45F3">
            <w:pPr>
              <w:pStyle w:val="NormalH3"/>
              <w:ind w:firstLine="0"/>
              <w:jc w:val="center"/>
            </w:pPr>
            <w:r>
              <w:rPr>
                <w:rFonts w:hint="cs"/>
                <w:cs/>
              </w:rPr>
              <w:t>รายละเอียด</w:t>
            </w:r>
          </w:p>
        </w:tc>
      </w:tr>
      <w:tr w:rsidR="00CE4F6A" w14:paraId="3CD93312" w14:textId="77777777">
        <w:tc>
          <w:tcPr>
            <w:tcW w:w="2122" w:type="dxa"/>
          </w:tcPr>
          <w:p w14:paraId="72527DF3" w14:textId="3E43FA32" w:rsidR="007160E1" w:rsidRDefault="007160E1" w:rsidP="007160E1">
            <w:pPr>
              <w:pStyle w:val="NormalH3"/>
              <w:ind w:firstLine="0"/>
              <w:jc w:val="left"/>
              <w:rPr>
                <w:cs/>
              </w:rPr>
            </w:pPr>
            <w:r>
              <w:rPr>
                <w:rFonts w:hint="cs"/>
              </w:rPr>
              <w:t>Use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case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</w:rPr>
              <w:t>ID</w:t>
            </w:r>
          </w:p>
        </w:tc>
        <w:tc>
          <w:tcPr>
            <w:tcW w:w="6230" w:type="dxa"/>
          </w:tcPr>
          <w:p w14:paraId="61B6CCBC" w14:textId="7EE9917A" w:rsidR="007160E1" w:rsidRDefault="007160E1" w:rsidP="007160E1">
            <w:pPr>
              <w:pStyle w:val="NormalH3"/>
              <w:ind w:firstLine="0"/>
              <w:jc w:val="left"/>
            </w:pPr>
            <w:r>
              <w:rPr>
                <w:rFonts w:hint="cs"/>
              </w:rPr>
              <w:t>UC</w:t>
            </w:r>
            <w:r>
              <w:rPr>
                <w:rFonts w:hint="cs"/>
                <w:cs/>
              </w:rPr>
              <w:t>-0</w:t>
            </w:r>
            <w:r>
              <w:t>8</w:t>
            </w:r>
          </w:p>
        </w:tc>
      </w:tr>
      <w:tr w:rsidR="00CE4F6A" w14:paraId="485DC0FA" w14:textId="77777777">
        <w:tc>
          <w:tcPr>
            <w:tcW w:w="2122" w:type="dxa"/>
          </w:tcPr>
          <w:p w14:paraId="7F055289" w14:textId="77777777" w:rsidR="00073E08" w:rsidRDefault="00073E08">
            <w:pPr>
              <w:pStyle w:val="NormalH3"/>
              <w:ind w:firstLine="0"/>
            </w:pPr>
            <w:r>
              <w:t>Use case Name</w:t>
            </w:r>
          </w:p>
        </w:tc>
        <w:tc>
          <w:tcPr>
            <w:tcW w:w="6230" w:type="dxa"/>
          </w:tcPr>
          <w:p w14:paraId="0A3C5A38" w14:textId="411DFCAE" w:rsidR="00073E08" w:rsidRDefault="000D3711">
            <w:pPr>
              <w:pStyle w:val="NormalH3"/>
              <w:ind w:firstLine="0"/>
            </w:pPr>
            <w:r w:rsidRPr="000D3711">
              <w:rPr>
                <w:cs/>
              </w:rPr>
              <w:t>วางแผนการใช้น้ำ</w:t>
            </w:r>
          </w:p>
        </w:tc>
      </w:tr>
      <w:tr w:rsidR="00CE4F6A" w14:paraId="309744C7" w14:textId="77777777">
        <w:tc>
          <w:tcPr>
            <w:tcW w:w="2122" w:type="dxa"/>
          </w:tcPr>
          <w:p w14:paraId="4FC11E39" w14:textId="77777777" w:rsidR="00073E08" w:rsidRDefault="00073E08">
            <w:pPr>
              <w:pStyle w:val="NormalH3"/>
              <w:ind w:firstLine="0"/>
            </w:pPr>
            <w:r>
              <w:t>Actor</w:t>
            </w:r>
          </w:p>
        </w:tc>
        <w:tc>
          <w:tcPr>
            <w:tcW w:w="6230" w:type="dxa"/>
          </w:tcPr>
          <w:p w14:paraId="3EB13DA9" w14:textId="77777777" w:rsidR="00073E08" w:rsidRDefault="00073E08">
            <w:pPr>
              <w:pStyle w:val="NormalH3"/>
              <w:ind w:firstLine="0"/>
            </w:pPr>
            <w:r w:rsidRPr="00952B6B">
              <w:t>AI Service</w:t>
            </w:r>
          </w:p>
        </w:tc>
      </w:tr>
      <w:tr w:rsidR="00CE4F6A" w14:paraId="677FCB86" w14:textId="77777777">
        <w:tc>
          <w:tcPr>
            <w:tcW w:w="2122" w:type="dxa"/>
          </w:tcPr>
          <w:p w14:paraId="36364B9A" w14:textId="77777777" w:rsidR="00073E08" w:rsidRDefault="00073E08">
            <w:pPr>
              <w:pStyle w:val="NormalH3"/>
              <w:ind w:firstLine="0"/>
            </w:pPr>
            <w:r>
              <w:t>D</w:t>
            </w:r>
            <w:r w:rsidRPr="00243222">
              <w:t>escription</w:t>
            </w:r>
          </w:p>
        </w:tc>
        <w:tc>
          <w:tcPr>
            <w:tcW w:w="6230" w:type="dxa"/>
          </w:tcPr>
          <w:p w14:paraId="5BFF2D75" w14:textId="6F8E0B2E" w:rsidR="00073E08" w:rsidRDefault="0099049D">
            <w:pPr>
              <w:pStyle w:val="NormalH3"/>
              <w:ind w:firstLine="0"/>
            </w:pPr>
            <w:r w:rsidRPr="0099049D">
              <w:rPr>
                <w:cs/>
              </w:rPr>
              <w:t xml:space="preserve">ระบบ </w:t>
            </w:r>
            <w:r w:rsidRPr="0099049D">
              <w:t xml:space="preserve">AI </w:t>
            </w:r>
            <w:r w:rsidRPr="0099049D">
              <w:rPr>
                <w:cs/>
              </w:rPr>
              <w:t>สร้างแผนการใช้น้ำที่เหมาะสมเพื่อช่วยให้ผู้ใช้บริหารการใช้น้ำได้อย่างมีประสิทธิภาพ</w:t>
            </w:r>
          </w:p>
        </w:tc>
      </w:tr>
      <w:tr w:rsidR="00CE4F6A" w14:paraId="5DC0D525" w14:textId="77777777">
        <w:tc>
          <w:tcPr>
            <w:tcW w:w="2122" w:type="dxa"/>
          </w:tcPr>
          <w:p w14:paraId="2CAFD4B5" w14:textId="77777777" w:rsidR="00073E08" w:rsidRDefault="00073E08">
            <w:pPr>
              <w:pStyle w:val="NormalH3"/>
              <w:ind w:firstLine="0"/>
            </w:pPr>
            <w:r>
              <w:t>Main Flow</w:t>
            </w:r>
          </w:p>
        </w:tc>
        <w:tc>
          <w:tcPr>
            <w:tcW w:w="6230" w:type="dxa"/>
          </w:tcPr>
          <w:p w14:paraId="0742C994" w14:textId="77777777" w:rsidR="00750591" w:rsidRDefault="00750591" w:rsidP="00750591">
            <w:pPr>
              <w:pStyle w:val="NormalH3"/>
              <w:ind w:firstLine="0"/>
            </w:pPr>
            <w:r>
              <w:t xml:space="preserve">1. AI </w:t>
            </w:r>
            <w:r>
              <w:rPr>
                <w:cs/>
              </w:rPr>
              <w:t>รับข้อมูลการใช้น้ำ</w:t>
            </w:r>
          </w:p>
          <w:p w14:paraId="283BED5D" w14:textId="77777777" w:rsidR="00750591" w:rsidRDefault="00750591" w:rsidP="00750591">
            <w:pPr>
              <w:pStyle w:val="NormalH3"/>
              <w:ind w:firstLine="0"/>
            </w:pPr>
            <w:r>
              <w:t xml:space="preserve">2. AI </w:t>
            </w:r>
            <w:r>
              <w:rPr>
                <w:cs/>
              </w:rPr>
              <w:t>วิเคราะห์แนวโน้มการใช้น้ำ</w:t>
            </w:r>
          </w:p>
          <w:p w14:paraId="1E0DBDE9" w14:textId="77777777" w:rsidR="00750591" w:rsidRDefault="00750591" w:rsidP="00750591">
            <w:pPr>
              <w:pStyle w:val="NormalH3"/>
              <w:ind w:firstLine="0"/>
            </w:pPr>
            <w:r>
              <w:t xml:space="preserve">3. </w:t>
            </w:r>
            <w:r>
              <w:rPr>
                <w:cs/>
              </w:rPr>
              <w:t>ระบบสร้างแผนการใช้น้ำที่เหมาะสม</w:t>
            </w:r>
          </w:p>
          <w:p w14:paraId="40497957" w14:textId="103B652B" w:rsidR="00073E08" w:rsidRDefault="00750591">
            <w:pPr>
              <w:pStyle w:val="NormalH3"/>
              <w:ind w:firstLine="0"/>
            </w:pPr>
            <w:r>
              <w:t xml:space="preserve">4. </w:t>
            </w:r>
            <w:r>
              <w:rPr>
                <w:cs/>
              </w:rPr>
              <w:t>ระบบแสดงแผนให้ผู้ใช้</w:t>
            </w:r>
          </w:p>
        </w:tc>
      </w:tr>
    </w:tbl>
    <w:p w14:paraId="59F9F9CC" w14:textId="77777777" w:rsidR="00053A62" w:rsidRDefault="00053A62" w:rsidP="00E030D8">
      <w:pPr>
        <w:pStyle w:val="NormalH3"/>
        <w:ind w:firstLine="0"/>
      </w:pPr>
    </w:p>
    <w:p w14:paraId="010BE1BE" w14:textId="77777777" w:rsidR="00053A62" w:rsidRDefault="00053A62" w:rsidP="00E030D8">
      <w:pPr>
        <w:pStyle w:val="NormalH3"/>
        <w:ind w:firstLine="0"/>
      </w:pPr>
    </w:p>
    <w:p w14:paraId="0B9D8A38" w14:textId="77777777" w:rsidR="00053A62" w:rsidRDefault="00053A62" w:rsidP="00E030D8">
      <w:pPr>
        <w:pStyle w:val="NormalH3"/>
        <w:ind w:firstLine="0"/>
      </w:pPr>
    </w:p>
    <w:p w14:paraId="32A8EA14" w14:textId="77777777" w:rsidR="00053A62" w:rsidRDefault="00053A62" w:rsidP="00E030D8">
      <w:pPr>
        <w:pStyle w:val="NormalH3"/>
        <w:ind w:firstLine="0"/>
      </w:pPr>
    </w:p>
    <w:p w14:paraId="5BE3270C" w14:textId="77777777" w:rsidR="00053A62" w:rsidRDefault="00053A62" w:rsidP="00E030D8">
      <w:pPr>
        <w:pStyle w:val="NormalH3"/>
        <w:ind w:firstLine="0"/>
      </w:pPr>
    </w:p>
    <w:p w14:paraId="661A623D" w14:textId="77777777" w:rsidR="00053A62" w:rsidRDefault="00053A62" w:rsidP="00E030D8">
      <w:pPr>
        <w:pStyle w:val="NormalH3"/>
        <w:ind w:firstLine="0"/>
      </w:pPr>
    </w:p>
    <w:p w14:paraId="7944E45E" w14:textId="77777777" w:rsidR="00053A62" w:rsidRDefault="00053A62" w:rsidP="00E030D8">
      <w:pPr>
        <w:pStyle w:val="NormalH3"/>
        <w:ind w:firstLine="0"/>
      </w:pPr>
    </w:p>
    <w:p w14:paraId="263C0C11" w14:textId="77777777" w:rsidR="00053A62" w:rsidRDefault="00053A62" w:rsidP="00E030D8">
      <w:pPr>
        <w:pStyle w:val="NormalH3"/>
        <w:ind w:firstLine="0"/>
      </w:pPr>
    </w:p>
    <w:p w14:paraId="026137F4" w14:textId="77777777" w:rsidR="00053A62" w:rsidRDefault="00053A62" w:rsidP="00E030D8">
      <w:pPr>
        <w:pStyle w:val="NormalH3"/>
        <w:ind w:firstLine="0"/>
      </w:pPr>
    </w:p>
    <w:p w14:paraId="7A2C05FD" w14:textId="77777777" w:rsidR="00053A62" w:rsidRDefault="00053A62" w:rsidP="00E030D8">
      <w:pPr>
        <w:pStyle w:val="NormalH3"/>
        <w:ind w:firstLine="0"/>
      </w:pPr>
    </w:p>
    <w:p w14:paraId="3F09AB95" w14:textId="77777777" w:rsidR="007729E8" w:rsidRDefault="007729E8" w:rsidP="00E030D8">
      <w:pPr>
        <w:pStyle w:val="NormalH3"/>
        <w:ind w:firstLine="0"/>
      </w:pPr>
    </w:p>
    <w:p w14:paraId="0EFFA3CF" w14:textId="77777777" w:rsidR="00157A7B" w:rsidRDefault="00157A7B" w:rsidP="00E030D8">
      <w:pPr>
        <w:pStyle w:val="NormalH3"/>
        <w:ind w:firstLine="0"/>
      </w:pPr>
    </w:p>
    <w:p w14:paraId="1691AF95" w14:textId="77777777" w:rsidR="00157A7B" w:rsidRDefault="00157A7B" w:rsidP="00E030D8">
      <w:pPr>
        <w:pStyle w:val="NormalH3"/>
        <w:ind w:firstLine="0"/>
      </w:pPr>
    </w:p>
    <w:p w14:paraId="03A7D364" w14:textId="77777777" w:rsidR="00157A7B" w:rsidRDefault="00157A7B" w:rsidP="00E030D8">
      <w:pPr>
        <w:pStyle w:val="NormalH3"/>
        <w:ind w:firstLine="0"/>
      </w:pPr>
    </w:p>
    <w:p w14:paraId="44AE5844" w14:textId="77777777" w:rsidR="00157A7B" w:rsidRDefault="00157A7B" w:rsidP="00E030D8">
      <w:pPr>
        <w:pStyle w:val="NormalH3"/>
        <w:ind w:firstLine="0"/>
      </w:pPr>
    </w:p>
    <w:p w14:paraId="2708C080" w14:textId="77777777" w:rsidR="00157A7B" w:rsidRDefault="00157A7B" w:rsidP="00E030D8">
      <w:pPr>
        <w:pStyle w:val="NormalH3"/>
        <w:ind w:firstLine="0"/>
      </w:pPr>
    </w:p>
    <w:p w14:paraId="11A58DA0" w14:textId="77777777" w:rsidR="00157A7B" w:rsidRDefault="00157A7B" w:rsidP="00E030D8">
      <w:pPr>
        <w:pStyle w:val="NormalH3"/>
        <w:ind w:firstLine="0"/>
      </w:pPr>
    </w:p>
    <w:p w14:paraId="33920D14" w14:textId="77777777" w:rsidR="00157A7B" w:rsidRPr="00CB3311" w:rsidRDefault="00157A7B" w:rsidP="00E030D8">
      <w:pPr>
        <w:pStyle w:val="NormalH3"/>
        <w:ind w:firstLine="0"/>
      </w:pPr>
    </w:p>
    <w:p w14:paraId="3B9BF358" w14:textId="4233CD38" w:rsidR="00617CED" w:rsidRDefault="00CB3311" w:rsidP="000E35B5">
      <w:pPr>
        <w:pStyle w:val="2"/>
      </w:pPr>
      <w:r>
        <w:rPr>
          <w:rFonts w:hint="cs"/>
          <w:cs/>
        </w:rPr>
        <w:lastRenderedPageBreak/>
        <w:t>ร่างภาพการทำงานของระบบ / ภาพวาดของส่วนของผู้ใช้งาน (</w:t>
      </w:r>
      <w:r>
        <w:t xml:space="preserve">UI) </w:t>
      </w:r>
      <w:r>
        <w:rPr>
          <w:rFonts w:hint="cs"/>
          <w:cs/>
        </w:rPr>
        <w:t>เบื้องต้น</w:t>
      </w:r>
      <w:r>
        <w:rPr>
          <w:cs/>
        </w:rPr>
        <w:t xml:space="preserve"> </w:t>
      </w:r>
    </w:p>
    <w:p w14:paraId="5E29220B" w14:textId="4951AB52" w:rsidR="000E35B5" w:rsidRPr="000E35B5" w:rsidRDefault="000E35B5" w:rsidP="000E35B5"/>
    <w:p w14:paraId="6C577D9A" w14:textId="05465666" w:rsidR="006E29EF" w:rsidRDefault="006E29EF" w:rsidP="00EB58A2">
      <w:pPr>
        <w:spacing w:after="240"/>
        <w:ind w:firstLine="0"/>
        <w:jc w:val="center"/>
      </w:pPr>
      <w:r w:rsidRPr="00942CE2">
        <w:rPr>
          <w:noProof/>
          <w:cs/>
        </w:rPr>
        <w:drawing>
          <wp:inline distT="0" distB="0" distL="0" distR="0" wp14:anchorId="166F726A" wp14:editId="5BE50643">
            <wp:extent cx="2590560" cy="5324475"/>
            <wp:effectExtent l="0" t="0" r="635" b="0"/>
            <wp:docPr id="9398993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9933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666" cy="53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00BC" w14:textId="758BFABA" w:rsidR="002F39AC" w:rsidRDefault="004B31F7" w:rsidP="00FB243D">
      <w:pPr>
        <w:spacing w:after="240"/>
        <w:ind w:firstLine="0"/>
        <w:jc w:val="center"/>
      </w:pPr>
      <w:r w:rsidRPr="005677DC">
        <w:rPr>
          <w:b/>
          <w:bCs/>
          <w:cs/>
        </w:rPr>
        <w:t>รูป 3.3</w:t>
      </w:r>
      <w:r>
        <w:rPr>
          <w:cs/>
        </w:rPr>
        <w:t xml:space="preserve"> </w:t>
      </w:r>
      <w:r w:rsidRPr="004A1C49">
        <w:rPr>
          <w:cs/>
        </w:rPr>
        <w:t>หน้าจอแสดงผลระดับน้ำ</w:t>
      </w:r>
      <w:r>
        <w:rPr>
          <w:rFonts w:hint="cs"/>
          <w:cs/>
        </w:rPr>
        <w:t>และการไหล</w:t>
      </w:r>
    </w:p>
    <w:p w14:paraId="26B87BEB" w14:textId="6CC1EFC5" w:rsidR="002F39AC" w:rsidRPr="00D52507" w:rsidRDefault="00120DC8" w:rsidP="00120DC8">
      <w:pPr>
        <w:jc w:val="left"/>
      </w:pPr>
      <w:r w:rsidRPr="00120DC8">
        <w:rPr>
          <w:cs/>
        </w:rPr>
        <w:t>รูป</w:t>
      </w:r>
      <w:r>
        <w:rPr>
          <w:rFonts w:hint="cs"/>
          <w:cs/>
        </w:rPr>
        <w:t xml:space="preserve"> </w:t>
      </w:r>
      <w:r w:rsidRPr="00120DC8">
        <w:rPr>
          <w:cs/>
        </w:rPr>
        <w:t>3.3</w:t>
      </w:r>
      <w:r>
        <w:rPr>
          <w:rFonts w:hint="cs"/>
          <w:cs/>
        </w:rPr>
        <w:t xml:space="preserve"> </w:t>
      </w:r>
      <w:r w:rsidR="009742FD" w:rsidRPr="009742FD">
        <w:rPr>
          <w:cs/>
        </w:rPr>
        <w:t>แสดงปริมาณน้ำในแทง</w:t>
      </w:r>
      <w:proofErr w:type="spellStart"/>
      <w:r w:rsidR="009742FD" w:rsidRPr="009742FD">
        <w:rPr>
          <w:cs/>
        </w:rPr>
        <w:t>ค์</w:t>
      </w:r>
      <w:proofErr w:type="spellEnd"/>
      <w:r w:rsidR="009742FD" w:rsidRPr="009742FD">
        <w:rPr>
          <w:cs/>
        </w:rPr>
        <w:t>ปัจจุบันและความจุสูงสุดของแทง</w:t>
      </w:r>
      <w:proofErr w:type="spellStart"/>
      <w:r w:rsidR="009742FD" w:rsidRPr="009742FD">
        <w:rPr>
          <w:cs/>
        </w:rPr>
        <w:t>ค์</w:t>
      </w:r>
      <w:proofErr w:type="spellEnd"/>
      <w:r w:rsidR="009742FD" w:rsidRPr="009742FD">
        <w:rPr>
          <w:cs/>
        </w:rPr>
        <w:t>ในรูปแบบภาพกราฟิกถังน้ำพร้อมเปอร์เซ็นต์ระดับน้ำ โดยแสดงปริมาณน้ำเป็นตัวเลข 600 จาก 1</w:t>
      </w:r>
      <w:r w:rsidR="009742FD" w:rsidRPr="009742FD">
        <w:t>,</w:t>
      </w:r>
      <w:r w:rsidR="009742FD" w:rsidRPr="009742FD">
        <w:rPr>
          <w:cs/>
        </w:rPr>
        <w:t xml:space="preserve">000 ลิตร คิดเป็น 60% ของความจุทั้งหมด นอกจากนี้ระบบยังแสดงสถานะการไหลของน้ำแบบ </w:t>
      </w:r>
      <w:r w:rsidR="009742FD" w:rsidRPr="009742FD">
        <w:t xml:space="preserve">Real-time </w:t>
      </w:r>
      <w:r w:rsidR="009742FD" w:rsidRPr="009742FD">
        <w:rPr>
          <w:cs/>
        </w:rPr>
        <w:t>ว่าอยู่ในสถานะไหล/ปกติ พร้อมระบุสถานะของแต่ละรายการว่าอยู่ในเกณฑ์ปกติหรือไม่ เพื่อให้ผู้ใช้ติดตามสถานะของ</w:t>
      </w:r>
      <w:r w:rsidR="006A0924" w:rsidRPr="006A0924">
        <w:rPr>
          <w:cs/>
        </w:rPr>
        <w:t>น้ำได้</w:t>
      </w:r>
      <w:r w:rsidR="009742FD" w:rsidRPr="009742FD">
        <w:rPr>
          <w:cs/>
        </w:rPr>
        <w:t>ทันที</w:t>
      </w:r>
    </w:p>
    <w:p w14:paraId="7AF27DB8" w14:textId="2E2CC347" w:rsidR="002F39AC" w:rsidRDefault="002F39AC" w:rsidP="00653C7B">
      <w:pPr>
        <w:ind w:firstLine="0"/>
        <w:jc w:val="center"/>
        <w:rPr>
          <w:noProof/>
        </w:rPr>
      </w:pPr>
    </w:p>
    <w:p w14:paraId="17CC5688" w14:textId="2E4C79C3" w:rsidR="00FF2E33" w:rsidRDefault="00FF2E33" w:rsidP="00653C7B">
      <w:pPr>
        <w:ind w:firstLine="0"/>
        <w:jc w:val="center"/>
        <w:rPr>
          <w:noProof/>
        </w:rPr>
      </w:pPr>
    </w:p>
    <w:p w14:paraId="43F49467" w14:textId="77777777" w:rsidR="00907155" w:rsidRDefault="00907155" w:rsidP="00653C7B">
      <w:pPr>
        <w:ind w:firstLine="0"/>
        <w:jc w:val="center"/>
        <w:rPr>
          <w:noProof/>
        </w:rPr>
      </w:pPr>
    </w:p>
    <w:p w14:paraId="7E011FD8" w14:textId="77777777" w:rsidR="00907155" w:rsidRDefault="00907155" w:rsidP="00653C7B">
      <w:pPr>
        <w:ind w:firstLine="0"/>
        <w:jc w:val="center"/>
        <w:rPr>
          <w:noProof/>
        </w:rPr>
      </w:pPr>
    </w:p>
    <w:p w14:paraId="741CB76B" w14:textId="70300567" w:rsidR="002F39AC" w:rsidRDefault="006E29EF" w:rsidP="00EB58A2">
      <w:pPr>
        <w:spacing w:after="240"/>
        <w:ind w:firstLine="0"/>
        <w:jc w:val="center"/>
      </w:pPr>
      <w:r w:rsidRPr="00FF2E33">
        <w:rPr>
          <w:noProof/>
          <w:cs/>
        </w:rPr>
        <w:drawing>
          <wp:inline distT="0" distB="0" distL="0" distR="0" wp14:anchorId="6949FC03" wp14:editId="49B2CB81">
            <wp:extent cx="2568035" cy="5324400"/>
            <wp:effectExtent l="0" t="0" r="3810" b="0"/>
            <wp:docPr id="14572003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038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035" cy="53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0C1" w14:textId="37255585" w:rsidR="00BF7DB2" w:rsidRDefault="007B6A16" w:rsidP="003C257B">
      <w:pPr>
        <w:spacing w:after="240"/>
        <w:ind w:firstLine="0"/>
        <w:jc w:val="center"/>
      </w:pPr>
      <w:r w:rsidRPr="005677DC">
        <w:rPr>
          <w:b/>
          <w:bCs/>
          <w:cs/>
        </w:rPr>
        <w:t xml:space="preserve">รูป </w:t>
      </w:r>
      <w:r w:rsidRPr="005677DC">
        <w:rPr>
          <w:b/>
          <w:bCs/>
        </w:rPr>
        <w:t>3.4</w:t>
      </w:r>
      <w:r>
        <w:t xml:space="preserve"> </w:t>
      </w:r>
      <w:r w:rsidRPr="004A1C49">
        <w:rPr>
          <w:cs/>
        </w:rPr>
        <w:t>หน้าจอแสดง</w:t>
      </w:r>
      <w:r w:rsidR="002A34C4">
        <w:rPr>
          <w:rFonts w:hint="cs"/>
          <w:cs/>
        </w:rPr>
        <w:t>สถิติการใช้น้ำ</w:t>
      </w:r>
    </w:p>
    <w:p w14:paraId="78295118" w14:textId="7B5532F5" w:rsidR="006C5F03" w:rsidRDefault="00083259" w:rsidP="00A24274">
      <w:pPr>
        <w:jc w:val="left"/>
      </w:pPr>
      <w:r>
        <w:rPr>
          <w:rFonts w:hint="cs"/>
          <w:cs/>
        </w:rPr>
        <w:t xml:space="preserve">รูป </w:t>
      </w:r>
      <w:r>
        <w:rPr>
          <w:cs/>
        </w:rPr>
        <w:t xml:space="preserve">3.4 </w:t>
      </w:r>
      <w:r w:rsidR="00C738E1" w:rsidRPr="00C738E1">
        <w:rPr>
          <w:cs/>
        </w:rPr>
        <w:t>แสดงสถิติการใช้น้ำย้อนหลังโดยผู้ใช้สามารถเลือกดูสถิติการใช้น้ำได้เป็นรายวัน รายเดือน และรายปี ในรูปแบบกราฟแท่งและปริมาณการใช้น้ำ</w:t>
      </w:r>
      <w:r w:rsidR="00EE4BAF">
        <w:rPr>
          <w:cs/>
        </w:rPr>
        <w:t>ของแต่ละวัน</w:t>
      </w:r>
      <w:r w:rsidR="00C738E1" w:rsidRPr="00C738E1">
        <w:rPr>
          <w:cs/>
        </w:rPr>
        <w:t>เป็นลิตร เพื่อให้ผู้ใช้ติดตามและเปรียบเทียบแนวโน้มการใช้น้ำของตนเองได้</w:t>
      </w:r>
    </w:p>
    <w:p w14:paraId="2BE024B2" w14:textId="77777777" w:rsidR="006C5F03" w:rsidRDefault="006C5F03" w:rsidP="00A24274">
      <w:pPr>
        <w:jc w:val="left"/>
      </w:pPr>
    </w:p>
    <w:p w14:paraId="1B9D6A54" w14:textId="77777777" w:rsidR="006C5F03" w:rsidRDefault="006C5F03" w:rsidP="00A24274">
      <w:pPr>
        <w:jc w:val="left"/>
      </w:pPr>
    </w:p>
    <w:p w14:paraId="1C0AE440" w14:textId="77777777" w:rsidR="00907155" w:rsidRDefault="00907155" w:rsidP="00F6221A">
      <w:pPr>
        <w:ind w:firstLine="0"/>
        <w:jc w:val="left"/>
      </w:pPr>
    </w:p>
    <w:p w14:paraId="68A6CADC" w14:textId="77777777" w:rsidR="00907155" w:rsidRDefault="00907155" w:rsidP="006C5F03">
      <w:pPr>
        <w:ind w:firstLine="0"/>
        <w:jc w:val="center"/>
      </w:pPr>
    </w:p>
    <w:p w14:paraId="6FBB97B1" w14:textId="7119143F" w:rsidR="004D71EB" w:rsidRPr="002505FF" w:rsidRDefault="004D71EB" w:rsidP="002505FF">
      <w:pPr>
        <w:spacing w:after="240"/>
        <w:ind w:firstLine="0"/>
        <w:jc w:val="center"/>
      </w:pPr>
      <w:r w:rsidRPr="00FE3367">
        <w:rPr>
          <w:noProof/>
        </w:rPr>
        <w:lastRenderedPageBreak/>
        <w:drawing>
          <wp:inline distT="0" distB="0" distL="0" distR="0" wp14:anchorId="10857CA6" wp14:editId="0F69CB0D">
            <wp:extent cx="2881945" cy="5324400"/>
            <wp:effectExtent l="0" t="0" r="0" b="0"/>
            <wp:docPr id="17440461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61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945" cy="53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AE3" w14:textId="77777777" w:rsidR="00B14606" w:rsidRDefault="004D71EB" w:rsidP="002505FF">
      <w:pPr>
        <w:spacing w:after="240"/>
        <w:ind w:firstLine="0"/>
        <w:jc w:val="center"/>
      </w:pPr>
      <w:r w:rsidRPr="005677DC">
        <w:rPr>
          <w:b/>
          <w:bCs/>
          <w:cs/>
        </w:rPr>
        <w:t>รูป 3.5</w:t>
      </w:r>
      <w:r>
        <w:rPr>
          <w:cs/>
        </w:rPr>
        <w:t xml:space="preserve"> </w:t>
      </w:r>
      <w:r>
        <w:rPr>
          <w:rFonts w:hint="cs"/>
          <w:cs/>
        </w:rPr>
        <w:t>หน้าจอแสดงบันทึกกิจกรรมการใช้น้ำ</w:t>
      </w:r>
    </w:p>
    <w:p w14:paraId="0277AB0C" w14:textId="3DCF2153" w:rsidR="002B7ABE" w:rsidRPr="002B7ABE" w:rsidRDefault="0055675F" w:rsidP="0088566F">
      <w:pPr>
        <w:jc w:val="left"/>
        <w:rPr>
          <w:cs/>
        </w:rPr>
      </w:pPr>
      <w:r>
        <w:rPr>
          <w:rFonts w:hint="cs"/>
          <w:cs/>
        </w:rPr>
        <w:t xml:space="preserve">รูป </w:t>
      </w:r>
      <w:r>
        <w:rPr>
          <w:cs/>
        </w:rPr>
        <w:t xml:space="preserve">3.5 </w:t>
      </w:r>
      <w:r>
        <w:rPr>
          <w:rFonts w:hint="cs"/>
          <w:cs/>
        </w:rPr>
        <w:t>แสดงบันทึกกิจกรรมการใช้น้ำโดยผู้ใช้สามารถเพิ่มกิจกรรมการใช้น้ำของแต่ละวัน</w:t>
      </w:r>
      <w:r w:rsidR="00024B10" w:rsidRPr="00024B10">
        <w:rPr>
          <w:cs/>
        </w:rPr>
        <w:t xml:space="preserve"> พร้อมกำหนดเวลาและปริมาณน้ำที่ใช้ในแต่ละกิจกรรม </w:t>
      </w:r>
      <w:r w:rsidR="00BB4B1C">
        <w:t xml:space="preserve"> </w:t>
      </w:r>
      <w:r w:rsidR="00917D24">
        <w:rPr>
          <w:rFonts w:hint="cs"/>
          <w:cs/>
        </w:rPr>
        <w:t>โดย</w:t>
      </w:r>
      <w:r w:rsidR="0014764B">
        <w:rPr>
          <w:rFonts w:hint="cs"/>
          <w:cs/>
        </w:rPr>
        <w:t>ปริมาณน้ำ</w:t>
      </w:r>
      <w:r w:rsidR="0034321C">
        <w:rPr>
          <w:rFonts w:hint="cs"/>
          <w:cs/>
        </w:rPr>
        <w:t>แต่ละ</w:t>
      </w:r>
      <w:r w:rsidR="0014764B">
        <w:rPr>
          <w:rFonts w:hint="cs"/>
          <w:cs/>
        </w:rPr>
        <w:t>กิจกรรมของผู้ใช้มากจาก</w:t>
      </w:r>
      <w:r w:rsidR="00343805">
        <w:rPr>
          <w:rFonts w:hint="cs"/>
          <w:cs/>
        </w:rPr>
        <w:t xml:space="preserve"> </w:t>
      </w:r>
      <w:r w:rsidR="00343805">
        <w:t>YF-S</w:t>
      </w:r>
      <w:r w:rsidR="00343805">
        <w:rPr>
          <w:cs/>
        </w:rPr>
        <w:t>201 (</w:t>
      </w:r>
      <w:r w:rsidR="00343805">
        <w:t>Flow sensor)</w:t>
      </w:r>
      <w:r w:rsidR="009D3B67">
        <w:t xml:space="preserve"> </w:t>
      </w:r>
      <w:r w:rsidR="009D3B67">
        <w:rPr>
          <w:rFonts w:hint="cs"/>
          <w:cs/>
        </w:rPr>
        <w:t>โดยใช้สูตร</w:t>
      </w:r>
      <w:r w:rsidR="0088566F">
        <w:rPr>
          <w:rFonts w:hint="cs"/>
          <w:cs/>
        </w:rPr>
        <w:t xml:space="preserve"> </w:t>
      </w:r>
      <w:r w:rsidR="002B7ABE">
        <w:rPr>
          <w:cs/>
        </w:rPr>
        <w:t xml:space="preserve">ปริมาตรสะสม (ลิตร) = จำนวนพัลส์ทั้งหมด </w:t>
      </w:r>
      <w:r w:rsidR="002B7ABE">
        <w:t>÷ 7.5</w:t>
      </w:r>
      <w:r w:rsidR="0088566F">
        <w:rPr>
          <w:rFonts w:hint="cs"/>
          <w:cs/>
        </w:rPr>
        <w:t xml:space="preserve"> </w:t>
      </w:r>
      <w:r w:rsidR="00A370E1">
        <w:rPr>
          <w:rFonts w:hint="cs"/>
          <w:cs/>
        </w:rPr>
        <w:t xml:space="preserve"> และระบบจ</w:t>
      </w:r>
      <w:r w:rsidR="00CD536B">
        <w:rPr>
          <w:rFonts w:hint="cs"/>
          <w:cs/>
        </w:rPr>
        <w:t>ะรวบรวม</w:t>
      </w:r>
      <w:r w:rsidR="00BB5388">
        <w:rPr>
          <w:rFonts w:hint="cs"/>
          <w:cs/>
        </w:rPr>
        <w:t>น้ำของกิจกรรมผู้ใช</w:t>
      </w:r>
      <w:r w:rsidR="00246245">
        <w:rPr>
          <w:rFonts w:hint="cs"/>
          <w:cs/>
        </w:rPr>
        <w:t>้</w:t>
      </w:r>
      <w:r w:rsidR="00BB5388">
        <w:rPr>
          <w:rFonts w:hint="cs"/>
          <w:cs/>
        </w:rPr>
        <w:t xml:space="preserve">และส่งไป </w:t>
      </w:r>
      <w:r w:rsidR="009E188B">
        <w:t xml:space="preserve">cloud </w:t>
      </w:r>
    </w:p>
    <w:p w14:paraId="4D0264F7" w14:textId="06A04F9A" w:rsidR="00907155" w:rsidRDefault="00BF7DB2" w:rsidP="00D723FF">
      <w:pPr>
        <w:ind w:firstLine="0"/>
        <w:jc w:val="both"/>
      </w:pPr>
      <w:r>
        <w:br w:type="page"/>
      </w:r>
    </w:p>
    <w:p w14:paraId="7ADF6E9C" w14:textId="77777777" w:rsidR="00DC41FC" w:rsidRDefault="00DC41FC" w:rsidP="00992A00">
      <w:pPr>
        <w:ind w:firstLine="0"/>
        <w:jc w:val="center"/>
      </w:pPr>
    </w:p>
    <w:p w14:paraId="5D5140CF" w14:textId="77777777" w:rsidR="00DC41FC" w:rsidRDefault="00DC41FC" w:rsidP="00992A00">
      <w:pPr>
        <w:ind w:firstLine="0"/>
        <w:jc w:val="center"/>
      </w:pPr>
    </w:p>
    <w:p w14:paraId="14C7BA1D" w14:textId="6E747614" w:rsidR="00865AE8" w:rsidRDefault="00211DA4" w:rsidP="002505FF">
      <w:pPr>
        <w:spacing w:after="240"/>
        <w:ind w:firstLine="0"/>
        <w:jc w:val="center"/>
      </w:pPr>
      <w:r w:rsidRPr="00F025B4">
        <w:rPr>
          <w:noProof/>
        </w:rPr>
        <w:drawing>
          <wp:inline distT="0" distB="0" distL="0" distR="0" wp14:anchorId="6F6607C2" wp14:editId="3C5F2317">
            <wp:extent cx="2580725" cy="5324400"/>
            <wp:effectExtent l="0" t="0" r="0" b="0"/>
            <wp:docPr id="4739182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824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725" cy="53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61AB" w14:textId="2B6E3303" w:rsidR="00FF4315" w:rsidRDefault="00160ED6" w:rsidP="002505FF">
      <w:pPr>
        <w:spacing w:after="240"/>
        <w:ind w:firstLine="0"/>
        <w:jc w:val="center"/>
      </w:pPr>
      <w:r w:rsidRPr="005677DC">
        <w:rPr>
          <w:b/>
          <w:bCs/>
          <w:cs/>
        </w:rPr>
        <w:t>รูป 3.6</w:t>
      </w:r>
      <w:r>
        <w:rPr>
          <w:cs/>
        </w:rPr>
        <w:t xml:space="preserve"> </w:t>
      </w:r>
      <w:r>
        <w:rPr>
          <w:rFonts w:hint="cs"/>
          <w:cs/>
        </w:rPr>
        <w:t>หน้าจอแสดง</w:t>
      </w:r>
      <w:r w:rsidR="00754B95">
        <w:rPr>
          <w:rFonts w:hint="cs"/>
          <w:cs/>
        </w:rPr>
        <w:t>รับคำแนะนำการใช้น้ำจาก</w:t>
      </w:r>
      <w:r w:rsidR="00123DAA">
        <w:rPr>
          <w:cs/>
        </w:rPr>
        <w:t xml:space="preserve"> </w:t>
      </w:r>
      <w:r w:rsidR="00754B95">
        <w:t>AI</w:t>
      </w:r>
    </w:p>
    <w:p w14:paraId="4F7D0994" w14:textId="112B95F9" w:rsidR="00FF4315" w:rsidRDefault="00CB5E50" w:rsidP="00D05E92">
      <w:pPr>
        <w:jc w:val="left"/>
      </w:pPr>
      <w:r>
        <w:rPr>
          <w:rFonts w:hint="cs"/>
          <w:cs/>
        </w:rPr>
        <w:t xml:space="preserve">รูป </w:t>
      </w:r>
      <w:r>
        <w:t>3.</w:t>
      </w:r>
      <w:r w:rsidR="00992A00">
        <w:t>6</w:t>
      </w:r>
      <w:r>
        <w:t xml:space="preserve"> </w:t>
      </w:r>
      <w:r w:rsidR="00F277B5">
        <w:rPr>
          <w:rFonts w:hint="cs"/>
          <w:cs/>
        </w:rPr>
        <w:t>แสดงหน้า</w:t>
      </w:r>
      <w:r w:rsidR="00D05E92">
        <w:rPr>
          <w:rFonts w:hint="cs"/>
          <w:cs/>
        </w:rPr>
        <w:t xml:space="preserve">รับคำแนะนำการจาก </w:t>
      </w:r>
      <w:r w:rsidR="00F277B5">
        <w:t xml:space="preserve">AI </w:t>
      </w:r>
      <w:r w:rsidR="00F277B5">
        <w:rPr>
          <w:rFonts w:hint="cs"/>
          <w:cs/>
        </w:rPr>
        <w:t>โดย</w:t>
      </w:r>
      <w:r w:rsidR="00BC03F4" w:rsidRPr="00BC03F4">
        <w:t xml:space="preserve"> AI </w:t>
      </w:r>
      <w:r w:rsidR="00BC03F4" w:rsidRPr="00BC03F4">
        <w:rPr>
          <w:cs/>
        </w:rPr>
        <w:t>วิเคราะห์จากพฤติกรรมการใช้น้ำของผู้ใช้</w:t>
      </w:r>
      <w:r w:rsidR="00E511A5" w:rsidRPr="00E511A5">
        <w:rPr>
          <w:cs/>
        </w:rPr>
        <w:t>พร้อมทั้งแสดงคำแนะนำประหยัดน้ำเพื่อช่วยให้ผู้ใช้วางแผนการใช้น้ำได้อย่างมีประสิทธิภาพ</w:t>
      </w:r>
    </w:p>
    <w:p w14:paraId="1B84934A" w14:textId="0730024E" w:rsidR="00FF4315" w:rsidRDefault="00FF4315" w:rsidP="001056F1"/>
    <w:p w14:paraId="2794B2D6" w14:textId="77777777" w:rsidR="00437519" w:rsidRDefault="00437519" w:rsidP="00DC41FC">
      <w:pPr>
        <w:ind w:firstLine="0"/>
        <w:jc w:val="center"/>
      </w:pPr>
    </w:p>
    <w:p w14:paraId="031459D7" w14:textId="77777777" w:rsidR="00DC41FC" w:rsidRDefault="00DC41FC" w:rsidP="00DC41FC">
      <w:pPr>
        <w:ind w:firstLine="0"/>
        <w:jc w:val="center"/>
      </w:pPr>
    </w:p>
    <w:p w14:paraId="7E7DF4DC" w14:textId="77777777" w:rsidR="00DC41FC" w:rsidRDefault="00DC41FC" w:rsidP="00DC41FC">
      <w:pPr>
        <w:ind w:firstLine="0"/>
        <w:jc w:val="center"/>
      </w:pPr>
    </w:p>
    <w:p w14:paraId="24D46972" w14:textId="77777777" w:rsidR="00DC41FC" w:rsidRDefault="00DC41FC" w:rsidP="00DC41FC">
      <w:pPr>
        <w:ind w:firstLine="0"/>
        <w:jc w:val="center"/>
      </w:pPr>
    </w:p>
    <w:p w14:paraId="78A4FFD4" w14:textId="77777777" w:rsidR="00DC41FC" w:rsidRDefault="00DC41FC" w:rsidP="00DC41FC">
      <w:pPr>
        <w:ind w:firstLine="0"/>
        <w:jc w:val="center"/>
      </w:pPr>
    </w:p>
    <w:p w14:paraId="66FF0533" w14:textId="77777777" w:rsidR="00DC41FC" w:rsidRDefault="00DC41FC" w:rsidP="00DC41FC">
      <w:pPr>
        <w:ind w:firstLine="0"/>
        <w:jc w:val="center"/>
      </w:pPr>
    </w:p>
    <w:p w14:paraId="3C3FF0B0" w14:textId="436EC7E0" w:rsidR="00754B95" w:rsidRPr="00754B95" w:rsidRDefault="001763B0" w:rsidP="002505FF">
      <w:pPr>
        <w:spacing w:after="240"/>
        <w:ind w:firstLine="0"/>
        <w:jc w:val="center"/>
      </w:pPr>
      <w:r w:rsidRPr="001763B0">
        <w:rPr>
          <w:noProof/>
        </w:rPr>
        <w:drawing>
          <wp:inline distT="0" distB="0" distL="0" distR="0" wp14:anchorId="30D5FBE3" wp14:editId="5C3B470F">
            <wp:extent cx="2700480" cy="5324400"/>
            <wp:effectExtent l="0" t="0" r="5080" b="0"/>
            <wp:docPr id="21146438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383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480" cy="53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B217" w14:textId="02EE9EBE" w:rsidR="00754B95" w:rsidRPr="00754B95" w:rsidRDefault="00754B95" w:rsidP="002505FF">
      <w:pPr>
        <w:spacing w:after="240"/>
        <w:ind w:firstLine="0"/>
        <w:jc w:val="center"/>
        <w:rPr>
          <w:cs/>
        </w:rPr>
      </w:pPr>
      <w:r w:rsidRPr="005677DC">
        <w:rPr>
          <w:b/>
          <w:bCs/>
          <w:cs/>
        </w:rPr>
        <w:t xml:space="preserve">รูป </w:t>
      </w:r>
      <w:r w:rsidRPr="005677DC">
        <w:rPr>
          <w:b/>
          <w:bCs/>
        </w:rPr>
        <w:t>3.</w:t>
      </w:r>
      <w:r w:rsidR="007A403C" w:rsidRPr="005677DC">
        <w:rPr>
          <w:b/>
          <w:bCs/>
        </w:rPr>
        <w:t>7</w:t>
      </w:r>
      <w:r>
        <w:t xml:space="preserve"> </w:t>
      </w:r>
      <w:r>
        <w:rPr>
          <w:rFonts w:hint="cs"/>
          <w:cs/>
        </w:rPr>
        <w:t>หน้าจอแสดง</w:t>
      </w:r>
      <w:r w:rsidR="00637CA0">
        <w:rPr>
          <w:rFonts w:hint="cs"/>
          <w:cs/>
        </w:rPr>
        <w:t>รับการแจ้งเตือน</w:t>
      </w:r>
    </w:p>
    <w:p w14:paraId="4E742FAC" w14:textId="68B6ED2C" w:rsidR="00E511A5" w:rsidRPr="00754B95" w:rsidRDefault="00E511A5" w:rsidP="00754B95">
      <w:r>
        <w:rPr>
          <w:rFonts w:hint="cs"/>
          <w:cs/>
        </w:rPr>
        <w:t>รูป</w:t>
      </w:r>
      <w:r>
        <w:t xml:space="preserve"> 3.</w:t>
      </w:r>
      <w:r w:rsidR="00F31006">
        <w:t xml:space="preserve">7 </w:t>
      </w:r>
      <w:r w:rsidR="000F50FA">
        <w:rPr>
          <w:cs/>
        </w:rPr>
        <w:t>แสดงรายการแจ้งเตือน</w:t>
      </w:r>
      <w:r w:rsidR="008F50E5">
        <w:rPr>
          <w:rFonts w:hint="cs"/>
          <w:cs/>
        </w:rPr>
        <w:t>ระบบจะส่งการแจ้งเตือน</w:t>
      </w:r>
      <w:r w:rsidR="002E274A">
        <w:rPr>
          <w:rFonts w:hint="cs"/>
          <w:cs/>
        </w:rPr>
        <w:t>เมื่อตรวจ</w:t>
      </w:r>
      <w:r w:rsidR="000F50FA">
        <w:rPr>
          <w:cs/>
        </w:rPr>
        <w:t>ที่ระบบส่งให้ผู้ใช้เมื่อตรวจพบความผิดปกติของระดับน้ำในแทง</w:t>
      </w:r>
      <w:proofErr w:type="spellStart"/>
      <w:r w:rsidR="000F50FA">
        <w:rPr>
          <w:cs/>
        </w:rPr>
        <w:t>ค์</w:t>
      </w:r>
      <w:proofErr w:type="spellEnd"/>
      <w:r w:rsidR="000F50FA">
        <w:rPr>
          <w:cs/>
        </w:rPr>
        <w:t xml:space="preserve"> เช่น น้ำไหลหยุดไหลหรือระดับน้ำต่ำกว่าเกณฑ์เพื่อให้ผู้ใช้รับทราบและแก้ไขสถานการณ์ได้ทันที</w:t>
      </w:r>
    </w:p>
    <w:p w14:paraId="47112402" w14:textId="77777777" w:rsidR="00754B95" w:rsidRPr="00754B95" w:rsidRDefault="00754B95" w:rsidP="00754B95"/>
    <w:p w14:paraId="3193E9FD" w14:textId="77777777" w:rsidR="00754B95" w:rsidRPr="00754B95" w:rsidRDefault="00754B95" w:rsidP="00754B95"/>
    <w:p w14:paraId="7AB9762E" w14:textId="77777777" w:rsidR="00754B95" w:rsidRPr="00754B95" w:rsidRDefault="00754B95" w:rsidP="00754B95"/>
    <w:p w14:paraId="5738A523" w14:textId="77777777" w:rsidR="00754B95" w:rsidRPr="00754B95" w:rsidRDefault="00754B95" w:rsidP="007A403C">
      <w:pPr>
        <w:ind w:firstLine="0"/>
      </w:pPr>
    </w:p>
    <w:p w14:paraId="114C858B" w14:textId="7440F8A2" w:rsidR="006F2AE4" w:rsidRDefault="006F2AE4" w:rsidP="007A403C">
      <w:pPr>
        <w:pStyle w:val="1"/>
        <w:numPr>
          <w:ilvl w:val="0"/>
          <w:numId w:val="0"/>
        </w:numPr>
      </w:pPr>
      <w:r>
        <w:rPr>
          <w:cs/>
        </w:rPr>
        <w:lastRenderedPageBreak/>
        <w:t>บรรณานุกรม</w:t>
      </w:r>
    </w:p>
    <w:p w14:paraId="51BE3152" w14:textId="77777777" w:rsidR="006F2AE4" w:rsidRDefault="006F2AE4" w:rsidP="006F2AE4">
      <w:pPr>
        <w:ind w:left="567" w:hanging="567"/>
      </w:pPr>
    </w:p>
    <w:p w14:paraId="4B4F08B5" w14:textId="77777777" w:rsidR="002A4AED" w:rsidRDefault="00D941DF" w:rsidP="002A4AED">
      <w:pPr>
        <w:jc w:val="left"/>
      </w:pPr>
      <w:proofErr w:type="spellStart"/>
      <w:r w:rsidRPr="00D941DF">
        <w:rPr>
          <w:cs/>
        </w:rPr>
        <w:t>ภูษิ</w:t>
      </w:r>
      <w:proofErr w:type="spellEnd"/>
      <w:r w:rsidRPr="00D941DF">
        <w:rPr>
          <w:cs/>
        </w:rPr>
        <w:t>ตา พึ่งและ และคณะ. (</w:t>
      </w:r>
      <w:r w:rsidRPr="00D941DF">
        <w:t xml:space="preserve">2567). </w:t>
      </w:r>
      <w:r w:rsidRPr="00D941DF">
        <w:rPr>
          <w:b/>
          <w:bCs/>
          <w:cs/>
        </w:rPr>
        <w:t>เครื่องต้นแบบการวัดระดับน้ำในบ่อปลา</w:t>
      </w:r>
      <w:r w:rsidRPr="00D941DF">
        <w:rPr>
          <w:cs/>
        </w:rPr>
        <w:t>ด้วย</w:t>
      </w:r>
      <w:proofErr w:type="spellStart"/>
      <w:r w:rsidRPr="00D941DF">
        <w:rPr>
          <w:cs/>
        </w:rPr>
        <w:t>อัลต</w:t>
      </w:r>
      <w:proofErr w:type="spellEnd"/>
      <w:r w:rsidRPr="00D941DF">
        <w:rPr>
          <w:cs/>
        </w:rPr>
        <w:t>ร้าโซนิ</w:t>
      </w:r>
      <w:proofErr w:type="spellStart"/>
      <w:r w:rsidRPr="00D941DF">
        <w:rPr>
          <w:cs/>
        </w:rPr>
        <w:t>คเ</w:t>
      </w:r>
      <w:proofErr w:type="spellEnd"/>
      <w:r w:rsidRPr="00D941DF">
        <w:rPr>
          <w:cs/>
        </w:rPr>
        <w:t>ซนเซอร์.สืบค้นเมื่อ</w:t>
      </w:r>
      <w:r w:rsidR="00F17EC0">
        <w:rPr>
          <w:rFonts w:hint="cs"/>
          <w:cs/>
        </w:rPr>
        <w:t xml:space="preserve"> </w:t>
      </w:r>
      <w:r w:rsidRPr="00D941DF">
        <w:t xml:space="preserve">12 </w:t>
      </w:r>
      <w:r w:rsidRPr="00D941DF">
        <w:rPr>
          <w:cs/>
        </w:rPr>
        <w:t xml:space="preserve">มีนาคม </w:t>
      </w:r>
      <w:r w:rsidRPr="00D941DF">
        <w:t xml:space="preserve">2026, </w:t>
      </w:r>
      <w:r w:rsidRPr="00D941DF">
        <w:rPr>
          <w:cs/>
        </w:rPr>
        <w:t>จาก</w:t>
      </w:r>
      <w:r w:rsidRPr="00D941DF">
        <w:t xml:space="preserve"> </w:t>
      </w:r>
    </w:p>
    <w:p w14:paraId="0109E38D" w14:textId="6EBC303F" w:rsidR="00D941DF" w:rsidRPr="00D941DF" w:rsidRDefault="006E3509" w:rsidP="002A4AED">
      <w:pPr>
        <w:jc w:val="left"/>
      </w:pPr>
      <w:hyperlink r:id="rId26" w:history="1">
        <w:r w:rsidRPr="006E3509">
          <w:rPr>
            <w:rStyle w:val="af"/>
          </w:rPr>
          <w:t>https://ph03.tci-thaijo.org/index.php/JTEP/article/view/3226/2594</w:t>
        </w:r>
      </w:hyperlink>
      <w:r w:rsidR="00D941DF" w:rsidRPr="00D941DF">
        <w:t xml:space="preserve"> </w:t>
      </w:r>
    </w:p>
    <w:p w14:paraId="736B4FF7" w14:textId="4E10EDF1" w:rsidR="00D941DF" w:rsidRPr="00D941DF" w:rsidRDefault="00D941DF" w:rsidP="00F17EC0">
      <w:pPr>
        <w:jc w:val="left"/>
      </w:pPr>
      <w:r w:rsidRPr="00D941DF">
        <w:rPr>
          <w:cs/>
        </w:rPr>
        <w:t>ธวัชชัย ชาญสูงเนิน และคณะ. (</w:t>
      </w:r>
      <w:r w:rsidRPr="00D941DF">
        <w:t xml:space="preserve">2563). </w:t>
      </w:r>
      <w:r w:rsidRPr="00D941DF">
        <w:rPr>
          <w:b/>
          <w:bCs/>
          <w:cs/>
        </w:rPr>
        <w:t>การพัฒนาเครื่องวัดระดับน้ำแบบแจ้งเตือนผ่านข้อความสั้น</w:t>
      </w:r>
      <w:r w:rsidRPr="00D941DF">
        <w:rPr>
          <w:cs/>
        </w:rPr>
        <w:t>สำหรับอ่างเก็บน้ำขนาดเล็กด้วยเซนเซอร์</w:t>
      </w:r>
      <w:proofErr w:type="spellStart"/>
      <w:r w:rsidRPr="00D941DF">
        <w:rPr>
          <w:cs/>
        </w:rPr>
        <w:t>อัลต</w:t>
      </w:r>
      <w:proofErr w:type="spellEnd"/>
      <w:r w:rsidRPr="00D941DF">
        <w:rPr>
          <w:cs/>
        </w:rPr>
        <w:t>ร้าโซนิค.</w:t>
      </w:r>
      <w:r w:rsidRPr="00D941DF">
        <w:t xml:space="preserve"> </w:t>
      </w:r>
      <w:r w:rsidRPr="00D941DF">
        <w:rPr>
          <w:cs/>
        </w:rPr>
        <w:t xml:space="preserve">สืบค้นเมื่อ </w:t>
      </w:r>
      <w:r w:rsidRPr="00D941DF">
        <w:t xml:space="preserve">12 </w:t>
      </w:r>
      <w:r w:rsidRPr="00D941DF">
        <w:rPr>
          <w:cs/>
        </w:rPr>
        <w:t xml:space="preserve">มีนาคม </w:t>
      </w:r>
      <w:r w:rsidRPr="00D941DF">
        <w:t xml:space="preserve">2026, </w:t>
      </w:r>
      <w:r w:rsidRPr="00D941DF">
        <w:rPr>
          <w:cs/>
        </w:rPr>
        <w:t>จาก</w:t>
      </w:r>
      <w:r w:rsidRPr="00D941DF">
        <w:t xml:space="preserve"> </w:t>
      </w:r>
      <w:hyperlink r:id="rId27" w:history="1">
        <w:r w:rsidR="00732CA8" w:rsidRPr="00732CA8">
          <w:rPr>
            <w:rStyle w:val="af"/>
          </w:rPr>
          <w:t>https://ph01.tci-thaijo.org/index.php/vujournal/article/view/243744/165740</w:t>
        </w:r>
      </w:hyperlink>
      <w:r w:rsidRPr="00D941DF">
        <w:t xml:space="preserve"> </w:t>
      </w:r>
    </w:p>
    <w:p w14:paraId="76E7BC53" w14:textId="29063D98" w:rsidR="00D941DF" w:rsidRPr="00D941DF" w:rsidRDefault="00D941DF" w:rsidP="00F17EC0">
      <w:pPr>
        <w:jc w:val="left"/>
      </w:pPr>
      <w:r w:rsidRPr="00D941DF">
        <w:t xml:space="preserve">Banerjee et al. (2025). </w:t>
      </w:r>
      <w:r w:rsidRPr="00D941DF">
        <w:rPr>
          <w:b/>
          <w:bCs/>
        </w:rPr>
        <w:t>Smart Water Tank Level Monitoring</w:t>
      </w:r>
      <w:r w:rsidRPr="00D941DF">
        <w:t xml:space="preserve"> and Motor Pump Controlling Systems Using Internet of Things (IoT) for Preventing Water Wastage. </w:t>
      </w:r>
      <w:r w:rsidRPr="00D941DF">
        <w:rPr>
          <w:cs/>
        </w:rPr>
        <w:t xml:space="preserve">สืบค้นเมื่อ </w:t>
      </w:r>
      <w:r w:rsidRPr="00D941DF">
        <w:t xml:space="preserve">12 </w:t>
      </w:r>
      <w:r w:rsidRPr="00D941DF">
        <w:rPr>
          <w:cs/>
        </w:rPr>
        <w:t xml:space="preserve">มีนาคม </w:t>
      </w:r>
      <w:r w:rsidRPr="00D941DF">
        <w:t xml:space="preserve">2026, </w:t>
      </w:r>
      <w:r w:rsidRPr="00D941DF">
        <w:rPr>
          <w:cs/>
        </w:rPr>
        <w:t>จาก</w:t>
      </w:r>
      <w:r w:rsidRPr="00D941DF">
        <w:t xml:space="preserve"> </w:t>
      </w:r>
      <w:hyperlink r:id="rId28" w:history="1">
        <w:r w:rsidR="00063D94" w:rsidRPr="00063D94">
          <w:rPr>
            <w:rStyle w:val="af"/>
          </w:rPr>
          <w:t>https://ijrpr.com/uploads/V6ISSUE4/IJRPR43960.pdf</w:t>
        </w:r>
      </w:hyperlink>
    </w:p>
    <w:p w14:paraId="3330C2CD" w14:textId="34B8DF92" w:rsidR="00D941DF" w:rsidRPr="00D941DF" w:rsidRDefault="00D941DF" w:rsidP="00F17EC0">
      <w:pPr>
        <w:jc w:val="left"/>
      </w:pPr>
      <w:r w:rsidRPr="00D941DF">
        <w:t xml:space="preserve">Chauhan et al. (2025). </w:t>
      </w:r>
      <w:r w:rsidRPr="00D941DF">
        <w:rPr>
          <w:b/>
          <w:bCs/>
        </w:rPr>
        <w:t>Water Level Indicator</w:t>
      </w:r>
      <w:r w:rsidRPr="00D941DF">
        <w:t xml:space="preserve"> using Ultrasonic Sensor and Arduino. </w:t>
      </w:r>
      <w:r w:rsidRPr="00D941DF">
        <w:rPr>
          <w:cs/>
        </w:rPr>
        <w:t xml:space="preserve">สืบค้นเมื่อ </w:t>
      </w:r>
      <w:r w:rsidRPr="00D941DF">
        <w:t xml:space="preserve">12 </w:t>
      </w:r>
      <w:r w:rsidRPr="00D941DF">
        <w:rPr>
          <w:cs/>
        </w:rPr>
        <w:t xml:space="preserve">มีนาคม </w:t>
      </w:r>
      <w:r w:rsidRPr="00D941DF">
        <w:t xml:space="preserve">2026, </w:t>
      </w:r>
      <w:r w:rsidRPr="00D941DF">
        <w:rPr>
          <w:cs/>
        </w:rPr>
        <w:t>จาก</w:t>
      </w:r>
      <w:r w:rsidRPr="00D941DF">
        <w:t xml:space="preserve"> </w:t>
      </w:r>
      <w:hyperlink r:id="rId29" w:history="1">
        <w:r w:rsidR="007340BA" w:rsidRPr="007340BA">
          <w:rPr>
            <w:rStyle w:val="af"/>
          </w:rPr>
          <w:t>https://www.irjet.net/archives/V12/i6/IRJET-V12I6179.pdf</w:t>
        </w:r>
      </w:hyperlink>
    </w:p>
    <w:p w14:paraId="70ADF5AE" w14:textId="607D30B9" w:rsidR="00D941DF" w:rsidRPr="00D941DF" w:rsidRDefault="00D941DF" w:rsidP="00F17EC0">
      <w:pPr>
        <w:jc w:val="left"/>
      </w:pPr>
      <w:r w:rsidRPr="00D941DF">
        <w:t xml:space="preserve">Huque et al. (2023). </w:t>
      </w:r>
      <w:r w:rsidRPr="00D941DF">
        <w:rPr>
          <w:b/>
          <w:bCs/>
        </w:rPr>
        <w:t>Internet of Things (IoT) based Smart Water Tank</w:t>
      </w:r>
      <w:r w:rsidRPr="00D941DF">
        <w:t xml:space="preserve"> Level Monitoring and Motor Pump Control System for Prevent Water Waste. </w:t>
      </w:r>
      <w:r w:rsidRPr="00D941DF">
        <w:rPr>
          <w:cs/>
        </w:rPr>
        <w:t xml:space="preserve">สืบค้นเมื่อ </w:t>
      </w:r>
      <w:r w:rsidRPr="00D941DF">
        <w:t xml:space="preserve">12 </w:t>
      </w:r>
      <w:r w:rsidRPr="00D941DF">
        <w:rPr>
          <w:cs/>
        </w:rPr>
        <w:t xml:space="preserve">มีนาคม </w:t>
      </w:r>
      <w:r w:rsidRPr="00D941DF">
        <w:t xml:space="preserve">2026, </w:t>
      </w:r>
      <w:r w:rsidRPr="00D941DF">
        <w:rPr>
          <w:cs/>
        </w:rPr>
        <w:t>จาก</w:t>
      </w:r>
      <w:r w:rsidRPr="00D941DF">
        <w:t xml:space="preserve"> </w:t>
      </w:r>
      <w:hyperlink r:id="rId30" w:history="1">
        <w:r w:rsidR="0041240E" w:rsidRPr="0041240E">
          <w:rPr>
            <w:rStyle w:val="af"/>
          </w:rPr>
          <w:t>https://www.researchgate.net/publication/371634266_Internet_of_Things_IoT_based_Smart_Water_Tank_Level_Monitoring_and_Motor_Pump_Control_System_for_Prevent_Water_Waste</w:t>
        </w:r>
      </w:hyperlink>
    </w:p>
    <w:p w14:paraId="2563128C" w14:textId="77777777" w:rsidR="00854BF0" w:rsidRPr="00D941DF" w:rsidRDefault="00854BF0" w:rsidP="001056F1"/>
    <w:p w14:paraId="64CB5DA6" w14:textId="77777777" w:rsidR="00A871B8" w:rsidRPr="00AF7EB2" w:rsidRDefault="00A871B8" w:rsidP="001056F1"/>
    <w:p w14:paraId="68D48C82" w14:textId="77777777" w:rsidR="00854BF0" w:rsidRDefault="00854BF0" w:rsidP="001056F1"/>
    <w:p w14:paraId="3D1F43F3" w14:textId="5AF83776" w:rsidR="00A871B8" w:rsidRPr="00AF7EB2" w:rsidRDefault="00A871B8" w:rsidP="001056F1"/>
    <w:p w14:paraId="737E8A41" w14:textId="77777777" w:rsidR="00854BF0" w:rsidRPr="00AF7EB2" w:rsidRDefault="00854BF0" w:rsidP="001056F1"/>
    <w:p w14:paraId="588ADCAB" w14:textId="77777777" w:rsidR="00854BF0" w:rsidRPr="00AF7EB2" w:rsidRDefault="00854BF0" w:rsidP="001056F1"/>
    <w:p w14:paraId="62406C1A" w14:textId="77777777" w:rsidR="00854BF0" w:rsidRPr="00AF7EB2" w:rsidRDefault="00854BF0" w:rsidP="001056F1"/>
    <w:p w14:paraId="5C80156F" w14:textId="77777777" w:rsidR="000C626A" w:rsidRPr="00AF7EB2" w:rsidRDefault="000C626A" w:rsidP="001056F1">
      <w:pPr>
        <w:rPr>
          <w:highlight w:val="yellow"/>
        </w:rPr>
      </w:pPr>
    </w:p>
    <w:sectPr w:rsidR="000C626A" w:rsidRPr="00AF7EB2" w:rsidSect="00BA3E51">
      <w:headerReference w:type="default" r:id="rId31"/>
      <w:headerReference w:type="first" r:id="rId32"/>
      <w:pgSz w:w="11906" w:h="16838" w:code="9"/>
      <w:pgMar w:top="2126" w:right="1418" w:bottom="1418" w:left="2126" w:header="1134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A40A" w14:textId="77777777" w:rsidR="00D42B77" w:rsidRDefault="00D42B77" w:rsidP="001056F1">
      <w:r>
        <w:separator/>
      </w:r>
    </w:p>
  </w:endnote>
  <w:endnote w:type="continuationSeparator" w:id="0">
    <w:p w14:paraId="7D3610C4" w14:textId="77777777" w:rsidR="00D42B77" w:rsidRDefault="00D42B77" w:rsidP="001056F1">
      <w:r>
        <w:continuationSeparator/>
      </w:r>
    </w:p>
  </w:endnote>
  <w:endnote w:type="continuationNotice" w:id="1">
    <w:p w14:paraId="6990608C" w14:textId="77777777" w:rsidR="00D42B77" w:rsidRDefault="00D42B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Leelawadee UI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32030" w14:textId="77777777" w:rsidR="00D42B77" w:rsidRDefault="00D42B77" w:rsidP="001056F1">
      <w:r>
        <w:separator/>
      </w:r>
    </w:p>
  </w:footnote>
  <w:footnote w:type="continuationSeparator" w:id="0">
    <w:p w14:paraId="20115A6B" w14:textId="77777777" w:rsidR="00D42B77" w:rsidRDefault="00D42B77" w:rsidP="001056F1">
      <w:r>
        <w:continuationSeparator/>
      </w:r>
    </w:p>
  </w:footnote>
  <w:footnote w:type="continuationNotice" w:id="1">
    <w:p w14:paraId="5B1CA2A9" w14:textId="77777777" w:rsidR="00D42B77" w:rsidRDefault="00D42B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1575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60CACC" w14:textId="0EE52323" w:rsidR="000D317F" w:rsidRDefault="000D317F">
        <w:pPr>
          <w:pStyle w:val="a8"/>
          <w:jc w:val="right"/>
        </w:pPr>
        <w:r w:rsidRPr="00ED26B4">
          <w:rPr>
            <w:szCs w:val="32"/>
          </w:rPr>
          <w:fldChar w:fldCharType="begin"/>
        </w:r>
        <w:r>
          <w:instrText xml:space="preserve"> PAGE   \* MERGEFORMAT </w:instrText>
        </w:r>
        <w:r w:rsidRPr="00ED26B4">
          <w:rPr>
            <w:szCs w:val="32"/>
          </w:rPr>
          <w:fldChar w:fldCharType="separate"/>
        </w:r>
        <w:r w:rsidR="009173A3">
          <w:rPr>
            <w:noProof/>
            <w:szCs w:val="32"/>
          </w:rPr>
          <w:t>2</w:t>
        </w:r>
        <w:r w:rsidRPr="00ED26B4">
          <w:rPr>
            <w:szCs w:val="32"/>
          </w:rPr>
          <w:fldChar w:fldCharType="end"/>
        </w:r>
      </w:p>
    </w:sdtContent>
  </w:sdt>
  <w:p w14:paraId="5750DA3C" w14:textId="77777777" w:rsidR="000D317F" w:rsidRDefault="000D317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295564"/>
      <w:docPartObj>
        <w:docPartGallery w:val="Page Numbers (Top of Page)"/>
        <w:docPartUnique/>
      </w:docPartObj>
    </w:sdtPr>
    <w:sdtEndPr>
      <w:rPr>
        <w:noProof/>
        <w:sz w:val="36"/>
        <w:szCs w:val="32"/>
      </w:rPr>
    </w:sdtEndPr>
    <w:sdtContent>
      <w:p w14:paraId="280C1165" w14:textId="77777777" w:rsidR="00026447" w:rsidRPr="00ED26B4" w:rsidRDefault="00026447">
        <w:pPr>
          <w:pStyle w:val="a8"/>
          <w:jc w:val="right"/>
          <w:rPr>
            <w:sz w:val="36"/>
            <w:szCs w:val="32"/>
          </w:rPr>
        </w:pPr>
        <w:r w:rsidRPr="00ED26B4">
          <w:rPr>
            <w:szCs w:val="32"/>
          </w:rPr>
          <w:fldChar w:fldCharType="begin"/>
        </w:r>
        <w:r w:rsidRPr="00ED26B4">
          <w:rPr>
            <w:szCs w:val="32"/>
          </w:rPr>
          <w:instrText xml:space="preserve"> PAGE   \* MERGEFORMAT </w:instrText>
        </w:r>
        <w:r w:rsidRPr="00ED26B4">
          <w:rPr>
            <w:szCs w:val="32"/>
          </w:rPr>
          <w:fldChar w:fldCharType="separate"/>
        </w:r>
        <w:r w:rsidR="00074B00" w:rsidRPr="00ED26B4">
          <w:rPr>
            <w:noProof/>
            <w:szCs w:val="32"/>
          </w:rPr>
          <w:t>5</w:t>
        </w:r>
        <w:r w:rsidRPr="00ED26B4">
          <w:rPr>
            <w:noProof/>
            <w:szCs w:val="32"/>
          </w:rPr>
          <w:fldChar w:fldCharType="end"/>
        </w:r>
      </w:p>
    </w:sdtContent>
  </w:sdt>
  <w:p w14:paraId="72041380" w14:textId="77777777" w:rsidR="005226AE" w:rsidRDefault="005226AE" w:rsidP="001056F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F4CC" w14:textId="77777777" w:rsidR="00E2378D" w:rsidRDefault="00E2378D" w:rsidP="001056F1">
    <w:pPr>
      <w:pStyle w:val="a8"/>
    </w:pPr>
  </w:p>
  <w:p w14:paraId="22282FA5" w14:textId="77777777" w:rsidR="00E2378D" w:rsidRDefault="00E2378D" w:rsidP="001056F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ADC"/>
    <w:multiLevelType w:val="multilevel"/>
    <w:tmpl w:val="F68AB43E"/>
    <w:lvl w:ilvl="0">
      <w:start w:val="1"/>
      <w:numFmt w:val="decimal"/>
      <w:pStyle w:val="a"/>
      <w:lvlText w:val="%1)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8" w:hanging="3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1800"/>
      </w:pPr>
      <w:rPr>
        <w:rFonts w:hint="default"/>
      </w:rPr>
    </w:lvl>
  </w:abstractNum>
  <w:abstractNum w:abstractNumId="1" w15:restartNumberingAfterBreak="0">
    <w:nsid w:val="1A7E16C3"/>
    <w:multiLevelType w:val="hybridMultilevel"/>
    <w:tmpl w:val="3028BF8E"/>
    <w:lvl w:ilvl="0" w:tplc="ADF8803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2D432851"/>
    <w:multiLevelType w:val="multilevel"/>
    <w:tmpl w:val="3B241BFE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83" w:firstLine="360"/>
      </w:pPr>
      <w:rPr>
        <w:rFonts w:hint="default"/>
        <w:lang w:bidi="th-TH"/>
      </w:rPr>
    </w:lvl>
    <w:lvl w:ilvl="2">
      <w:start w:val="1"/>
      <w:numFmt w:val="decimal"/>
      <w:pStyle w:val="3"/>
      <w:suff w:val="space"/>
      <w:lvlText w:val="%1.%2.%3"/>
      <w:lvlJc w:val="left"/>
      <w:pPr>
        <w:ind w:left="4995" w:hanging="600"/>
      </w:pPr>
      <w:rPr>
        <w:rFonts w:hint="default"/>
      </w:rPr>
    </w:lvl>
    <w:lvl w:ilvl="3">
      <w:start w:val="1"/>
      <w:numFmt w:val="decimal"/>
      <w:pStyle w:val="4"/>
      <w:suff w:val="space"/>
      <w:lvlText w:val="%4)"/>
      <w:lvlJc w:val="left"/>
      <w:pPr>
        <w:ind w:left="0" w:firstLine="136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3" w15:restartNumberingAfterBreak="0">
    <w:nsid w:val="3037620F"/>
    <w:multiLevelType w:val="multilevel"/>
    <w:tmpl w:val="684E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433AB"/>
    <w:multiLevelType w:val="hybridMultilevel"/>
    <w:tmpl w:val="F68CF6FE"/>
    <w:lvl w:ilvl="0" w:tplc="C1881CD8">
      <w:numFmt w:val="bullet"/>
      <w:lvlText w:val="-"/>
      <w:lvlJc w:val="left"/>
      <w:pPr>
        <w:ind w:left="19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646712A2"/>
    <w:multiLevelType w:val="multilevel"/>
    <w:tmpl w:val="0F66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26352">
    <w:abstractNumId w:val="0"/>
  </w:num>
  <w:num w:numId="2" w16cid:durableId="1229144252">
    <w:abstractNumId w:val="1"/>
  </w:num>
  <w:num w:numId="3" w16cid:durableId="415514036">
    <w:abstractNumId w:val="4"/>
  </w:num>
  <w:num w:numId="4" w16cid:durableId="1330139521">
    <w:abstractNumId w:val="5"/>
  </w:num>
  <w:num w:numId="5" w16cid:durableId="911476193">
    <w:abstractNumId w:val="3"/>
  </w:num>
  <w:num w:numId="6" w16cid:durableId="863639180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320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7" w16cid:durableId="1655832698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77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4002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8" w16cid:durableId="590313160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5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9" w16cid:durableId="342512527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2443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0" w16cid:durableId="808402712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320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1" w16cid:durableId="2144034422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77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4002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2" w16cid:durableId="627198054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6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3" w16cid:durableId="338311851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2443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4" w16cid:durableId="1889220442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5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5" w16cid:durableId="196550238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6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6" w16cid:durableId="2029023554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320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7" w16cid:durableId="976296715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77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4002" w:hanging="60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8" w16cid:durableId="660738006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5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19" w16cid:durableId="1431120127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2443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 w:numId="20" w16cid:durableId="2062442572">
    <w:abstractNumId w:val="2"/>
    <w:lvlOverride w:ilvl="0">
      <w:lvl w:ilvl="0">
        <w:start w:val="1"/>
        <w:numFmt w:val="decimal"/>
        <w:pStyle w:val="1"/>
        <w:suff w:val="nothing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876" w:hanging="60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pStyle w:val="4"/>
        <w:suff w:val="space"/>
        <w:lvlText w:val="%4)"/>
        <w:lvlJc w:val="left"/>
        <w:pPr>
          <w:ind w:left="0" w:firstLine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9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2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0" w:hanging="1800"/>
        </w:pPr>
        <w:rPr>
          <w:rFonts w:hint="default"/>
        </w:rPr>
      </w:lvl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F4"/>
    <w:rsid w:val="000001E2"/>
    <w:rsid w:val="00000222"/>
    <w:rsid w:val="00000AE4"/>
    <w:rsid w:val="00000C7C"/>
    <w:rsid w:val="000011B7"/>
    <w:rsid w:val="00001AC0"/>
    <w:rsid w:val="00002641"/>
    <w:rsid w:val="00003714"/>
    <w:rsid w:val="000039F6"/>
    <w:rsid w:val="00003B87"/>
    <w:rsid w:val="0000485C"/>
    <w:rsid w:val="00004B6E"/>
    <w:rsid w:val="000055D8"/>
    <w:rsid w:val="00005AF2"/>
    <w:rsid w:val="00005CAA"/>
    <w:rsid w:val="00005E0D"/>
    <w:rsid w:val="00005E2B"/>
    <w:rsid w:val="0000687A"/>
    <w:rsid w:val="00010642"/>
    <w:rsid w:val="000106D4"/>
    <w:rsid w:val="00010A9C"/>
    <w:rsid w:val="000117F4"/>
    <w:rsid w:val="00011DC3"/>
    <w:rsid w:val="00011DFC"/>
    <w:rsid w:val="00012131"/>
    <w:rsid w:val="000129A0"/>
    <w:rsid w:val="000134E5"/>
    <w:rsid w:val="00013954"/>
    <w:rsid w:val="00013B7E"/>
    <w:rsid w:val="00013DAD"/>
    <w:rsid w:val="000141A3"/>
    <w:rsid w:val="00014711"/>
    <w:rsid w:val="00014B08"/>
    <w:rsid w:val="00014DFA"/>
    <w:rsid w:val="00014F27"/>
    <w:rsid w:val="00014F3A"/>
    <w:rsid w:val="0001599F"/>
    <w:rsid w:val="00015AAA"/>
    <w:rsid w:val="00015AD9"/>
    <w:rsid w:val="00015D80"/>
    <w:rsid w:val="00015D81"/>
    <w:rsid w:val="00016246"/>
    <w:rsid w:val="000165C0"/>
    <w:rsid w:val="000166FF"/>
    <w:rsid w:val="000167EA"/>
    <w:rsid w:val="00016D6A"/>
    <w:rsid w:val="0001712A"/>
    <w:rsid w:val="00017153"/>
    <w:rsid w:val="0001738A"/>
    <w:rsid w:val="000174C5"/>
    <w:rsid w:val="00020435"/>
    <w:rsid w:val="00020809"/>
    <w:rsid w:val="00020951"/>
    <w:rsid w:val="00021404"/>
    <w:rsid w:val="0002171E"/>
    <w:rsid w:val="00022BDC"/>
    <w:rsid w:val="00022D9B"/>
    <w:rsid w:val="00022DCF"/>
    <w:rsid w:val="00022E69"/>
    <w:rsid w:val="00023A65"/>
    <w:rsid w:val="00023AA9"/>
    <w:rsid w:val="00023DF3"/>
    <w:rsid w:val="00024617"/>
    <w:rsid w:val="000247C7"/>
    <w:rsid w:val="00024B10"/>
    <w:rsid w:val="00024D04"/>
    <w:rsid w:val="00024E43"/>
    <w:rsid w:val="00025BC7"/>
    <w:rsid w:val="00026447"/>
    <w:rsid w:val="00026D10"/>
    <w:rsid w:val="0002719C"/>
    <w:rsid w:val="000272B5"/>
    <w:rsid w:val="00030738"/>
    <w:rsid w:val="000318D4"/>
    <w:rsid w:val="00031DDE"/>
    <w:rsid w:val="0003217B"/>
    <w:rsid w:val="0003231B"/>
    <w:rsid w:val="00032494"/>
    <w:rsid w:val="00032576"/>
    <w:rsid w:val="00033A04"/>
    <w:rsid w:val="00033C59"/>
    <w:rsid w:val="00033CBD"/>
    <w:rsid w:val="00034374"/>
    <w:rsid w:val="00034A3E"/>
    <w:rsid w:val="0003527B"/>
    <w:rsid w:val="0003576C"/>
    <w:rsid w:val="000357C2"/>
    <w:rsid w:val="00036C77"/>
    <w:rsid w:val="00036F58"/>
    <w:rsid w:val="00037122"/>
    <w:rsid w:val="00037165"/>
    <w:rsid w:val="00040260"/>
    <w:rsid w:val="00040A75"/>
    <w:rsid w:val="00040E54"/>
    <w:rsid w:val="000415CF"/>
    <w:rsid w:val="000416A0"/>
    <w:rsid w:val="00041C30"/>
    <w:rsid w:val="00041C33"/>
    <w:rsid w:val="00041C50"/>
    <w:rsid w:val="000420B5"/>
    <w:rsid w:val="000421AE"/>
    <w:rsid w:val="0004253E"/>
    <w:rsid w:val="00042A50"/>
    <w:rsid w:val="00042C90"/>
    <w:rsid w:val="00043F7F"/>
    <w:rsid w:val="00044E22"/>
    <w:rsid w:val="00044FAE"/>
    <w:rsid w:val="00045067"/>
    <w:rsid w:val="000450EE"/>
    <w:rsid w:val="0004562B"/>
    <w:rsid w:val="000457EA"/>
    <w:rsid w:val="0004655E"/>
    <w:rsid w:val="00046C69"/>
    <w:rsid w:val="000470EB"/>
    <w:rsid w:val="00047601"/>
    <w:rsid w:val="00047A05"/>
    <w:rsid w:val="00047A71"/>
    <w:rsid w:val="00050935"/>
    <w:rsid w:val="00050A87"/>
    <w:rsid w:val="00050F53"/>
    <w:rsid w:val="00051E1F"/>
    <w:rsid w:val="00052440"/>
    <w:rsid w:val="00052901"/>
    <w:rsid w:val="00053257"/>
    <w:rsid w:val="0005364D"/>
    <w:rsid w:val="00053A62"/>
    <w:rsid w:val="000540C3"/>
    <w:rsid w:val="000542A1"/>
    <w:rsid w:val="0005457B"/>
    <w:rsid w:val="00054A47"/>
    <w:rsid w:val="00054AE5"/>
    <w:rsid w:val="00054B47"/>
    <w:rsid w:val="0005504D"/>
    <w:rsid w:val="0005534E"/>
    <w:rsid w:val="000557F4"/>
    <w:rsid w:val="00055A86"/>
    <w:rsid w:val="000560A7"/>
    <w:rsid w:val="000566A9"/>
    <w:rsid w:val="00056CBA"/>
    <w:rsid w:val="0006002D"/>
    <w:rsid w:val="0006040F"/>
    <w:rsid w:val="00060A55"/>
    <w:rsid w:val="00061299"/>
    <w:rsid w:val="0006191D"/>
    <w:rsid w:val="00061F00"/>
    <w:rsid w:val="00062334"/>
    <w:rsid w:val="0006246D"/>
    <w:rsid w:val="000629C1"/>
    <w:rsid w:val="00062BDF"/>
    <w:rsid w:val="00063499"/>
    <w:rsid w:val="000634EF"/>
    <w:rsid w:val="00063D94"/>
    <w:rsid w:val="00063F5A"/>
    <w:rsid w:val="000641DF"/>
    <w:rsid w:val="00064259"/>
    <w:rsid w:val="00064D43"/>
    <w:rsid w:val="00065447"/>
    <w:rsid w:val="00065C44"/>
    <w:rsid w:val="00066367"/>
    <w:rsid w:val="000665C4"/>
    <w:rsid w:val="000666A2"/>
    <w:rsid w:val="0006779F"/>
    <w:rsid w:val="00067C77"/>
    <w:rsid w:val="00067D31"/>
    <w:rsid w:val="0007088C"/>
    <w:rsid w:val="00070C48"/>
    <w:rsid w:val="0007259C"/>
    <w:rsid w:val="0007339B"/>
    <w:rsid w:val="000737A1"/>
    <w:rsid w:val="00073E08"/>
    <w:rsid w:val="00073E84"/>
    <w:rsid w:val="00073EF2"/>
    <w:rsid w:val="00074B00"/>
    <w:rsid w:val="00074FFE"/>
    <w:rsid w:val="00075254"/>
    <w:rsid w:val="000752ED"/>
    <w:rsid w:val="00075516"/>
    <w:rsid w:val="00075A47"/>
    <w:rsid w:val="0007635D"/>
    <w:rsid w:val="00076477"/>
    <w:rsid w:val="0007674B"/>
    <w:rsid w:val="0007798C"/>
    <w:rsid w:val="00080C39"/>
    <w:rsid w:val="00080D88"/>
    <w:rsid w:val="000812AA"/>
    <w:rsid w:val="00081455"/>
    <w:rsid w:val="00081AD2"/>
    <w:rsid w:val="00082284"/>
    <w:rsid w:val="000822CD"/>
    <w:rsid w:val="00083259"/>
    <w:rsid w:val="000833E6"/>
    <w:rsid w:val="00083A53"/>
    <w:rsid w:val="00084221"/>
    <w:rsid w:val="000845F6"/>
    <w:rsid w:val="00084A85"/>
    <w:rsid w:val="00084D9D"/>
    <w:rsid w:val="00084F1E"/>
    <w:rsid w:val="000855D5"/>
    <w:rsid w:val="0008580D"/>
    <w:rsid w:val="0008581D"/>
    <w:rsid w:val="00085A07"/>
    <w:rsid w:val="00085B9D"/>
    <w:rsid w:val="00086C97"/>
    <w:rsid w:val="00086CE6"/>
    <w:rsid w:val="00087446"/>
    <w:rsid w:val="000877EC"/>
    <w:rsid w:val="00087AA5"/>
    <w:rsid w:val="00087C3F"/>
    <w:rsid w:val="00087F78"/>
    <w:rsid w:val="000902FC"/>
    <w:rsid w:val="00090310"/>
    <w:rsid w:val="00091142"/>
    <w:rsid w:val="00091BB3"/>
    <w:rsid w:val="00091EC6"/>
    <w:rsid w:val="000925AE"/>
    <w:rsid w:val="00093770"/>
    <w:rsid w:val="00093CA7"/>
    <w:rsid w:val="00093D99"/>
    <w:rsid w:val="000941C6"/>
    <w:rsid w:val="000946CA"/>
    <w:rsid w:val="00094886"/>
    <w:rsid w:val="00094DBB"/>
    <w:rsid w:val="00094FF0"/>
    <w:rsid w:val="00095445"/>
    <w:rsid w:val="00095716"/>
    <w:rsid w:val="00095BE4"/>
    <w:rsid w:val="00096094"/>
    <w:rsid w:val="000960E5"/>
    <w:rsid w:val="000970D5"/>
    <w:rsid w:val="000971F1"/>
    <w:rsid w:val="00097359"/>
    <w:rsid w:val="00097BF1"/>
    <w:rsid w:val="000A0020"/>
    <w:rsid w:val="000A05B7"/>
    <w:rsid w:val="000A05F4"/>
    <w:rsid w:val="000A0F15"/>
    <w:rsid w:val="000A1014"/>
    <w:rsid w:val="000A198B"/>
    <w:rsid w:val="000A22F1"/>
    <w:rsid w:val="000A244A"/>
    <w:rsid w:val="000A25E9"/>
    <w:rsid w:val="000A2603"/>
    <w:rsid w:val="000A32FD"/>
    <w:rsid w:val="000A37B1"/>
    <w:rsid w:val="000A410A"/>
    <w:rsid w:val="000A4FE5"/>
    <w:rsid w:val="000A5716"/>
    <w:rsid w:val="000A62B6"/>
    <w:rsid w:val="000A7912"/>
    <w:rsid w:val="000B0D32"/>
    <w:rsid w:val="000B0F91"/>
    <w:rsid w:val="000B14A3"/>
    <w:rsid w:val="000B19C1"/>
    <w:rsid w:val="000B1BBF"/>
    <w:rsid w:val="000B207F"/>
    <w:rsid w:val="000B20A0"/>
    <w:rsid w:val="000B2A6E"/>
    <w:rsid w:val="000B38E3"/>
    <w:rsid w:val="000B3BBA"/>
    <w:rsid w:val="000B3DE7"/>
    <w:rsid w:val="000B42F9"/>
    <w:rsid w:val="000B5024"/>
    <w:rsid w:val="000B5120"/>
    <w:rsid w:val="000B5807"/>
    <w:rsid w:val="000B58F8"/>
    <w:rsid w:val="000B6150"/>
    <w:rsid w:val="000B63D7"/>
    <w:rsid w:val="000B67F6"/>
    <w:rsid w:val="000B68DD"/>
    <w:rsid w:val="000B6A04"/>
    <w:rsid w:val="000B7172"/>
    <w:rsid w:val="000B7949"/>
    <w:rsid w:val="000C01AE"/>
    <w:rsid w:val="000C0976"/>
    <w:rsid w:val="000C09EA"/>
    <w:rsid w:val="000C0FF1"/>
    <w:rsid w:val="000C18F0"/>
    <w:rsid w:val="000C21FC"/>
    <w:rsid w:val="000C235A"/>
    <w:rsid w:val="000C2DC6"/>
    <w:rsid w:val="000C3793"/>
    <w:rsid w:val="000C3B43"/>
    <w:rsid w:val="000C4B48"/>
    <w:rsid w:val="000C4E5F"/>
    <w:rsid w:val="000C53BA"/>
    <w:rsid w:val="000C5BD1"/>
    <w:rsid w:val="000C626A"/>
    <w:rsid w:val="000C6516"/>
    <w:rsid w:val="000D01E2"/>
    <w:rsid w:val="000D08CC"/>
    <w:rsid w:val="000D0977"/>
    <w:rsid w:val="000D0D89"/>
    <w:rsid w:val="000D10BE"/>
    <w:rsid w:val="000D18F9"/>
    <w:rsid w:val="000D264D"/>
    <w:rsid w:val="000D26B4"/>
    <w:rsid w:val="000D2740"/>
    <w:rsid w:val="000D2C75"/>
    <w:rsid w:val="000D317F"/>
    <w:rsid w:val="000D3711"/>
    <w:rsid w:val="000D40DA"/>
    <w:rsid w:val="000D4C56"/>
    <w:rsid w:val="000D4E43"/>
    <w:rsid w:val="000D5DCE"/>
    <w:rsid w:val="000D6001"/>
    <w:rsid w:val="000D67E6"/>
    <w:rsid w:val="000D6D6B"/>
    <w:rsid w:val="000D75B5"/>
    <w:rsid w:val="000D7754"/>
    <w:rsid w:val="000E04C0"/>
    <w:rsid w:val="000E0743"/>
    <w:rsid w:val="000E074A"/>
    <w:rsid w:val="000E0AE5"/>
    <w:rsid w:val="000E0E70"/>
    <w:rsid w:val="000E1282"/>
    <w:rsid w:val="000E14C4"/>
    <w:rsid w:val="000E1A0E"/>
    <w:rsid w:val="000E1F6F"/>
    <w:rsid w:val="000E2159"/>
    <w:rsid w:val="000E2ED0"/>
    <w:rsid w:val="000E35B5"/>
    <w:rsid w:val="000E35E3"/>
    <w:rsid w:val="000E3B0D"/>
    <w:rsid w:val="000E3BCC"/>
    <w:rsid w:val="000E3E85"/>
    <w:rsid w:val="000E42A1"/>
    <w:rsid w:val="000E47ED"/>
    <w:rsid w:val="000E534D"/>
    <w:rsid w:val="000E53E8"/>
    <w:rsid w:val="000E5B91"/>
    <w:rsid w:val="000E682E"/>
    <w:rsid w:val="000E6ABC"/>
    <w:rsid w:val="000E6B16"/>
    <w:rsid w:val="000E6F91"/>
    <w:rsid w:val="000E7095"/>
    <w:rsid w:val="000E7562"/>
    <w:rsid w:val="000E7E50"/>
    <w:rsid w:val="000F0375"/>
    <w:rsid w:val="000F07D9"/>
    <w:rsid w:val="000F09EE"/>
    <w:rsid w:val="000F0BA2"/>
    <w:rsid w:val="000F1199"/>
    <w:rsid w:val="000F15B3"/>
    <w:rsid w:val="000F1939"/>
    <w:rsid w:val="000F2387"/>
    <w:rsid w:val="000F2923"/>
    <w:rsid w:val="000F2937"/>
    <w:rsid w:val="000F3774"/>
    <w:rsid w:val="000F3ACC"/>
    <w:rsid w:val="000F3AE6"/>
    <w:rsid w:val="000F4093"/>
    <w:rsid w:val="000F4319"/>
    <w:rsid w:val="000F4CE0"/>
    <w:rsid w:val="000F4D57"/>
    <w:rsid w:val="000F50FA"/>
    <w:rsid w:val="000F5DAE"/>
    <w:rsid w:val="000F6050"/>
    <w:rsid w:val="000F621C"/>
    <w:rsid w:val="000F6C95"/>
    <w:rsid w:val="000F7137"/>
    <w:rsid w:val="000F7370"/>
    <w:rsid w:val="000F7B6B"/>
    <w:rsid w:val="000F7EFE"/>
    <w:rsid w:val="00100134"/>
    <w:rsid w:val="00100328"/>
    <w:rsid w:val="00100480"/>
    <w:rsid w:val="00100DAD"/>
    <w:rsid w:val="00100E58"/>
    <w:rsid w:val="001012D1"/>
    <w:rsid w:val="00101B97"/>
    <w:rsid w:val="0010276C"/>
    <w:rsid w:val="001034D5"/>
    <w:rsid w:val="00103E41"/>
    <w:rsid w:val="00104F24"/>
    <w:rsid w:val="0010524A"/>
    <w:rsid w:val="00105541"/>
    <w:rsid w:val="001056F1"/>
    <w:rsid w:val="00105929"/>
    <w:rsid w:val="00105EA7"/>
    <w:rsid w:val="001060EC"/>
    <w:rsid w:val="001065BB"/>
    <w:rsid w:val="00106A1E"/>
    <w:rsid w:val="00107048"/>
    <w:rsid w:val="001070D3"/>
    <w:rsid w:val="001076C4"/>
    <w:rsid w:val="00107C94"/>
    <w:rsid w:val="00107FED"/>
    <w:rsid w:val="00110799"/>
    <w:rsid w:val="00110856"/>
    <w:rsid w:val="00111510"/>
    <w:rsid w:val="00112BE3"/>
    <w:rsid w:val="00112F4B"/>
    <w:rsid w:val="00113283"/>
    <w:rsid w:val="0011404A"/>
    <w:rsid w:val="00114323"/>
    <w:rsid w:val="00114634"/>
    <w:rsid w:val="001153B1"/>
    <w:rsid w:val="00115684"/>
    <w:rsid w:val="001158BF"/>
    <w:rsid w:val="00115C96"/>
    <w:rsid w:val="00115CC6"/>
    <w:rsid w:val="00116B28"/>
    <w:rsid w:val="00117411"/>
    <w:rsid w:val="00117FF7"/>
    <w:rsid w:val="001207ED"/>
    <w:rsid w:val="001209DD"/>
    <w:rsid w:val="00120C14"/>
    <w:rsid w:val="00120D39"/>
    <w:rsid w:val="00120D42"/>
    <w:rsid w:val="00120DC8"/>
    <w:rsid w:val="00121043"/>
    <w:rsid w:val="001215A0"/>
    <w:rsid w:val="00121606"/>
    <w:rsid w:val="001218DB"/>
    <w:rsid w:val="00121B28"/>
    <w:rsid w:val="00121B39"/>
    <w:rsid w:val="00122A8C"/>
    <w:rsid w:val="0012319E"/>
    <w:rsid w:val="00123D2D"/>
    <w:rsid w:val="00123D7F"/>
    <w:rsid w:val="00123DAA"/>
    <w:rsid w:val="00123F47"/>
    <w:rsid w:val="00124063"/>
    <w:rsid w:val="00124C5A"/>
    <w:rsid w:val="00124F57"/>
    <w:rsid w:val="00125001"/>
    <w:rsid w:val="0012544D"/>
    <w:rsid w:val="001269B8"/>
    <w:rsid w:val="00127141"/>
    <w:rsid w:val="0012731D"/>
    <w:rsid w:val="001302FF"/>
    <w:rsid w:val="0013047C"/>
    <w:rsid w:val="00130D15"/>
    <w:rsid w:val="0013157F"/>
    <w:rsid w:val="00131ACA"/>
    <w:rsid w:val="00131BCB"/>
    <w:rsid w:val="00131DC5"/>
    <w:rsid w:val="00132D04"/>
    <w:rsid w:val="00133096"/>
    <w:rsid w:val="00133408"/>
    <w:rsid w:val="001334C2"/>
    <w:rsid w:val="00133950"/>
    <w:rsid w:val="00133F37"/>
    <w:rsid w:val="00134999"/>
    <w:rsid w:val="00134B52"/>
    <w:rsid w:val="00134E4E"/>
    <w:rsid w:val="00134EE5"/>
    <w:rsid w:val="00134F5E"/>
    <w:rsid w:val="00135012"/>
    <w:rsid w:val="001351F1"/>
    <w:rsid w:val="001353CA"/>
    <w:rsid w:val="0013616A"/>
    <w:rsid w:val="00136934"/>
    <w:rsid w:val="001369B5"/>
    <w:rsid w:val="00136A06"/>
    <w:rsid w:val="00136A49"/>
    <w:rsid w:val="00136B27"/>
    <w:rsid w:val="00140359"/>
    <w:rsid w:val="00141663"/>
    <w:rsid w:val="00141DE5"/>
    <w:rsid w:val="001428C3"/>
    <w:rsid w:val="00142A10"/>
    <w:rsid w:val="00142A72"/>
    <w:rsid w:val="00142FAB"/>
    <w:rsid w:val="00143454"/>
    <w:rsid w:val="00143799"/>
    <w:rsid w:val="0014493E"/>
    <w:rsid w:val="001456D0"/>
    <w:rsid w:val="00145935"/>
    <w:rsid w:val="00145B7D"/>
    <w:rsid w:val="00146011"/>
    <w:rsid w:val="00146D6A"/>
    <w:rsid w:val="00146EDB"/>
    <w:rsid w:val="00146F92"/>
    <w:rsid w:val="0014744D"/>
    <w:rsid w:val="0014764B"/>
    <w:rsid w:val="00147940"/>
    <w:rsid w:val="00150418"/>
    <w:rsid w:val="0015066E"/>
    <w:rsid w:val="001509F5"/>
    <w:rsid w:val="001514D7"/>
    <w:rsid w:val="00151592"/>
    <w:rsid w:val="0015162F"/>
    <w:rsid w:val="00151683"/>
    <w:rsid w:val="00151903"/>
    <w:rsid w:val="00152433"/>
    <w:rsid w:val="00152766"/>
    <w:rsid w:val="00152CF9"/>
    <w:rsid w:val="001534E2"/>
    <w:rsid w:val="00153559"/>
    <w:rsid w:val="00153ECF"/>
    <w:rsid w:val="00154318"/>
    <w:rsid w:val="00154B29"/>
    <w:rsid w:val="00155F1E"/>
    <w:rsid w:val="001563AA"/>
    <w:rsid w:val="00156B82"/>
    <w:rsid w:val="00157351"/>
    <w:rsid w:val="001573E2"/>
    <w:rsid w:val="0015769D"/>
    <w:rsid w:val="001577BE"/>
    <w:rsid w:val="00157A7B"/>
    <w:rsid w:val="00157FA1"/>
    <w:rsid w:val="001601C6"/>
    <w:rsid w:val="001605FC"/>
    <w:rsid w:val="00160E1A"/>
    <w:rsid w:val="00160ED6"/>
    <w:rsid w:val="00161710"/>
    <w:rsid w:val="00161945"/>
    <w:rsid w:val="00161FA9"/>
    <w:rsid w:val="00162F5F"/>
    <w:rsid w:val="0016344E"/>
    <w:rsid w:val="00163A20"/>
    <w:rsid w:val="00163E3B"/>
    <w:rsid w:val="00164080"/>
    <w:rsid w:val="0016419D"/>
    <w:rsid w:val="00164385"/>
    <w:rsid w:val="00164B98"/>
    <w:rsid w:val="001652F7"/>
    <w:rsid w:val="00165335"/>
    <w:rsid w:val="001656C5"/>
    <w:rsid w:val="00165A11"/>
    <w:rsid w:val="00165CE7"/>
    <w:rsid w:val="00165F2C"/>
    <w:rsid w:val="00166653"/>
    <w:rsid w:val="0016716E"/>
    <w:rsid w:val="001674A1"/>
    <w:rsid w:val="00167EA7"/>
    <w:rsid w:val="00170D42"/>
    <w:rsid w:val="001715E1"/>
    <w:rsid w:val="00171F9D"/>
    <w:rsid w:val="00172109"/>
    <w:rsid w:val="0017234B"/>
    <w:rsid w:val="00172635"/>
    <w:rsid w:val="00172A36"/>
    <w:rsid w:val="00172E93"/>
    <w:rsid w:val="00173AF4"/>
    <w:rsid w:val="00173C76"/>
    <w:rsid w:val="00174245"/>
    <w:rsid w:val="00174A39"/>
    <w:rsid w:val="001752A1"/>
    <w:rsid w:val="0017547B"/>
    <w:rsid w:val="001755CB"/>
    <w:rsid w:val="00175A44"/>
    <w:rsid w:val="00175AB8"/>
    <w:rsid w:val="00175DE8"/>
    <w:rsid w:val="00176199"/>
    <w:rsid w:val="0017620D"/>
    <w:rsid w:val="001763B0"/>
    <w:rsid w:val="00176A5E"/>
    <w:rsid w:val="00177C14"/>
    <w:rsid w:val="00180077"/>
    <w:rsid w:val="001800FD"/>
    <w:rsid w:val="0018025B"/>
    <w:rsid w:val="001803B2"/>
    <w:rsid w:val="00180566"/>
    <w:rsid w:val="00180735"/>
    <w:rsid w:val="00180879"/>
    <w:rsid w:val="00180BC9"/>
    <w:rsid w:val="00180D35"/>
    <w:rsid w:val="00181033"/>
    <w:rsid w:val="001818A0"/>
    <w:rsid w:val="00181A40"/>
    <w:rsid w:val="00182082"/>
    <w:rsid w:val="00182D0C"/>
    <w:rsid w:val="00182E81"/>
    <w:rsid w:val="00183170"/>
    <w:rsid w:val="00183F49"/>
    <w:rsid w:val="00184300"/>
    <w:rsid w:val="00184453"/>
    <w:rsid w:val="001849F3"/>
    <w:rsid w:val="001851C9"/>
    <w:rsid w:val="00186018"/>
    <w:rsid w:val="0018638A"/>
    <w:rsid w:val="001866B2"/>
    <w:rsid w:val="00186D72"/>
    <w:rsid w:val="0018724D"/>
    <w:rsid w:val="0018746C"/>
    <w:rsid w:val="001879D0"/>
    <w:rsid w:val="00187A5A"/>
    <w:rsid w:val="00187ED5"/>
    <w:rsid w:val="001902C8"/>
    <w:rsid w:val="001906D4"/>
    <w:rsid w:val="00190A74"/>
    <w:rsid w:val="00190AD4"/>
    <w:rsid w:val="00190AE8"/>
    <w:rsid w:val="00190C5E"/>
    <w:rsid w:val="00190C83"/>
    <w:rsid w:val="001912D1"/>
    <w:rsid w:val="001923E2"/>
    <w:rsid w:val="00192D3F"/>
    <w:rsid w:val="001936E6"/>
    <w:rsid w:val="00193A33"/>
    <w:rsid w:val="00193B23"/>
    <w:rsid w:val="001940C3"/>
    <w:rsid w:val="00194869"/>
    <w:rsid w:val="001949D5"/>
    <w:rsid w:val="00194E07"/>
    <w:rsid w:val="001951BE"/>
    <w:rsid w:val="00195535"/>
    <w:rsid w:val="001957EF"/>
    <w:rsid w:val="00195A04"/>
    <w:rsid w:val="00196138"/>
    <w:rsid w:val="00196C32"/>
    <w:rsid w:val="001976FF"/>
    <w:rsid w:val="00197EBD"/>
    <w:rsid w:val="001A0464"/>
    <w:rsid w:val="001A0D04"/>
    <w:rsid w:val="001A1DCD"/>
    <w:rsid w:val="001A23EE"/>
    <w:rsid w:val="001A2877"/>
    <w:rsid w:val="001A2F2D"/>
    <w:rsid w:val="001A3FC6"/>
    <w:rsid w:val="001A41A1"/>
    <w:rsid w:val="001A420B"/>
    <w:rsid w:val="001A4700"/>
    <w:rsid w:val="001A47E1"/>
    <w:rsid w:val="001A521A"/>
    <w:rsid w:val="001A5258"/>
    <w:rsid w:val="001A5672"/>
    <w:rsid w:val="001A5F3C"/>
    <w:rsid w:val="001A6456"/>
    <w:rsid w:val="001A675C"/>
    <w:rsid w:val="001A6867"/>
    <w:rsid w:val="001A6B1C"/>
    <w:rsid w:val="001A6C40"/>
    <w:rsid w:val="001A700F"/>
    <w:rsid w:val="001A7230"/>
    <w:rsid w:val="001A72D3"/>
    <w:rsid w:val="001A730A"/>
    <w:rsid w:val="001A7564"/>
    <w:rsid w:val="001A7579"/>
    <w:rsid w:val="001A78FF"/>
    <w:rsid w:val="001A7C5A"/>
    <w:rsid w:val="001B039A"/>
    <w:rsid w:val="001B051A"/>
    <w:rsid w:val="001B097C"/>
    <w:rsid w:val="001B0CB3"/>
    <w:rsid w:val="001B1749"/>
    <w:rsid w:val="001B1A3F"/>
    <w:rsid w:val="001B1A64"/>
    <w:rsid w:val="001B2213"/>
    <w:rsid w:val="001B3060"/>
    <w:rsid w:val="001B390E"/>
    <w:rsid w:val="001B39A7"/>
    <w:rsid w:val="001B4318"/>
    <w:rsid w:val="001B4E28"/>
    <w:rsid w:val="001B5B96"/>
    <w:rsid w:val="001B5CCB"/>
    <w:rsid w:val="001B5E16"/>
    <w:rsid w:val="001B6089"/>
    <w:rsid w:val="001B62D0"/>
    <w:rsid w:val="001B66AD"/>
    <w:rsid w:val="001B67B9"/>
    <w:rsid w:val="001B75CC"/>
    <w:rsid w:val="001B76E7"/>
    <w:rsid w:val="001B7719"/>
    <w:rsid w:val="001C03F5"/>
    <w:rsid w:val="001C076E"/>
    <w:rsid w:val="001C0876"/>
    <w:rsid w:val="001C129A"/>
    <w:rsid w:val="001C18DB"/>
    <w:rsid w:val="001C1AEE"/>
    <w:rsid w:val="001C2120"/>
    <w:rsid w:val="001C21EB"/>
    <w:rsid w:val="001C227F"/>
    <w:rsid w:val="001C24E5"/>
    <w:rsid w:val="001C2A46"/>
    <w:rsid w:val="001C2D62"/>
    <w:rsid w:val="001C2E52"/>
    <w:rsid w:val="001C2EFF"/>
    <w:rsid w:val="001C389A"/>
    <w:rsid w:val="001C3962"/>
    <w:rsid w:val="001C420A"/>
    <w:rsid w:val="001C45F3"/>
    <w:rsid w:val="001C4709"/>
    <w:rsid w:val="001C47BE"/>
    <w:rsid w:val="001C4B22"/>
    <w:rsid w:val="001C56C5"/>
    <w:rsid w:val="001C58CF"/>
    <w:rsid w:val="001C5B07"/>
    <w:rsid w:val="001C5B49"/>
    <w:rsid w:val="001C6473"/>
    <w:rsid w:val="001C677B"/>
    <w:rsid w:val="001C779D"/>
    <w:rsid w:val="001C7E80"/>
    <w:rsid w:val="001D05A7"/>
    <w:rsid w:val="001D11B2"/>
    <w:rsid w:val="001D16C7"/>
    <w:rsid w:val="001D1B58"/>
    <w:rsid w:val="001D1F84"/>
    <w:rsid w:val="001D2367"/>
    <w:rsid w:val="001D29B7"/>
    <w:rsid w:val="001D307D"/>
    <w:rsid w:val="001D30C9"/>
    <w:rsid w:val="001D3292"/>
    <w:rsid w:val="001D3EDB"/>
    <w:rsid w:val="001D4349"/>
    <w:rsid w:val="001D4A31"/>
    <w:rsid w:val="001D4A6B"/>
    <w:rsid w:val="001D4D84"/>
    <w:rsid w:val="001D570A"/>
    <w:rsid w:val="001D58C1"/>
    <w:rsid w:val="001D5E12"/>
    <w:rsid w:val="001D6F07"/>
    <w:rsid w:val="001D74C4"/>
    <w:rsid w:val="001D7950"/>
    <w:rsid w:val="001D7C75"/>
    <w:rsid w:val="001E0101"/>
    <w:rsid w:val="001E0195"/>
    <w:rsid w:val="001E04CC"/>
    <w:rsid w:val="001E0A49"/>
    <w:rsid w:val="001E1006"/>
    <w:rsid w:val="001E103B"/>
    <w:rsid w:val="001E227A"/>
    <w:rsid w:val="001E252F"/>
    <w:rsid w:val="001E2966"/>
    <w:rsid w:val="001E297C"/>
    <w:rsid w:val="001E29EA"/>
    <w:rsid w:val="001E3132"/>
    <w:rsid w:val="001E3EF1"/>
    <w:rsid w:val="001E3F68"/>
    <w:rsid w:val="001E48B4"/>
    <w:rsid w:val="001E528A"/>
    <w:rsid w:val="001E5BBA"/>
    <w:rsid w:val="001E6549"/>
    <w:rsid w:val="001E7327"/>
    <w:rsid w:val="001E7346"/>
    <w:rsid w:val="001E7895"/>
    <w:rsid w:val="001F0361"/>
    <w:rsid w:val="001F177F"/>
    <w:rsid w:val="001F19C7"/>
    <w:rsid w:val="001F235C"/>
    <w:rsid w:val="001F27BB"/>
    <w:rsid w:val="001F2942"/>
    <w:rsid w:val="001F2C88"/>
    <w:rsid w:val="001F2EF6"/>
    <w:rsid w:val="001F3528"/>
    <w:rsid w:val="001F368A"/>
    <w:rsid w:val="001F38CC"/>
    <w:rsid w:val="001F43B8"/>
    <w:rsid w:val="001F454D"/>
    <w:rsid w:val="001F46E0"/>
    <w:rsid w:val="001F4749"/>
    <w:rsid w:val="001F53D3"/>
    <w:rsid w:val="001F58A1"/>
    <w:rsid w:val="001F5F98"/>
    <w:rsid w:val="001F6833"/>
    <w:rsid w:val="001F7033"/>
    <w:rsid w:val="001F70A6"/>
    <w:rsid w:val="001F7332"/>
    <w:rsid w:val="001F753C"/>
    <w:rsid w:val="0020012A"/>
    <w:rsid w:val="00200844"/>
    <w:rsid w:val="00200871"/>
    <w:rsid w:val="00200E66"/>
    <w:rsid w:val="002013DD"/>
    <w:rsid w:val="0020259F"/>
    <w:rsid w:val="0020264A"/>
    <w:rsid w:val="00202C2D"/>
    <w:rsid w:val="00202FCB"/>
    <w:rsid w:val="002039A1"/>
    <w:rsid w:val="002040C7"/>
    <w:rsid w:val="00204391"/>
    <w:rsid w:val="00204578"/>
    <w:rsid w:val="00204BA1"/>
    <w:rsid w:val="00204FC9"/>
    <w:rsid w:val="00205029"/>
    <w:rsid w:val="0020634E"/>
    <w:rsid w:val="00206BD4"/>
    <w:rsid w:val="0020752B"/>
    <w:rsid w:val="002077AE"/>
    <w:rsid w:val="00207CA3"/>
    <w:rsid w:val="00210128"/>
    <w:rsid w:val="00210BA6"/>
    <w:rsid w:val="00210BB8"/>
    <w:rsid w:val="00210FFE"/>
    <w:rsid w:val="00211BDC"/>
    <w:rsid w:val="00211DA4"/>
    <w:rsid w:val="00211E19"/>
    <w:rsid w:val="00212FA0"/>
    <w:rsid w:val="0021330C"/>
    <w:rsid w:val="002134D1"/>
    <w:rsid w:val="00213DEA"/>
    <w:rsid w:val="002141FB"/>
    <w:rsid w:val="00214262"/>
    <w:rsid w:val="00214898"/>
    <w:rsid w:val="00215CF6"/>
    <w:rsid w:val="0021645C"/>
    <w:rsid w:val="002168EB"/>
    <w:rsid w:val="00216AF8"/>
    <w:rsid w:val="00216E7C"/>
    <w:rsid w:val="00216FB4"/>
    <w:rsid w:val="0021738D"/>
    <w:rsid w:val="002175D3"/>
    <w:rsid w:val="0022070B"/>
    <w:rsid w:val="00220A91"/>
    <w:rsid w:val="00220CE5"/>
    <w:rsid w:val="00220D32"/>
    <w:rsid w:val="00220FCF"/>
    <w:rsid w:val="00221499"/>
    <w:rsid w:val="00221B9B"/>
    <w:rsid w:val="00221D3C"/>
    <w:rsid w:val="00221FF3"/>
    <w:rsid w:val="00222E14"/>
    <w:rsid w:val="00223145"/>
    <w:rsid w:val="00223391"/>
    <w:rsid w:val="002233DD"/>
    <w:rsid w:val="00223656"/>
    <w:rsid w:val="00223ABF"/>
    <w:rsid w:val="0022402B"/>
    <w:rsid w:val="002246E0"/>
    <w:rsid w:val="00225A17"/>
    <w:rsid w:val="00225EC5"/>
    <w:rsid w:val="00226464"/>
    <w:rsid w:val="00226A68"/>
    <w:rsid w:val="00227440"/>
    <w:rsid w:val="00227713"/>
    <w:rsid w:val="00227FA6"/>
    <w:rsid w:val="00230183"/>
    <w:rsid w:val="0023050F"/>
    <w:rsid w:val="00230885"/>
    <w:rsid w:val="00230962"/>
    <w:rsid w:val="00230BA5"/>
    <w:rsid w:val="0023134D"/>
    <w:rsid w:val="0023195E"/>
    <w:rsid w:val="00231E22"/>
    <w:rsid w:val="00232B19"/>
    <w:rsid w:val="002331BD"/>
    <w:rsid w:val="00233ADD"/>
    <w:rsid w:val="00233C16"/>
    <w:rsid w:val="00233F9A"/>
    <w:rsid w:val="00234743"/>
    <w:rsid w:val="002349AB"/>
    <w:rsid w:val="00234ADA"/>
    <w:rsid w:val="00234E21"/>
    <w:rsid w:val="0023532E"/>
    <w:rsid w:val="00236053"/>
    <w:rsid w:val="00236470"/>
    <w:rsid w:val="002364BB"/>
    <w:rsid w:val="002365FA"/>
    <w:rsid w:val="00236914"/>
    <w:rsid w:val="00236BF3"/>
    <w:rsid w:val="00236E66"/>
    <w:rsid w:val="002374C2"/>
    <w:rsid w:val="002374D8"/>
    <w:rsid w:val="002374ED"/>
    <w:rsid w:val="00237D4F"/>
    <w:rsid w:val="00241509"/>
    <w:rsid w:val="00241CAE"/>
    <w:rsid w:val="00241DD9"/>
    <w:rsid w:val="002420B1"/>
    <w:rsid w:val="00242991"/>
    <w:rsid w:val="002431BA"/>
    <w:rsid w:val="00243222"/>
    <w:rsid w:val="002434E1"/>
    <w:rsid w:val="00243562"/>
    <w:rsid w:val="00243ADF"/>
    <w:rsid w:val="00243F85"/>
    <w:rsid w:val="0024424B"/>
    <w:rsid w:val="0024435F"/>
    <w:rsid w:val="0024458A"/>
    <w:rsid w:val="002449D6"/>
    <w:rsid w:val="00244AC4"/>
    <w:rsid w:val="00244BFC"/>
    <w:rsid w:val="00245625"/>
    <w:rsid w:val="002457F6"/>
    <w:rsid w:val="00246245"/>
    <w:rsid w:val="00247DD1"/>
    <w:rsid w:val="0025024D"/>
    <w:rsid w:val="002502CC"/>
    <w:rsid w:val="002505FF"/>
    <w:rsid w:val="00251419"/>
    <w:rsid w:val="0025156F"/>
    <w:rsid w:val="002519D9"/>
    <w:rsid w:val="00252068"/>
    <w:rsid w:val="0025232A"/>
    <w:rsid w:val="0025262A"/>
    <w:rsid w:val="0025264B"/>
    <w:rsid w:val="00253133"/>
    <w:rsid w:val="00253323"/>
    <w:rsid w:val="00253BFC"/>
    <w:rsid w:val="002542E1"/>
    <w:rsid w:val="002543F2"/>
    <w:rsid w:val="002556B4"/>
    <w:rsid w:val="00255962"/>
    <w:rsid w:val="00255F89"/>
    <w:rsid w:val="00256050"/>
    <w:rsid w:val="002567D2"/>
    <w:rsid w:val="00256812"/>
    <w:rsid w:val="00256D1B"/>
    <w:rsid w:val="0025728A"/>
    <w:rsid w:val="00257FF3"/>
    <w:rsid w:val="00260480"/>
    <w:rsid w:val="00260942"/>
    <w:rsid w:val="00260ECF"/>
    <w:rsid w:val="00261189"/>
    <w:rsid w:val="002611A3"/>
    <w:rsid w:val="00261948"/>
    <w:rsid w:val="0026195D"/>
    <w:rsid w:val="00261EFF"/>
    <w:rsid w:val="0026201D"/>
    <w:rsid w:val="0026346A"/>
    <w:rsid w:val="00263984"/>
    <w:rsid w:val="0026406B"/>
    <w:rsid w:val="00264149"/>
    <w:rsid w:val="00264250"/>
    <w:rsid w:val="002644E8"/>
    <w:rsid w:val="00264777"/>
    <w:rsid w:val="00264E52"/>
    <w:rsid w:val="002651C5"/>
    <w:rsid w:val="002658A5"/>
    <w:rsid w:val="00265C3E"/>
    <w:rsid w:val="00265C7F"/>
    <w:rsid w:val="002666CA"/>
    <w:rsid w:val="00266ADA"/>
    <w:rsid w:val="00266F82"/>
    <w:rsid w:val="0026756F"/>
    <w:rsid w:val="00267DA2"/>
    <w:rsid w:val="002702D0"/>
    <w:rsid w:val="00270B07"/>
    <w:rsid w:val="00270BB1"/>
    <w:rsid w:val="0027262E"/>
    <w:rsid w:val="00272B1E"/>
    <w:rsid w:val="00272BE1"/>
    <w:rsid w:val="00273AFD"/>
    <w:rsid w:val="002741A6"/>
    <w:rsid w:val="002741D6"/>
    <w:rsid w:val="002746FC"/>
    <w:rsid w:val="00274DC4"/>
    <w:rsid w:val="00274E3D"/>
    <w:rsid w:val="00275200"/>
    <w:rsid w:val="00275527"/>
    <w:rsid w:val="00275645"/>
    <w:rsid w:val="00275C37"/>
    <w:rsid w:val="00276716"/>
    <w:rsid w:val="0027734D"/>
    <w:rsid w:val="00277905"/>
    <w:rsid w:val="00277BF2"/>
    <w:rsid w:val="00280EC4"/>
    <w:rsid w:val="00280EE0"/>
    <w:rsid w:val="00281285"/>
    <w:rsid w:val="0028141D"/>
    <w:rsid w:val="00281CEC"/>
    <w:rsid w:val="00282044"/>
    <w:rsid w:val="0028483D"/>
    <w:rsid w:val="00285295"/>
    <w:rsid w:val="00285466"/>
    <w:rsid w:val="002868CB"/>
    <w:rsid w:val="00286BB7"/>
    <w:rsid w:val="0028715D"/>
    <w:rsid w:val="00287311"/>
    <w:rsid w:val="00287B5C"/>
    <w:rsid w:val="00290268"/>
    <w:rsid w:val="0029045F"/>
    <w:rsid w:val="002908D8"/>
    <w:rsid w:val="00290D3B"/>
    <w:rsid w:val="00291526"/>
    <w:rsid w:val="00291A2D"/>
    <w:rsid w:val="00291A76"/>
    <w:rsid w:val="00291C34"/>
    <w:rsid w:val="0029269B"/>
    <w:rsid w:val="00294760"/>
    <w:rsid w:val="0029486F"/>
    <w:rsid w:val="002950E7"/>
    <w:rsid w:val="00295727"/>
    <w:rsid w:val="00295964"/>
    <w:rsid w:val="002959AC"/>
    <w:rsid w:val="00295B6C"/>
    <w:rsid w:val="002964FA"/>
    <w:rsid w:val="00296704"/>
    <w:rsid w:val="00296E6A"/>
    <w:rsid w:val="00297E65"/>
    <w:rsid w:val="002A0F2B"/>
    <w:rsid w:val="002A193C"/>
    <w:rsid w:val="002A19E1"/>
    <w:rsid w:val="002A1CCB"/>
    <w:rsid w:val="002A34C4"/>
    <w:rsid w:val="002A3EFB"/>
    <w:rsid w:val="002A4288"/>
    <w:rsid w:val="002A434E"/>
    <w:rsid w:val="002A4353"/>
    <w:rsid w:val="002A4AED"/>
    <w:rsid w:val="002A5269"/>
    <w:rsid w:val="002A5290"/>
    <w:rsid w:val="002A532E"/>
    <w:rsid w:val="002A5479"/>
    <w:rsid w:val="002A6144"/>
    <w:rsid w:val="002A6812"/>
    <w:rsid w:val="002A6AF7"/>
    <w:rsid w:val="002A6BDA"/>
    <w:rsid w:val="002A74A8"/>
    <w:rsid w:val="002B07C3"/>
    <w:rsid w:val="002B095A"/>
    <w:rsid w:val="002B097C"/>
    <w:rsid w:val="002B104C"/>
    <w:rsid w:val="002B11D5"/>
    <w:rsid w:val="002B15FA"/>
    <w:rsid w:val="002B1659"/>
    <w:rsid w:val="002B1679"/>
    <w:rsid w:val="002B2CB0"/>
    <w:rsid w:val="002B33BD"/>
    <w:rsid w:val="002B3860"/>
    <w:rsid w:val="002B41D8"/>
    <w:rsid w:val="002B4564"/>
    <w:rsid w:val="002B4A70"/>
    <w:rsid w:val="002B4B2D"/>
    <w:rsid w:val="002B51FB"/>
    <w:rsid w:val="002B54C2"/>
    <w:rsid w:val="002B6290"/>
    <w:rsid w:val="002B6A6B"/>
    <w:rsid w:val="002B6C3A"/>
    <w:rsid w:val="002B6E8D"/>
    <w:rsid w:val="002B77C8"/>
    <w:rsid w:val="002B7893"/>
    <w:rsid w:val="002B7ABE"/>
    <w:rsid w:val="002B7CA2"/>
    <w:rsid w:val="002C009B"/>
    <w:rsid w:val="002C0138"/>
    <w:rsid w:val="002C0335"/>
    <w:rsid w:val="002C053B"/>
    <w:rsid w:val="002C0A97"/>
    <w:rsid w:val="002C0B21"/>
    <w:rsid w:val="002C0F26"/>
    <w:rsid w:val="002C11D0"/>
    <w:rsid w:val="002C192F"/>
    <w:rsid w:val="002C19F5"/>
    <w:rsid w:val="002C1ED4"/>
    <w:rsid w:val="002C1F7F"/>
    <w:rsid w:val="002C212F"/>
    <w:rsid w:val="002C2227"/>
    <w:rsid w:val="002C2420"/>
    <w:rsid w:val="002C27BE"/>
    <w:rsid w:val="002C27C0"/>
    <w:rsid w:val="002C2AE5"/>
    <w:rsid w:val="002C3E13"/>
    <w:rsid w:val="002C49DC"/>
    <w:rsid w:val="002C4DAF"/>
    <w:rsid w:val="002C51DC"/>
    <w:rsid w:val="002C5919"/>
    <w:rsid w:val="002C5ABF"/>
    <w:rsid w:val="002C5D4D"/>
    <w:rsid w:val="002C5E67"/>
    <w:rsid w:val="002C6246"/>
    <w:rsid w:val="002C6489"/>
    <w:rsid w:val="002C7037"/>
    <w:rsid w:val="002C7B67"/>
    <w:rsid w:val="002C7BB6"/>
    <w:rsid w:val="002C7C5E"/>
    <w:rsid w:val="002C7D0A"/>
    <w:rsid w:val="002C7E02"/>
    <w:rsid w:val="002C7FE3"/>
    <w:rsid w:val="002D0696"/>
    <w:rsid w:val="002D0EF8"/>
    <w:rsid w:val="002D1064"/>
    <w:rsid w:val="002D12CE"/>
    <w:rsid w:val="002D2796"/>
    <w:rsid w:val="002D28F7"/>
    <w:rsid w:val="002D2C57"/>
    <w:rsid w:val="002D2C85"/>
    <w:rsid w:val="002D2E48"/>
    <w:rsid w:val="002D2F0E"/>
    <w:rsid w:val="002D2F2C"/>
    <w:rsid w:val="002D36C8"/>
    <w:rsid w:val="002D4331"/>
    <w:rsid w:val="002D4701"/>
    <w:rsid w:val="002D5155"/>
    <w:rsid w:val="002D5159"/>
    <w:rsid w:val="002D5840"/>
    <w:rsid w:val="002D5B22"/>
    <w:rsid w:val="002D5C43"/>
    <w:rsid w:val="002D6CDE"/>
    <w:rsid w:val="002D7238"/>
    <w:rsid w:val="002D7683"/>
    <w:rsid w:val="002D79F6"/>
    <w:rsid w:val="002D7FE3"/>
    <w:rsid w:val="002E0379"/>
    <w:rsid w:val="002E0706"/>
    <w:rsid w:val="002E165B"/>
    <w:rsid w:val="002E1C1F"/>
    <w:rsid w:val="002E218F"/>
    <w:rsid w:val="002E274A"/>
    <w:rsid w:val="002E2E2C"/>
    <w:rsid w:val="002E3AC5"/>
    <w:rsid w:val="002E44F8"/>
    <w:rsid w:val="002E4B6B"/>
    <w:rsid w:val="002E5882"/>
    <w:rsid w:val="002E5DBE"/>
    <w:rsid w:val="002E6589"/>
    <w:rsid w:val="002E6B02"/>
    <w:rsid w:val="002E6C4C"/>
    <w:rsid w:val="002E71EE"/>
    <w:rsid w:val="002F02A1"/>
    <w:rsid w:val="002F0909"/>
    <w:rsid w:val="002F09B8"/>
    <w:rsid w:val="002F1255"/>
    <w:rsid w:val="002F1CB2"/>
    <w:rsid w:val="002F2622"/>
    <w:rsid w:val="002F2F54"/>
    <w:rsid w:val="002F3258"/>
    <w:rsid w:val="002F39AC"/>
    <w:rsid w:val="002F3A60"/>
    <w:rsid w:val="002F4480"/>
    <w:rsid w:val="002F44F6"/>
    <w:rsid w:val="002F479F"/>
    <w:rsid w:val="002F4DA0"/>
    <w:rsid w:val="002F566D"/>
    <w:rsid w:val="002F5B1A"/>
    <w:rsid w:val="002F5C66"/>
    <w:rsid w:val="002F5CAC"/>
    <w:rsid w:val="002F6359"/>
    <w:rsid w:val="002F69B5"/>
    <w:rsid w:val="002F6A65"/>
    <w:rsid w:val="002F6F9B"/>
    <w:rsid w:val="002F6FCC"/>
    <w:rsid w:val="002F7559"/>
    <w:rsid w:val="002F767C"/>
    <w:rsid w:val="002F7E5B"/>
    <w:rsid w:val="003004EB"/>
    <w:rsid w:val="003005A5"/>
    <w:rsid w:val="003008E4"/>
    <w:rsid w:val="00300F92"/>
    <w:rsid w:val="003011AA"/>
    <w:rsid w:val="0030142D"/>
    <w:rsid w:val="003015BC"/>
    <w:rsid w:val="00301EC6"/>
    <w:rsid w:val="0030209C"/>
    <w:rsid w:val="00302B53"/>
    <w:rsid w:val="00303321"/>
    <w:rsid w:val="003034E7"/>
    <w:rsid w:val="0030388E"/>
    <w:rsid w:val="00304589"/>
    <w:rsid w:val="003047D2"/>
    <w:rsid w:val="00304DE3"/>
    <w:rsid w:val="003069AA"/>
    <w:rsid w:val="0030753F"/>
    <w:rsid w:val="003077AE"/>
    <w:rsid w:val="00307B43"/>
    <w:rsid w:val="00307CCC"/>
    <w:rsid w:val="0031007A"/>
    <w:rsid w:val="0031011C"/>
    <w:rsid w:val="00310A40"/>
    <w:rsid w:val="0031141D"/>
    <w:rsid w:val="003122B4"/>
    <w:rsid w:val="00312519"/>
    <w:rsid w:val="00312D98"/>
    <w:rsid w:val="00313534"/>
    <w:rsid w:val="00313BF8"/>
    <w:rsid w:val="00313C11"/>
    <w:rsid w:val="0031415B"/>
    <w:rsid w:val="003141E7"/>
    <w:rsid w:val="003149BD"/>
    <w:rsid w:val="003153D2"/>
    <w:rsid w:val="00315D98"/>
    <w:rsid w:val="003160C3"/>
    <w:rsid w:val="00316260"/>
    <w:rsid w:val="003167D4"/>
    <w:rsid w:val="00317448"/>
    <w:rsid w:val="003178A8"/>
    <w:rsid w:val="003200EF"/>
    <w:rsid w:val="003202B7"/>
    <w:rsid w:val="0032081E"/>
    <w:rsid w:val="0032088A"/>
    <w:rsid w:val="00320CD6"/>
    <w:rsid w:val="00321EB3"/>
    <w:rsid w:val="003222B0"/>
    <w:rsid w:val="00322708"/>
    <w:rsid w:val="00322E4D"/>
    <w:rsid w:val="0032329F"/>
    <w:rsid w:val="00323C2B"/>
    <w:rsid w:val="0032411D"/>
    <w:rsid w:val="00324511"/>
    <w:rsid w:val="00324BB6"/>
    <w:rsid w:val="00324DB2"/>
    <w:rsid w:val="0032511E"/>
    <w:rsid w:val="00325164"/>
    <w:rsid w:val="00325194"/>
    <w:rsid w:val="0032618C"/>
    <w:rsid w:val="00326363"/>
    <w:rsid w:val="00326666"/>
    <w:rsid w:val="003267AA"/>
    <w:rsid w:val="00327371"/>
    <w:rsid w:val="003273C4"/>
    <w:rsid w:val="00330225"/>
    <w:rsid w:val="0033060E"/>
    <w:rsid w:val="00330BA8"/>
    <w:rsid w:val="00330C6F"/>
    <w:rsid w:val="00330F39"/>
    <w:rsid w:val="00331549"/>
    <w:rsid w:val="00331557"/>
    <w:rsid w:val="00331624"/>
    <w:rsid w:val="00331696"/>
    <w:rsid w:val="00331B0E"/>
    <w:rsid w:val="00331BA4"/>
    <w:rsid w:val="00331FFD"/>
    <w:rsid w:val="00332271"/>
    <w:rsid w:val="00332340"/>
    <w:rsid w:val="00332453"/>
    <w:rsid w:val="00332693"/>
    <w:rsid w:val="00332780"/>
    <w:rsid w:val="00333358"/>
    <w:rsid w:val="00333DA2"/>
    <w:rsid w:val="0033517C"/>
    <w:rsid w:val="00335290"/>
    <w:rsid w:val="0033600B"/>
    <w:rsid w:val="00336197"/>
    <w:rsid w:val="0033732D"/>
    <w:rsid w:val="003376EE"/>
    <w:rsid w:val="00340ABC"/>
    <w:rsid w:val="00340C92"/>
    <w:rsid w:val="00340F11"/>
    <w:rsid w:val="00340F1E"/>
    <w:rsid w:val="00340FC3"/>
    <w:rsid w:val="003414AB"/>
    <w:rsid w:val="00341838"/>
    <w:rsid w:val="00341972"/>
    <w:rsid w:val="00342BCE"/>
    <w:rsid w:val="00342C40"/>
    <w:rsid w:val="00342E76"/>
    <w:rsid w:val="0034321C"/>
    <w:rsid w:val="00343805"/>
    <w:rsid w:val="00343AD5"/>
    <w:rsid w:val="00343BA4"/>
    <w:rsid w:val="003449A6"/>
    <w:rsid w:val="00344A80"/>
    <w:rsid w:val="00344B54"/>
    <w:rsid w:val="00344B66"/>
    <w:rsid w:val="00344FB8"/>
    <w:rsid w:val="00345086"/>
    <w:rsid w:val="003450CE"/>
    <w:rsid w:val="003458C0"/>
    <w:rsid w:val="003462C3"/>
    <w:rsid w:val="00346B99"/>
    <w:rsid w:val="00347A1C"/>
    <w:rsid w:val="00347FD6"/>
    <w:rsid w:val="00350704"/>
    <w:rsid w:val="00350886"/>
    <w:rsid w:val="003509AB"/>
    <w:rsid w:val="00350A21"/>
    <w:rsid w:val="003519C5"/>
    <w:rsid w:val="00352B40"/>
    <w:rsid w:val="00352E21"/>
    <w:rsid w:val="00353A31"/>
    <w:rsid w:val="00353CC9"/>
    <w:rsid w:val="00353DE9"/>
    <w:rsid w:val="0035410B"/>
    <w:rsid w:val="0035417E"/>
    <w:rsid w:val="003552CA"/>
    <w:rsid w:val="00355768"/>
    <w:rsid w:val="0035616C"/>
    <w:rsid w:val="00356873"/>
    <w:rsid w:val="00356998"/>
    <w:rsid w:val="00356BC4"/>
    <w:rsid w:val="003571C3"/>
    <w:rsid w:val="00357CEA"/>
    <w:rsid w:val="00360900"/>
    <w:rsid w:val="00360AFC"/>
    <w:rsid w:val="003610A5"/>
    <w:rsid w:val="00361283"/>
    <w:rsid w:val="003614D2"/>
    <w:rsid w:val="00361B2F"/>
    <w:rsid w:val="00361CDD"/>
    <w:rsid w:val="00362130"/>
    <w:rsid w:val="003622BA"/>
    <w:rsid w:val="003625D7"/>
    <w:rsid w:val="003627CA"/>
    <w:rsid w:val="00362F0B"/>
    <w:rsid w:val="00363206"/>
    <w:rsid w:val="00363262"/>
    <w:rsid w:val="00364192"/>
    <w:rsid w:val="00364FFB"/>
    <w:rsid w:val="00365507"/>
    <w:rsid w:val="0036557D"/>
    <w:rsid w:val="00365A99"/>
    <w:rsid w:val="003667A0"/>
    <w:rsid w:val="00366D6B"/>
    <w:rsid w:val="00366FC4"/>
    <w:rsid w:val="0036773C"/>
    <w:rsid w:val="00370833"/>
    <w:rsid w:val="0037161C"/>
    <w:rsid w:val="00371841"/>
    <w:rsid w:val="00371AB1"/>
    <w:rsid w:val="00371F5D"/>
    <w:rsid w:val="003720E3"/>
    <w:rsid w:val="00372794"/>
    <w:rsid w:val="003729A5"/>
    <w:rsid w:val="00372C4F"/>
    <w:rsid w:val="0037343D"/>
    <w:rsid w:val="003747AE"/>
    <w:rsid w:val="003747E6"/>
    <w:rsid w:val="00374A15"/>
    <w:rsid w:val="00374B24"/>
    <w:rsid w:val="003750A4"/>
    <w:rsid w:val="00376285"/>
    <w:rsid w:val="0037672A"/>
    <w:rsid w:val="00376BA2"/>
    <w:rsid w:val="00376C13"/>
    <w:rsid w:val="00376E4E"/>
    <w:rsid w:val="00377188"/>
    <w:rsid w:val="00377894"/>
    <w:rsid w:val="00377A9A"/>
    <w:rsid w:val="00380050"/>
    <w:rsid w:val="0038083E"/>
    <w:rsid w:val="00380DC4"/>
    <w:rsid w:val="00381298"/>
    <w:rsid w:val="00381D88"/>
    <w:rsid w:val="003821F8"/>
    <w:rsid w:val="003826A4"/>
    <w:rsid w:val="00383454"/>
    <w:rsid w:val="0038355C"/>
    <w:rsid w:val="00383768"/>
    <w:rsid w:val="003837E4"/>
    <w:rsid w:val="003848F6"/>
    <w:rsid w:val="00384CB6"/>
    <w:rsid w:val="0038543D"/>
    <w:rsid w:val="003859AA"/>
    <w:rsid w:val="003860EB"/>
    <w:rsid w:val="00386652"/>
    <w:rsid w:val="0038686A"/>
    <w:rsid w:val="00386BF5"/>
    <w:rsid w:val="003872AC"/>
    <w:rsid w:val="003873AF"/>
    <w:rsid w:val="00390418"/>
    <w:rsid w:val="00390776"/>
    <w:rsid w:val="00390879"/>
    <w:rsid w:val="00390A9D"/>
    <w:rsid w:val="003910DD"/>
    <w:rsid w:val="003912A9"/>
    <w:rsid w:val="00391751"/>
    <w:rsid w:val="00391821"/>
    <w:rsid w:val="00391ADA"/>
    <w:rsid w:val="00391B2A"/>
    <w:rsid w:val="00391D43"/>
    <w:rsid w:val="00391E1A"/>
    <w:rsid w:val="003920F0"/>
    <w:rsid w:val="00392329"/>
    <w:rsid w:val="0039233A"/>
    <w:rsid w:val="003927B4"/>
    <w:rsid w:val="0039322A"/>
    <w:rsid w:val="003933A9"/>
    <w:rsid w:val="00393996"/>
    <w:rsid w:val="00393EB9"/>
    <w:rsid w:val="0039403E"/>
    <w:rsid w:val="00394115"/>
    <w:rsid w:val="003948D2"/>
    <w:rsid w:val="00394991"/>
    <w:rsid w:val="00394DEB"/>
    <w:rsid w:val="00394FEC"/>
    <w:rsid w:val="00395C24"/>
    <w:rsid w:val="0039604D"/>
    <w:rsid w:val="00396D87"/>
    <w:rsid w:val="003A0222"/>
    <w:rsid w:val="003A087F"/>
    <w:rsid w:val="003A10D4"/>
    <w:rsid w:val="003A1386"/>
    <w:rsid w:val="003A1EB7"/>
    <w:rsid w:val="003A2164"/>
    <w:rsid w:val="003A2BE2"/>
    <w:rsid w:val="003A35DD"/>
    <w:rsid w:val="003A3847"/>
    <w:rsid w:val="003A48C5"/>
    <w:rsid w:val="003A51CC"/>
    <w:rsid w:val="003A6210"/>
    <w:rsid w:val="003A6B2D"/>
    <w:rsid w:val="003A6D2C"/>
    <w:rsid w:val="003B0586"/>
    <w:rsid w:val="003B071F"/>
    <w:rsid w:val="003B0794"/>
    <w:rsid w:val="003B07D6"/>
    <w:rsid w:val="003B08CD"/>
    <w:rsid w:val="003B1180"/>
    <w:rsid w:val="003B1354"/>
    <w:rsid w:val="003B167B"/>
    <w:rsid w:val="003B1688"/>
    <w:rsid w:val="003B2063"/>
    <w:rsid w:val="003B2A0E"/>
    <w:rsid w:val="003B31C5"/>
    <w:rsid w:val="003B3552"/>
    <w:rsid w:val="003B3B88"/>
    <w:rsid w:val="003B3B8E"/>
    <w:rsid w:val="003B3CB4"/>
    <w:rsid w:val="003B3D35"/>
    <w:rsid w:val="003B4356"/>
    <w:rsid w:val="003B4548"/>
    <w:rsid w:val="003B4A77"/>
    <w:rsid w:val="003B50FA"/>
    <w:rsid w:val="003B53F5"/>
    <w:rsid w:val="003B55BD"/>
    <w:rsid w:val="003B5677"/>
    <w:rsid w:val="003B5CA1"/>
    <w:rsid w:val="003B5FE5"/>
    <w:rsid w:val="003B6394"/>
    <w:rsid w:val="003B691E"/>
    <w:rsid w:val="003B6F62"/>
    <w:rsid w:val="003B7059"/>
    <w:rsid w:val="003B71F7"/>
    <w:rsid w:val="003B766B"/>
    <w:rsid w:val="003B76AC"/>
    <w:rsid w:val="003B7822"/>
    <w:rsid w:val="003B797B"/>
    <w:rsid w:val="003B7A41"/>
    <w:rsid w:val="003B7B95"/>
    <w:rsid w:val="003B7C55"/>
    <w:rsid w:val="003B7C98"/>
    <w:rsid w:val="003B7F37"/>
    <w:rsid w:val="003C0037"/>
    <w:rsid w:val="003C00AC"/>
    <w:rsid w:val="003C02ED"/>
    <w:rsid w:val="003C02F3"/>
    <w:rsid w:val="003C05B6"/>
    <w:rsid w:val="003C07DE"/>
    <w:rsid w:val="003C0A4F"/>
    <w:rsid w:val="003C0C9C"/>
    <w:rsid w:val="003C13A3"/>
    <w:rsid w:val="003C186A"/>
    <w:rsid w:val="003C1CFD"/>
    <w:rsid w:val="003C1FDC"/>
    <w:rsid w:val="003C2072"/>
    <w:rsid w:val="003C23BD"/>
    <w:rsid w:val="003C2494"/>
    <w:rsid w:val="003C257B"/>
    <w:rsid w:val="003C2BF3"/>
    <w:rsid w:val="003C2CC2"/>
    <w:rsid w:val="003C3A45"/>
    <w:rsid w:val="003C3D85"/>
    <w:rsid w:val="003C45CC"/>
    <w:rsid w:val="003C55DB"/>
    <w:rsid w:val="003C55E5"/>
    <w:rsid w:val="003C5728"/>
    <w:rsid w:val="003C572D"/>
    <w:rsid w:val="003C626A"/>
    <w:rsid w:val="003C66C5"/>
    <w:rsid w:val="003D06D1"/>
    <w:rsid w:val="003D1895"/>
    <w:rsid w:val="003D1BDF"/>
    <w:rsid w:val="003D21CD"/>
    <w:rsid w:val="003D2E31"/>
    <w:rsid w:val="003D2FAB"/>
    <w:rsid w:val="003D2FB0"/>
    <w:rsid w:val="003D3694"/>
    <w:rsid w:val="003D371B"/>
    <w:rsid w:val="003D371E"/>
    <w:rsid w:val="003D3FE9"/>
    <w:rsid w:val="003D418F"/>
    <w:rsid w:val="003D48E5"/>
    <w:rsid w:val="003D55AD"/>
    <w:rsid w:val="003D59C0"/>
    <w:rsid w:val="003D5F2A"/>
    <w:rsid w:val="003D63FB"/>
    <w:rsid w:val="003D70F6"/>
    <w:rsid w:val="003D73D1"/>
    <w:rsid w:val="003D7AA8"/>
    <w:rsid w:val="003D7EB4"/>
    <w:rsid w:val="003E0494"/>
    <w:rsid w:val="003E059D"/>
    <w:rsid w:val="003E08E1"/>
    <w:rsid w:val="003E0A8D"/>
    <w:rsid w:val="003E0B72"/>
    <w:rsid w:val="003E0E56"/>
    <w:rsid w:val="003E1E1F"/>
    <w:rsid w:val="003E20D3"/>
    <w:rsid w:val="003E222A"/>
    <w:rsid w:val="003E3496"/>
    <w:rsid w:val="003E3D55"/>
    <w:rsid w:val="003E3D7C"/>
    <w:rsid w:val="003E429C"/>
    <w:rsid w:val="003E4586"/>
    <w:rsid w:val="003E49B4"/>
    <w:rsid w:val="003E4DC5"/>
    <w:rsid w:val="003E5626"/>
    <w:rsid w:val="003E56AE"/>
    <w:rsid w:val="003E6095"/>
    <w:rsid w:val="003E6251"/>
    <w:rsid w:val="003E658F"/>
    <w:rsid w:val="003E6AC5"/>
    <w:rsid w:val="003E7010"/>
    <w:rsid w:val="003E73E6"/>
    <w:rsid w:val="003E740C"/>
    <w:rsid w:val="003E76CE"/>
    <w:rsid w:val="003E7A5B"/>
    <w:rsid w:val="003E7F4A"/>
    <w:rsid w:val="003E7FA7"/>
    <w:rsid w:val="003F0AF4"/>
    <w:rsid w:val="003F0C4E"/>
    <w:rsid w:val="003F147C"/>
    <w:rsid w:val="003F1AAF"/>
    <w:rsid w:val="003F1E09"/>
    <w:rsid w:val="003F1E26"/>
    <w:rsid w:val="003F1FC2"/>
    <w:rsid w:val="003F384A"/>
    <w:rsid w:val="003F3B3E"/>
    <w:rsid w:val="003F3D76"/>
    <w:rsid w:val="003F4854"/>
    <w:rsid w:val="003F48AA"/>
    <w:rsid w:val="003F49CF"/>
    <w:rsid w:val="003F4BE9"/>
    <w:rsid w:val="003F4C0E"/>
    <w:rsid w:val="003F5368"/>
    <w:rsid w:val="003F6296"/>
    <w:rsid w:val="003F638B"/>
    <w:rsid w:val="003F67A2"/>
    <w:rsid w:val="003F6EDB"/>
    <w:rsid w:val="003F709E"/>
    <w:rsid w:val="003F70E6"/>
    <w:rsid w:val="003F71E9"/>
    <w:rsid w:val="003F742A"/>
    <w:rsid w:val="0040022F"/>
    <w:rsid w:val="0040030A"/>
    <w:rsid w:val="00400783"/>
    <w:rsid w:val="004007C2"/>
    <w:rsid w:val="0040093D"/>
    <w:rsid w:val="00401B15"/>
    <w:rsid w:val="004020F5"/>
    <w:rsid w:val="0040284F"/>
    <w:rsid w:val="00402B29"/>
    <w:rsid w:val="00402C82"/>
    <w:rsid w:val="00402DA7"/>
    <w:rsid w:val="00402F37"/>
    <w:rsid w:val="0040329F"/>
    <w:rsid w:val="004032F7"/>
    <w:rsid w:val="0040353C"/>
    <w:rsid w:val="00403DAB"/>
    <w:rsid w:val="00404A51"/>
    <w:rsid w:val="00404B0F"/>
    <w:rsid w:val="00404BD8"/>
    <w:rsid w:val="00404E2D"/>
    <w:rsid w:val="00405296"/>
    <w:rsid w:val="00405559"/>
    <w:rsid w:val="00405B55"/>
    <w:rsid w:val="00406600"/>
    <w:rsid w:val="004066ED"/>
    <w:rsid w:val="00406F19"/>
    <w:rsid w:val="0040748D"/>
    <w:rsid w:val="0040771E"/>
    <w:rsid w:val="004079DB"/>
    <w:rsid w:val="00410306"/>
    <w:rsid w:val="00410AA4"/>
    <w:rsid w:val="00410D10"/>
    <w:rsid w:val="00411153"/>
    <w:rsid w:val="00411AB0"/>
    <w:rsid w:val="00411C7B"/>
    <w:rsid w:val="004123B9"/>
    <w:rsid w:val="0041240E"/>
    <w:rsid w:val="00412761"/>
    <w:rsid w:val="00412769"/>
    <w:rsid w:val="0041293E"/>
    <w:rsid w:val="00412A8E"/>
    <w:rsid w:val="00412F1D"/>
    <w:rsid w:val="004136C3"/>
    <w:rsid w:val="00413822"/>
    <w:rsid w:val="004147D9"/>
    <w:rsid w:val="004148C7"/>
    <w:rsid w:val="00414B70"/>
    <w:rsid w:val="00414CB4"/>
    <w:rsid w:val="00414FE2"/>
    <w:rsid w:val="004152C0"/>
    <w:rsid w:val="0041679D"/>
    <w:rsid w:val="00417567"/>
    <w:rsid w:val="00417701"/>
    <w:rsid w:val="00417D9C"/>
    <w:rsid w:val="004201C5"/>
    <w:rsid w:val="004209B4"/>
    <w:rsid w:val="00420B13"/>
    <w:rsid w:val="004210AD"/>
    <w:rsid w:val="004212C3"/>
    <w:rsid w:val="00421720"/>
    <w:rsid w:val="00421BF1"/>
    <w:rsid w:val="00422BA4"/>
    <w:rsid w:val="00422D60"/>
    <w:rsid w:val="00422FFF"/>
    <w:rsid w:val="00423ED0"/>
    <w:rsid w:val="00424044"/>
    <w:rsid w:val="00424F5C"/>
    <w:rsid w:val="00425051"/>
    <w:rsid w:val="0042535F"/>
    <w:rsid w:val="0042697C"/>
    <w:rsid w:val="004269CA"/>
    <w:rsid w:val="00427487"/>
    <w:rsid w:val="004302E6"/>
    <w:rsid w:val="00430C44"/>
    <w:rsid w:val="0043136A"/>
    <w:rsid w:val="00431A79"/>
    <w:rsid w:val="004321B1"/>
    <w:rsid w:val="00433AE5"/>
    <w:rsid w:val="00433F29"/>
    <w:rsid w:val="004342CB"/>
    <w:rsid w:val="0043574B"/>
    <w:rsid w:val="00435A41"/>
    <w:rsid w:val="0043668C"/>
    <w:rsid w:val="00436FC5"/>
    <w:rsid w:val="00437519"/>
    <w:rsid w:val="00437B33"/>
    <w:rsid w:val="004406BA"/>
    <w:rsid w:val="0044171C"/>
    <w:rsid w:val="00442E9A"/>
    <w:rsid w:val="00443819"/>
    <w:rsid w:val="00443D3D"/>
    <w:rsid w:val="00443F7F"/>
    <w:rsid w:val="00444399"/>
    <w:rsid w:val="00444704"/>
    <w:rsid w:val="00444D0E"/>
    <w:rsid w:val="0044551E"/>
    <w:rsid w:val="004455A0"/>
    <w:rsid w:val="004455C5"/>
    <w:rsid w:val="00445815"/>
    <w:rsid w:val="00445834"/>
    <w:rsid w:val="004458AE"/>
    <w:rsid w:val="00446320"/>
    <w:rsid w:val="0044652A"/>
    <w:rsid w:val="00446A04"/>
    <w:rsid w:val="00446D48"/>
    <w:rsid w:val="00446DE6"/>
    <w:rsid w:val="00447AD8"/>
    <w:rsid w:val="0045006A"/>
    <w:rsid w:val="00450149"/>
    <w:rsid w:val="004503F9"/>
    <w:rsid w:val="004511D9"/>
    <w:rsid w:val="004512B6"/>
    <w:rsid w:val="0045132A"/>
    <w:rsid w:val="004514F3"/>
    <w:rsid w:val="004516C2"/>
    <w:rsid w:val="00452485"/>
    <w:rsid w:val="004527F2"/>
    <w:rsid w:val="00452988"/>
    <w:rsid w:val="00452B29"/>
    <w:rsid w:val="00452CD6"/>
    <w:rsid w:val="00453932"/>
    <w:rsid w:val="004544B7"/>
    <w:rsid w:val="00454E1B"/>
    <w:rsid w:val="0045527D"/>
    <w:rsid w:val="004553E6"/>
    <w:rsid w:val="004559EC"/>
    <w:rsid w:val="0045610E"/>
    <w:rsid w:val="004569F4"/>
    <w:rsid w:val="00456A20"/>
    <w:rsid w:val="00456C6E"/>
    <w:rsid w:val="00456EBE"/>
    <w:rsid w:val="00456EC4"/>
    <w:rsid w:val="00456F5F"/>
    <w:rsid w:val="0045728C"/>
    <w:rsid w:val="0045753E"/>
    <w:rsid w:val="0045779D"/>
    <w:rsid w:val="004577C9"/>
    <w:rsid w:val="00457A2C"/>
    <w:rsid w:val="004605FC"/>
    <w:rsid w:val="00460BE8"/>
    <w:rsid w:val="004612FC"/>
    <w:rsid w:val="0046133E"/>
    <w:rsid w:val="00462131"/>
    <w:rsid w:val="00462251"/>
    <w:rsid w:val="00462C07"/>
    <w:rsid w:val="004633B0"/>
    <w:rsid w:val="00463654"/>
    <w:rsid w:val="004636E7"/>
    <w:rsid w:val="00463B6E"/>
    <w:rsid w:val="004644BE"/>
    <w:rsid w:val="00464965"/>
    <w:rsid w:val="00464A79"/>
    <w:rsid w:val="0046511B"/>
    <w:rsid w:val="004654A7"/>
    <w:rsid w:val="004654C3"/>
    <w:rsid w:val="004659D0"/>
    <w:rsid w:val="00465D4D"/>
    <w:rsid w:val="00465DA4"/>
    <w:rsid w:val="004662BD"/>
    <w:rsid w:val="00466461"/>
    <w:rsid w:val="00466A72"/>
    <w:rsid w:val="00466A7B"/>
    <w:rsid w:val="00467C76"/>
    <w:rsid w:val="00470479"/>
    <w:rsid w:val="00470494"/>
    <w:rsid w:val="004709BE"/>
    <w:rsid w:val="00470DF1"/>
    <w:rsid w:val="00471921"/>
    <w:rsid w:val="00471AC4"/>
    <w:rsid w:val="004722B8"/>
    <w:rsid w:val="00473533"/>
    <w:rsid w:val="00473D1D"/>
    <w:rsid w:val="0047424E"/>
    <w:rsid w:val="004746AD"/>
    <w:rsid w:val="00474E0B"/>
    <w:rsid w:val="004751B3"/>
    <w:rsid w:val="0047615D"/>
    <w:rsid w:val="004768FD"/>
    <w:rsid w:val="004775C4"/>
    <w:rsid w:val="00477849"/>
    <w:rsid w:val="00477A02"/>
    <w:rsid w:val="00477BF4"/>
    <w:rsid w:val="00477F5D"/>
    <w:rsid w:val="00481963"/>
    <w:rsid w:val="00481970"/>
    <w:rsid w:val="00481E63"/>
    <w:rsid w:val="0048247F"/>
    <w:rsid w:val="00482547"/>
    <w:rsid w:val="00482952"/>
    <w:rsid w:val="00482C3A"/>
    <w:rsid w:val="00482D6F"/>
    <w:rsid w:val="004831A0"/>
    <w:rsid w:val="00483685"/>
    <w:rsid w:val="00483D39"/>
    <w:rsid w:val="0048454E"/>
    <w:rsid w:val="0048491C"/>
    <w:rsid w:val="00485EFB"/>
    <w:rsid w:val="004862BF"/>
    <w:rsid w:val="00486B81"/>
    <w:rsid w:val="0048775F"/>
    <w:rsid w:val="00487C68"/>
    <w:rsid w:val="00487EAF"/>
    <w:rsid w:val="004911FE"/>
    <w:rsid w:val="00491AAA"/>
    <w:rsid w:val="00492220"/>
    <w:rsid w:val="00492310"/>
    <w:rsid w:val="00492D49"/>
    <w:rsid w:val="00493160"/>
    <w:rsid w:val="00493951"/>
    <w:rsid w:val="00493B0B"/>
    <w:rsid w:val="00493B8E"/>
    <w:rsid w:val="00493E7F"/>
    <w:rsid w:val="00494908"/>
    <w:rsid w:val="0049583E"/>
    <w:rsid w:val="0049638B"/>
    <w:rsid w:val="00496840"/>
    <w:rsid w:val="00496DEB"/>
    <w:rsid w:val="004A0162"/>
    <w:rsid w:val="004A1255"/>
    <w:rsid w:val="004A17E0"/>
    <w:rsid w:val="004A1A65"/>
    <w:rsid w:val="004A1B16"/>
    <w:rsid w:val="004A1BEC"/>
    <w:rsid w:val="004A1C49"/>
    <w:rsid w:val="004A23B0"/>
    <w:rsid w:val="004A2ACF"/>
    <w:rsid w:val="004A2B12"/>
    <w:rsid w:val="004A3DF1"/>
    <w:rsid w:val="004A415E"/>
    <w:rsid w:val="004A4478"/>
    <w:rsid w:val="004A4872"/>
    <w:rsid w:val="004A4A0D"/>
    <w:rsid w:val="004A4F77"/>
    <w:rsid w:val="004A528B"/>
    <w:rsid w:val="004A5359"/>
    <w:rsid w:val="004A5CBC"/>
    <w:rsid w:val="004A5CC4"/>
    <w:rsid w:val="004A5F86"/>
    <w:rsid w:val="004A61E2"/>
    <w:rsid w:val="004A688D"/>
    <w:rsid w:val="004A68B5"/>
    <w:rsid w:val="004A7553"/>
    <w:rsid w:val="004A7CA0"/>
    <w:rsid w:val="004B01FF"/>
    <w:rsid w:val="004B0646"/>
    <w:rsid w:val="004B07B6"/>
    <w:rsid w:val="004B07F7"/>
    <w:rsid w:val="004B277F"/>
    <w:rsid w:val="004B2F55"/>
    <w:rsid w:val="004B31F7"/>
    <w:rsid w:val="004B36C5"/>
    <w:rsid w:val="004B40A9"/>
    <w:rsid w:val="004B4435"/>
    <w:rsid w:val="004B5413"/>
    <w:rsid w:val="004B5D23"/>
    <w:rsid w:val="004B61EB"/>
    <w:rsid w:val="004B6613"/>
    <w:rsid w:val="004B66DF"/>
    <w:rsid w:val="004B68F9"/>
    <w:rsid w:val="004B6C25"/>
    <w:rsid w:val="004B6C8E"/>
    <w:rsid w:val="004B6FE2"/>
    <w:rsid w:val="004B71A5"/>
    <w:rsid w:val="004B7848"/>
    <w:rsid w:val="004B7EDE"/>
    <w:rsid w:val="004B7F98"/>
    <w:rsid w:val="004C2104"/>
    <w:rsid w:val="004C2268"/>
    <w:rsid w:val="004C24CC"/>
    <w:rsid w:val="004C3EE5"/>
    <w:rsid w:val="004C49F8"/>
    <w:rsid w:val="004C4A93"/>
    <w:rsid w:val="004C61E3"/>
    <w:rsid w:val="004C636A"/>
    <w:rsid w:val="004C6B2C"/>
    <w:rsid w:val="004C6CDA"/>
    <w:rsid w:val="004D0226"/>
    <w:rsid w:val="004D0264"/>
    <w:rsid w:val="004D040F"/>
    <w:rsid w:val="004D1DA8"/>
    <w:rsid w:val="004D1DD4"/>
    <w:rsid w:val="004D3215"/>
    <w:rsid w:val="004D35AB"/>
    <w:rsid w:val="004D412C"/>
    <w:rsid w:val="004D4748"/>
    <w:rsid w:val="004D486E"/>
    <w:rsid w:val="004D4E49"/>
    <w:rsid w:val="004D4FB7"/>
    <w:rsid w:val="004D577A"/>
    <w:rsid w:val="004D57E2"/>
    <w:rsid w:val="004D5A14"/>
    <w:rsid w:val="004D65EB"/>
    <w:rsid w:val="004D6A4E"/>
    <w:rsid w:val="004D6F07"/>
    <w:rsid w:val="004D71EB"/>
    <w:rsid w:val="004D7675"/>
    <w:rsid w:val="004D7728"/>
    <w:rsid w:val="004D7874"/>
    <w:rsid w:val="004D7F24"/>
    <w:rsid w:val="004E0200"/>
    <w:rsid w:val="004E087A"/>
    <w:rsid w:val="004E0AB2"/>
    <w:rsid w:val="004E0F1D"/>
    <w:rsid w:val="004E1294"/>
    <w:rsid w:val="004E12A6"/>
    <w:rsid w:val="004E1AA6"/>
    <w:rsid w:val="004E30EC"/>
    <w:rsid w:val="004E3A8D"/>
    <w:rsid w:val="004E3DB7"/>
    <w:rsid w:val="004E5523"/>
    <w:rsid w:val="004E55D2"/>
    <w:rsid w:val="004E56D3"/>
    <w:rsid w:val="004E680A"/>
    <w:rsid w:val="004E748E"/>
    <w:rsid w:val="004E7E31"/>
    <w:rsid w:val="004F04C6"/>
    <w:rsid w:val="004F053B"/>
    <w:rsid w:val="004F0609"/>
    <w:rsid w:val="004F0BD2"/>
    <w:rsid w:val="004F0CF3"/>
    <w:rsid w:val="004F216E"/>
    <w:rsid w:val="004F2811"/>
    <w:rsid w:val="004F29D9"/>
    <w:rsid w:val="004F2A72"/>
    <w:rsid w:val="004F2E8B"/>
    <w:rsid w:val="004F3353"/>
    <w:rsid w:val="004F3735"/>
    <w:rsid w:val="004F3856"/>
    <w:rsid w:val="004F3979"/>
    <w:rsid w:val="004F3EBD"/>
    <w:rsid w:val="004F44B9"/>
    <w:rsid w:val="004F4B9F"/>
    <w:rsid w:val="004F579A"/>
    <w:rsid w:val="004F5B94"/>
    <w:rsid w:val="004F6093"/>
    <w:rsid w:val="004F6962"/>
    <w:rsid w:val="004F6BD3"/>
    <w:rsid w:val="005015C1"/>
    <w:rsid w:val="0050187D"/>
    <w:rsid w:val="00501B08"/>
    <w:rsid w:val="0050223F"/>
    <w:rsid w:val="00502242"/>
    <w:rsid w:val="00503C31"/>
    <w:rsid w:val="00503DD9"/>
    <w:rsid w:val="00504802"/>
    <w:rsid w:val="005053AE"/>
    <w:rsid w:val="005055FF"/>
    <w:rsid w:val="00505B74"/>
    <w:rsid w:val="00505E3D"/>
    <w:rsid w:val="00505FD4"/>
    <w:rsid w:val="00506219"/>
    <w:rsid w:val="0050636B"/>
    <w:rsid w:val="00507261"/>
    <w:rsid w:val="00507D32"/>
    <w:rsid w:val="00507EC8"/>
    <w:rsid w:val="00510363"/>
    <w:rsid w:val="005104E1"/>
    <w:rsid w:val="005108E0"/>
    <w:rsid w:val="00510D15"/>
    <w:rsid w:val="00511779"/>
    <w:rsid w:val="00512104"/>
    <w:rsid w:val="00512199"/>
    <w:rsid w:val="005121C5"/>
    <w:rsid w:val="005131E1"/>
    <w:rsid w:val="005131EC"/>
    <w:rsid w:val="0051343C"/>
    <w:rsid w:val="005139A0"/>
    <w:rsid w:val="00513DF9"/>
    <w:rsid w:val="00514424"/>
    <w:rsid w:val="00514BE9"/>
    <w:rsid w:val="00515175"/>
    <w:rsid w:val="00515624"/>
    <w:rsid w:val="00515F04"/>
    <w:rsid w:val="00516D35"/>
    <w:rsid w:val="00517743"/>
    <w:rsid w:val="00520068"/>
    <w:rsid w:val="00520495"/>
    <w:rsid w:val="00520DBE"/>
    <w:rsid w:val="00520EFA"/>
    <w:rsid w:val="00521B54"/>
    <w:rsid w:val="005220ED"/>
    <w:rsid w:val="005226AE"/>
    <w:rsid w:val="005226FA"/>
    <w:rsid w:val="00522731"/>
    <w:rsid w:val="00522833"/>
    <w:rsid w:val="00523A63"/>
    <w:rsid w:val="00523A64"/>
    <w:rsid w:val="00523CA2"/>
    <w:rsid w:val="00523F2D"/>
    <w:rsid w:val="005241F5"/>
    <w:rsid w:val="005244E6"/>
    <w:rsid w:val="0052456C"/>
    <w:rsid w:val="00524B87"/>
    <w:rsid w:val="0052529F"/>
    <w:rsid w:val="00526BFB"/>
    <w:rsid w:val="00526FB6"/>
    <w:rsid w:val="00527060"/>
    <w:rsid w:val="00527BF5"/>
    <w:rsid w:val="00527C77"/>
    <w:rsid w:val="00527D4F"/>
    <w:rsid w:val="00527DC0"/>
    <w:rsid w:val="0053006F"/>
    <w:rsid w:val="005301F0"/>
    <w:rsid w:val="00530211"/>
    <w:rsid w:val="00530498"/>
    <w:rsid w:val="0053061A"/>
    <w:rsid w:val="005308CB"/>
    <w:rsid w:val="00530B59"/>
    <w:rsid w:val="00530D07"/>
    <w:rsid w:val="00530FCF"/>
    <w:rsid w:val="005313E6"/>
    <w:rsid w:val="00531CEF"/>
    <w:rsid w:val="00531E20"/>
    <w:rsid w:val="00531EDA"/>
    <w:rsid w:val="00532058"/>
    <w:rsid w:val="0053281C"/>
    <w:rsid w:val="00532D13"/>
    <w:rsid w:val="00532EFD"/>
    <w:rsid w:val="0053364E"/>
    <w:rsid w:val="005338F9"/>
    <w:rsid w:val="00533979"/>
    <w:rsid w:val="00533ACD"/>
    <w:rsid w:val="005345B0"/>
    <w:rsid w:val="00534CB4"/>
    <w:rsid w:val="00534D3D"/>
    <w:rsid w:val="00534FAD"/>
    <w:rsid w:val="00535863"/>
    <w:rsid w:val="00535E8E"/>
    <w:rsid w:val="0053682A"/>
    <w:rsid w:val="00537023"/>
    <w:rsid w:val="00537343"/>
    <w:rsid w:val="005375E0"/>
    <w:rsid w:val="00537B0B"/>
    <w:rsid w:val="00537FD4"/>
    <w:rsid w:val="00540193"/>
    <w:rsid w:val="005404AF"/>
    <w:rsid w:val="0054052E"/>
    <w:rsid w:val="00540E9C"/>
    <w:rsid w:val="00541208"/>
    <w:rsid w:val="005414B7"/>
    <w:rsid w:val="005416EB"/>
    <w:rsid w:val="005418D5"/>
    <w:rsid w:val="00541DC8"/>
    <w:rsid w:val="0054262D"/>
    <w:rsid w:val="00542D2E"/>
    <w:rsid w:val="005431B2"/>
    <w:rsid w:val="005434A6"/>
    <w:rsid w:val="00543AFE"/>
    <w:rsid w:val="00544031"/>
    <w:rsid w:val="005448A9"/>
    <w:rsid w:val="005448FF"/>
    <w:rsid w:val="00544C7E"/>
    <w:rsid w:val="00545403"/>
    <w:rsid w:val="0054553F"/>
    <w:rsid w:val="0054554A"/>
    <w:rsid w:val="0054579F"/>
    <w:rsid w:val="0054585C"/>
    <w:rsid w:val="005458CC"/>
    <w:rsid w:val="00545DEB"/>
    <w:rsid w:val="00546600"/>
    <w:rsid w:val="005466C0"/>
    <w:rsid w:val="0054740E"/>
    <w:rsid w:val="00547630"/>
    <w:rsid w:val="00547706"/>
    <w:rsid w:val="005477D1"/>
    <w:rsid w:val="00547DE4"/>
    <w:rsid w:val="00547DF2"/>
    <w:rsid w:val="00550927"/>
    <w:rsid w:val="00550C73"/>
    <w:rsid w:val="005512C3"/>
    <w:rsid w:val="00551336"/>
    <w:rsid w:val="005513B6"/>
    <w:rsid w:val="0055208E"/>
    <w:rsid w:val="005521C3"/>
    <w:rsid w:val="0055255C"/>
    <w:rsid w:val="00552A71"/>
    <w:rsid w:val="00552F1C"/>
    <w:rsid w:val="005539C4"/>
    <w:rsid w:val="00554726"/>
    <w:rsid w:val="005548FE"/>
    <w:rsid w:val="00554DE7"/>
    <w:rsid w:val="0055515E"/>
    <w:rsid w:val="0055541B"/>
    <w:rsid w:val="00555543"/>
    <w:rsid w:val="005563D0"/>
    <w:rsid w:val="005564D1"/>
    <w:rsid w:val="0055675F"/>
    <w:rsid w:val="005567D2"/>
    <w:rsid w:val="005570CF"/>
    <w:rsid w:val="0055712A"/>
    <w:rsid w:val="00557F74"/>
    <w:rsid w:val="00560A99"/>
    <w:rsid w:val="005617AB"/>
    <w:rsid w:val="00561B9E"/>
    <w:rsid w:val="0056208E"/>
    <w:rsid w:val="00562497"/>
    <w:rsid w:val="00562941"/>
    <w:rsid w:val="00562DF8"/>
    <w:rsid w:val="00563D6F"/>
    <w:rsid w:val="00565452"/>
    <w:rsid w:val="005654B5"/>
    <w:rsid w:val="005657AC"/>
    <w:rsid w:val="0056581A"/>
    <w:rsid w:val="0056670F"/>
    <w:rsid w:val="00566A6C"/>
    <w:rsid w:val="00566B5E"/>
    <w:rsid w:val="00567138"/>
    <w:rsid w:val="005671A8"/>
    <w:rsid w:val="005675A8"/>
    <w:rsid w:val="005677DC"/>
    <w:rsid w:val="00567F88"/>
    <w:rsid w:val="00570172"/>
    <w:rsid w:val="00570AF1"/>
    <w:rsid w:val="00570E4F"/>
    <w:rsid w:val="0057115F"/>
    <w:rsid w:val="005715B0"/>
    <w:rsid w:val="00571628"/>
    <w:rsid w:val="005717E8"/>
    <w:rsid w:val="00571B35"/>
    <w:rsid w:val="00571C03"/>
    <w:rsid w:val="00571F9C"/>
    <w:rsid w:val="005720E3"/>
    <w:rsid w:val="00572B3C"/>
    <w:rsid w:val="005732AE"/>
    <w:rsid w:val="00573402"/>
    <w:rsid w:val="00573EAF"/>
    <w:rsid w:val="0057486B"/>
    <w:rsid w:val="00575378"/>
    <w:rsid w:val="00575613"/>
    <w:rsid w:val="00575B76"/>
    <w:rsid w:val="00576025"/>
    <w:rsid w:val="005763B3"/>
    <w:rsid w:val="005764A9"/>
    <w:rsid w:val="00576B2C"/>
    <w:rsid w:val="00577075"/>
    <w:rsid w:val="00577937"/>
    <w:rsid w:val="00577E6F"/>
    <w:rsid w:val="00580A04"/>
    <w:rsid w:val="00580F18"/>
    <w:rsid w:val="0058163D"/>
    <w:rsid w:val="005816D5"/>
    <w:rsid w:val="00581FD7"/>
    <w:rsid w:val="00582280"/>
    <w:rsid w:val="005838BD"/>
    <w:rsid w:val="0058447E"/>
    <w:rsid w:val="005844EA"/>
    <w:rsid w:val="005845FC"/>
    <w:rsid w:val="005847B4"/>
    <w:rsid w:val="00584918"/>
    <w:rsid w:val="0058491A"/>
    <w:rsid w:val="00584CB6"/>
    <w:rsid w:val="0058500E"/>
    <w:rsid w:val="0058552C"/>
    <w:rsid w:val="005859D2"/>
    <w:rsid w:val="00585BD6"/>
    <w:rsid w:val="0058613C"/>
    <w:rsid w:val="0058789B"/>
    <w:rsid w:val="00587F33"/>
    <w:rsid w:val="005903F3"/>
    <w:rsid w:val="00590AEF"/>
    <w:rsid w:val="00590BDC"/>
    <w:rsid w:val="00591079"/>
    <w:rsid w:val="00591422"/>
    <w:rsid w:val="005914A9"/>
    <w:rsid w:val="0059158E"/>
    <w:rsid w:val="00592298"/>
    <w:rsid w:val="005924EB"/>
    <w:rsid w:val="00592A1C"/>
    <w:rsid w:val="00592C55"/>
    <w:rsid w:val="00592D4E"/>
    <w:rsid w:val="00593272"/>
    <w:rsid w:val="0059366C"/>
    <w:rsid w:val="005937D7"/>
    <w:rsid w:val="005937EE"/>
    <w:rsid w:val="00593B49"/>
    <w:rsid w:val="00593BFF"/>
    <w:rsid w:val="005947AD"/>
    <w:rsid w:val="00595840"/>
    <w:rsid w:val="0059641B"/>
    <w:rsid w:val="00596D4A"/>
    <w:rsid w:val="005977EC"/>
    <w:rsid w:val="005978CB"/>
    <w:rsid w:val="00597F8F"/>
    <w:rsid w:val="005A006B"/>
    <w:rsid w:val="005A00FB"/>
    <w:rsid w:val="005A0AED"/>
    <w:rsid w:val="005A0BF1"/>
    <w:rsid w:val="005A0BFB"/>
    <w:rsid w:val="005A0E4B"/>
    <w:rsid w:val="005A10A2"/>
    <w:rsid w:val="005A16C4"/>
    <w:rsid w:val="005A1850"/>
    <w:rsid w:val="005A19C0"/>
    <w:rsid w:val="005A1C09"/>
    <w:rsid w:val="005A1DB8"/>
    <w:rsid w:val="005A2156"/>
    <w:rsid w:val="005A2C03"/>
    <w:rsid w:val="005A30D6"/>
    <w:rsid w:val="005A319B"/>
    <w:rsid w:val="005A3394"/>
    <w:rsid w:val="005A362A"/>
    <w:rsid w:val="005A420F"/>
    <w:rsid w:val="005A42AA"/>
    <w:rsid w:val="005A4DC6"/>
    <w:rsid w:val="005A51D1"/>
    <w:rsid w:val="005A543B"/>
    <w:rsid w:val="005A6269"/>
    <w:rsid w:val="005A657E"/>
    <w:rsid w:val="005A6891"/>
    <w:rsid w:val="005A75A9"/>
    <w:rsid w:val="005A7C12"/>
    <w:rsid w:val="005A7FA2"/>
    <w:rsid w:val="005B008E"/>
    <w:rsid w:val="005B0811"/>
    <w:rsid w:val="005B0DAA"/>
    <w:rsid w:val="005B0DEB"/>
    <w:rsid w:val="005B1272"/>
    <w:rsid w:val="005B141D"/>
    <w:rsid w:val="005B1854"/>
    <w:rsid w:val="005B19E0"/>
    <w:rsid w:val="005B1BD7"/>
    <w:rsid w:val="005B1F2D"/>
    <w:rsid w:val="005B26BF"/>
    <w:rsid w:val="005B2755"/>
    <w:rsid w:val="005B30A1"/>
    <w:rsid w:val="005B339D"/>
    <w:rsid w:val="005B3692"/>
    <w:rsid w:val="005B3AD9"/>
    <w:rsid w:val="005B3FA2"/>
    <w:rsid w:val="005B4179"/>
    <w:rsid w:val="005B57E2"/>
    <w:rsid w:val="005B5E2B"/>
    <w:rsid w:val="005B5FCE"/>
    <w:rsid w:val="005B5FFE"/>
    <w:rsid w:val="005B6269"/>
    <w:rsid w:val="005B627C"/>
    <w:rsid w:val="005B6C55"/>
    <w:rsid w:val="005B7656"/>
    <w:rsid w:val="005B76D7"/>
    <w:rsid w:val="005B780D"/>
    <w:rsid w:val="005B78B2"/>
    <w:rsid w:val="005B7E5A"/>
    <w:rsid w:val="005C0EF9"/>
    <w:rsid w:val="005C231A"/>
    <w:rsid w:val="005C2479"/>
    <w:rsid w:val="005C2487"/>
    <w:rsid w:val="005C2662"/>
    <w:rsid w:val="005C2671"/>
    <w:rsid w:val="005C2ECF"/>
    <w:rsid w:val="005C30BC"/>
    <w:rsid w:val="005C3410"/>
    <w:rsid w:val="005C4B62"/>
    <w:rsid w:val="005C4B67"/>
    <w:rsid w:val="005C5544"/>
    <w:rsid w:val="005C5913"/>
    <w:rsid w:val="005C5BCA"/>
    <w:rsid w:val="005C6021"/>
    <w:rsid w:val="005C612D"/>
    <w:rsid w:val="005C6226"/>
    <w:rsid w:val="005C63C1"/>
    <w:rsid w:val="005C64DA"/>
    <w:rsid w:val="005C7B86"/>
    <w:rsid w:val="005D03F6"/>
    <w:rsid w:val="005D09E7"/>
    <w:rsid w:val="005D0A58"/>
    <w:rsid w:val="005D1035"/>
    <w:rsid w:val="005D1466"/>
    <w:rsid w:val="005D2177"/>
    <w:rsid w:val="005D2368"/>
    <w:rsid w:val="005D246C"/>
    <w:rsid w:val="005D3058"/>
    <w:rsid w:val="005D3571"/>
    <w:rsid w:val="005D38C0"/>
    <w:rsid w:val="005D4CE0"/>
    <w:rsid w:val="005D53D0"/>
    <w:rsid w:val="005D541D"/>
    <w:rsid w:val="005D5BD3"/>
    <w:rsid w:val="005D5CA8"/>
    <w:rsid w:val="005D6599"/>
    <w:rsid w:val="005D76EB"/>
    <w:rsid w:val="005D77DB"/>
    <w:rsid w:val="005D7992"/>
    <w:rsid w:val="005E06B2"/>
    <w:rsid w:val="005E11AF"/>
    <w:rsid w:val="005E12B6"/>
    <w:rsid w:val="005E1C42"/>
    <w:rsid w:val="005E2247"/>
    <w:rsid w:val="005E29A5"/>
    <w:rsid w:val="005E2A8A"/>
    <w:rsid w:val="005E3004"/>
    <w:rsid w:val="005E3A1B"/>
    <w:rsid w:val="005E45E4"/>
    <w:rsid w:val="005E485A"/>
    <w:rsid w:val="005E51BA"/>
    <w:rsid w:val="005E531B"/>
    <w:rsid w:val="005E5513"/>
    <w:rsid w:val="005E571C"/>
    <w:rsid w:val="005E6D98"/>
    <w:rsid w:val="005E7385"/>
    <w:rsid w:val="005E741E"/>
    <w:rsid w:val="005E7780"/>
    <w:rsid w:val="005F2262"/>
    <w:rsid w:val="005F22CB"/>
    <w:rsid w:val="005F3671"/>
    <w:rsid w:val="005F3E6C"/>
    <w:rsid w:val="005F41DB"/>
    <w:rsid w:val="005F4264"/>
    <w:rsid w:val="005F47D6"/>
    <w:rsid w:val="005F498E"/>
    <w:rsid w:val="005F4B6E"/>
    <w:rsid w:val="005F4E36"/>
    <w:rsid w:val="005F5257"/>
    <w:rsid w:val="005F53AF"/>
    <w:rsid w:val="005F557D"/>
    <w:rsid w:val="005F5A71"/>
    <w:rsid w:val="005F5F3E"/>
    <w:rsid w:val="005F606A"/>
    <w:rsid w:val="005F67B9"/>
    <w:rsid w:val="005F685A"/>
    <w:rsid w:val="005F6E78"/>
    <w:rsid w:val="005F6F73"/>
    <w:rsid w:val="006001D5"/>
    <w:rsid w:val="00600556"/>
    <w:rsid w:val="00600618"/>
    <w:rsid w:val="006006D0"/>
    <w:rsid w:val="00600CF3"/>
    <w:rsid w:val="00600E1D"/>
    <w:rsid w:val="00600F75"/>
    <w:rsid w:val="006012DB"/>
    <w:rsid w:val="00601C9F"/>
    <w:rsid w:val="0060210C"/>
    <w:rsid w:val="006023BB"/>
    <w:rsid w:val="006023BE"/>
    <w:rsid w:val="00602734"/>
    <w:rsid w:val="0060302F"/>
    <w:rsid w:val="006032AA"/>
    <w:rsid w:val="006035E5"/>
    <w:rsid w:val="00603612"/>
    <w:rsid w:val="00603911"/>
    <w:rsid w:val="00603994"/>
    <w:rsid w:val="00603AB3"/>
    <w:rsid w:val="00603CDA"/>
    <w:rsid w:val="00603F51"/>
    <w:rsid w:val="00604514"/>
    <w:rsid w:val="006054AB"/>
    <w:rsid w:val="006058D9"/>
    <w:rsid w:val="006058E6"/>
    <w:rsid w:val="00605985"/>
    <w:rsid w:val="00605DD6"/>
    <w:rsid w:val="00606341"/>
    <w:rsid w:val="006063EF"/>
    <w:rsid w:val="00607166"/>
    <w:rsid w:val="0060736C"/>
    <w:rsid w:val="006078D4"/>
    <w:rsid w:val="00610AD4"/>
    <w:rsid w:val="00610C86"/>
    <w:rsid w:val="00611471"/>
    <w:rsid w:val="00611AB7"/>
    <w:rsid w:val="00612034"/>
    <w:rsid w:val="00612B15"/>
    <w:rsid w:val="00613973"/>
    <w:rsid w:val="00613B5C"/>
    <w:rsid w:val="0061464D"/>
    <w:rsid w:val="00614D6B"/>
    <w:rsid w:val="00614F6D"/>
    <w:rsid w:val="006153E3"/>
    <w:rsid w:val="00615691"/>
    <w:rsid w:val="0061597C"/>
    <w:rsid w:val="00616312"/>
    <w:rsid w:val="00616576"/>
    <w:rsid w:val="00617CED"/>
    <w:rsid w:val="00620150"/>
    <w:rsid w:val="00620409"/>
    <w:rsid w:val="00621817"/>
    <w:rsid w:val="0062212B"/>
    <w:rsid w:val="006221B1"/>
    <w:rsid w:val="0062360E"/>
    <w:rsid w:val="00623919"/>
    <w:rsid w:val="0062395A"/>
    <w:rsid w:val="00623CA9"/>
    <w:rsid w:val="00624583"/>
    <w:rsid w:val="00624909"/>
    <w:rsid w:val="00624D40"/>
    <w:rsid w:val="0062591F"/>
    <w:rsid w:val="00625F51"/>
    <w:rsid w:val="00626691"/>
    <w:rsid w:val="006269EF"/>
    <w:rsid w:val="00626C9A"/>
    <w:rsid w:val="00626CDF"/>
    <w:rsid w:val="00626DFE"/>
    <w:rsid w:val="0063088B"/>
    <w:rsid w:val="006308F5"/>
    <w:rsid w:val="0063112F"/>
    <w:rsid w:val="00631745"/>
    <w:rsid w:val="00631E1E"/>
    <w:rsid w:val="00632173"/>
    <w:rsid w:val="0063242F"/>
    <w:rsid w:val="006327DC"/>
    <w:rsid w:val="00633367"/>
    <w:rsid w:val="00633460"/>
    <w:rsid w:val="00633A68"/>
    <w:rsid w:val="00633B99"/>
    <w:rsid w:val="006343B3"/>
    <w:rsid w:val="0063441D"/>
    <w:rsid w:val="00635274"/>
    <w:rsid w:val="00635350"/>
    <w:rsid w:val="006354F4"/>
    <w:rsid w:val="00635913"/>
    <w:rsid w:val="006363A6"/>
    <w:rsid w:val="006366B9"/>
    <w:rsid w:val="006366EB"/>
    <w:rsid w:val="0063749D"/>
    <w:rsid w:val="00637603"/>
    <w:rsid w:val="00637827"/>
    <w:rsid w:val="00637CA0"/>
    <w:rsid w:val="00637DC2"/>
    <w:rsid w:val="006404A8"/>
    <w:rsid w:val="006407A1"/>
    <w:rsid w:val="00640C17"/>
    <w:rsid w:val="00640DD6"/>
    <w:rsid w:val="006413A9"/>
    <w:rsid w:val="00641882"/>
    <w:rsid w:val="00641E9F"/>
    <w:rsid w:val="0064239A"/>
    <w:rsid w:val="006424F5"/>
    <w:rsid w:val="0064289A"/>
    <w:rsid w:val="006433A3"/>
    <w:rsid w:val="00643AC8"/>
    <w:rsid w:val="00643B49"/>
    <w:rsid w:val="00643EAE"/>
    <w:rsid w:val="00644A3A"/>
    <w:rsid w:val="006451C6"/>
    <w:rsid w:val="006455C6"/>
    <w:rsid w:val="00645AE1"/>
    <w:rsid w:val="006463CF"/>
    <w:rsid w:val="00647050"/>
    <w:rsid w:val="00647869"/>
    <w:rsid w:val="00647FBE"/>
    <w:rsid w:val="006504B7"/>
    <w:rsid w:val="00650C60"/>
    <w:rsid w:val="00650F71"/>
    <w:rsid w:val="006511CD"/>
    <w:rsid w:val="006512C2"/>
    <w:rsid w:val="006516AB"/>
    <w:rsid w:val="00651992"/>
    <w:rsid w:val="00651ECD"/>
    <w:rsid w:val="0065248E"/>
    <w:rsid w:val="0065365C"/>
    <w:rsid w:val="00653688"/>
    <w:rsid w:val="00653A22"/>
    <w:rsid w:val="00653C7B"/>
    <w:rsid w:val="006543E0"/>
    <w:rsid w:val="00654A3E"/>
    <w:rsid w:val="00654A9A"/>
    <w:rsid w:val="00655340"/>
    <w:rsid w:val="00655501"/>
    <w:rsid w:val="00655A92"/>
    <w:rsid w:val="006563DA"/>
    <w:rsid w:val="006566E4"/>
    <w:rsid w:val="00656B48"/>
    <w:rsid w:val="00656D99"/>
    <w:rsid w:val="00657C7D"/>
    <w:rsid w:val="006605F1"/>
    <w:rsid w:val="00660B9B"/>
    <w:rsid w:val="006615B5"/>
    <w:rsid w:val="00662477"/>
    <w:rsid w:val="00662A96"/>
    <w:rsid w:val="006631E8"/>
    <w:rsid w:val="00663525"/>
    <w:rsid w:val="006639D1"/>
    <w:rsid w:val="0066406A"/>
    <w:rsid w:val="00664302"/>
    <w:rsid w:val="006647B5"/>
    <w:rsid w:val="006652C2"/>
    <w:rsid w:val="006659E7"/>
    <w:rsid w:val="00666474"/>
    <w:rsid w:val="0066678C"/>
    <w:rsid w:val="00666A29"/>
    <w:rsid w:val="00666D41"/>
    <w:rsid w:val="0066726E"/>
    <w:rsid w:val="0066743D"/>
    <w:rsid w:val="00667942"/>
    <w:rsid w:val="00667943"/>
    <w:rsid w:val="00667AFF"/>
    <w:rsid w:val="00667B69"/>
    <w:rsid w:val="00667E89"/>
    <w:rsid w:val="006701DD"/>
    <w:rsid w:val="00670915"/>
    <w:rsid w:val="00670C91"/>
    <w:rsid w:val="006714EE"/>
    <w:rsid w:val="00671B08"/>
    <w:rsid w:val="00671B92"/>
    <w:rsid w:val="00671C9D"/>
    <w:rsid w:val="00672374"/>
    <w:rsid w:val="00672AFD"/>
    <w:rsid w:val="00672EAB"/>
    <w:rsid w:val="00673180"/>
    <w:rsid w:val="00673557"/>
    <w:rsid w:val="006738F9"/>
    <w:rsid w:val="00673A84"/>
    <w:rsid w:val="00673D2E"/>
    <w:rsid w:val="006743DE"/>
    <w:rsid w:val="00674DDC"/>
    <w:rsid w:val="006757D0"/>
    <w:rsid w:val="00675D04"/>
    <w:rsid w:val="00676AD1"/>
    <w:rsid w:val="00676B17"/>
    <w:rsid w:val="006776FF"/>
    <w:rsid w:val="006802B0"/>
    <w:rsid w:val="0068030F"/>
    <w:rsid w:val="00680313"/>
    <w:rsid w:val="006803EF"/>
    <w:rsid w:val="00680538"/>
    <w:rsid w:val="00680592"/>
    <w:rsid w:val="0068089D"/>
    <w:rsid w:val="006816A8"/>
    <w:rsid w:val="00681B0E"/>
    <w:rsid w:val="00681B98"/>
    <w:rsid w:val="00681EFF"/>
    <w:rsid w:val="006822D8"/>
    <w:rsid w:val="00682972"/>
    <w:rsid w:val="00682D45"/>
    <w:rsid w:val="00682FE5"/>
    <w:rsid w:val="006835BC"/>
    <w:rsid w:val="00683821"/>
    <w:rsid w:val="0068428A"/>
    <w:rsid w:val="00684519"/>
    <w:rsid w:val="00684D81"/>
    <w:rsid w:val="0068501B"/>
    <w:rsid w:val="0068564D"/>
    <w:rsid w:val="00686C31"/>
    <w:rsid w:val="006874E9"/>
    <w:rsid w:val="00687F73"/>
    <w:rsid w:val="00690417"/>
    <w:rsid w:val="00690722"/>
    <w:rsid w:val="00690F9D"/>
    <w:rsid w:val="0069193D"/>
    <w:rsid w:val="00691DFA"/>
    <w:rsid w:val="006928EF"/>
    <w:rsid w:val="00692998"/>
    <w:rsid w:val="00692C60"/>
    <w:rsid w:val="00693601"/>
    <w:rsid w:val="0069427F"/>
    <w:rsid w:val="006949C3"/>
    <w:rsid w:val="00695198"/>
    <w:rsid w:val="006951B2"/>
    <w:rsid w:val="006953CB"/>
    <w:rsid w:val="00695809"/>
    <w:rsid w:val="00695833"/>
    <w:rsid w:val="00695B76"/>
    <w:rsid w:val="00695C9C"/>
    <w:rsid w:val="00695DE2"/>
    <w:rsid w:val="006962A8"/>
    <w:rsid w:val="0069639C"/>
    <w:rsid w:val="00696A3C"/>
    <w:rsid w:val="00696D23"/>
    <w:rsid w:val="00697061"/>
    <w:rsid w:val="006971C0"/>
    <w:rsid w:val="00697982"/>
    <w:rsid w:val="00697A48"/>
    <w:rsid w:val="00697E37"/>
    <w:rsid w:val="006A0322"/>
    <w:rsid w:val="006A0647"/>
    <w:rsid w:val="006A07BE"/>
    <w:rsid w:val="006A0924"/>
    <w:rsid w:val="006A0C57"/>
    <w:rsid w:val="006A10F4"/>
    <w:rsid w:val="006A1214"/>
    <w:rsid w:val="006A139D"/>
    <w:rsid w:val="006A1736"/>
    <w:rsid w:val="006A1D27"/>
    <w:rsid w:val="006A1F4A"/>
    <w:rsid w:val="006A2B3E"/>
    <w:rsid w:val="006A333A"/>
    <w:rsid w:val="006A3DD6"/>
    <w:rsid w:val="006A3F91"/>
    <w:rsid w:val="006A4193"/>
    <w:rsid w:val="006A429A"/>
    <w:rsid w:val="006A49D6"/>
    <w:rsid w:val="006A4FB1"/>
    <w:rsid w:val="006A50DF"/>
    <w:rsid w:val="006A55C2"/>
    <w:rsid w:val="006A77F3"/>
    <w:rsid w:val="006B0C46"/>
    <w:rsid w:val="006B139B"/>
    <w:rsid w:val="006B1567"/>
    <w:rsid w:val="006B1B57"/>
    <w:rsid w:val="006B2567"/>
    <w:rsid w:val="006B2F07"/>
    <w:rsid w:val="006B33BB"/>
    <w:rsid w:val="006B3437"/>
    <w:rsid w:val="006B361A"/>
    <w:rsid w:val="006B380E"/>
    <w:rsid w:val="006B3995"/>
    <w:rsid w:val="006B42BE"/>
    <w:rsid w:val="006B45A2"/>
    <w:rsid w:val="006B4629"/>
    <w:rsid w:val="006B4938"/>
    <w:rsid w:val="006B5159"/>
    <w:rsid w:val="006B53F4"/>
    <w:rsid w:val="006B5596"/>
    <w:rsid w:val="006B5867"/>
    <w:rsid w:val="006B5D93"/>
    <w:rsid w:val="006B6418"/>
    <w:rsid w:val="006B6677"/>
    <w:rsid w:val="006B67A3"/>
    <w:rsid w:val="006B7171"/>
    <w:rsid w:val="006B7775"/>
    <w:rsid w:val="006B7C4B"/>
    <w:rsid w:val="006C1341"/>
    <w:rsid w:val="006C162B"/>
    <w:rsid w:val="006C1700"/>
    <w:rsid w:val="006C1B2B"/>
    <w:rsid w:val="006C2289"/>
    <w:rsid w:val="006C2435"/>
    <w:rsid w:val="006C29BA"/>
    <w:rsid w:val="006C3052"/>
    <w:rsid w:val="006C30DF"/>
    <w:rsid w:val="006C33FD"/>
    <w:rsid w:val="006C463B"/>
    <w:rsid w:val="006C4A3C"/>
    <w:rsid w:val="006C5193"/>
    <w:rsid w:val="006C59A3"/>
    <w:rsid w:val="006C5BF0"/>
    <w:rsid w:val="006C5F03"/>
    <w:rsid w:val="006C6300"/>
    <w:rsid w:val="006C662D"/>
    <w:rsid w:val="006C6C54"/>
    <w:rsid w:val="006C7D2F"/>
    <w:rsid w:val="006C7E7B"/>
    <w:rsid w:val="006C7EC1"/>
    <w:rsid w:val="006D0118"/>
    <w:rsid w:val="006D011A"/>
    <w:rsid w:val="006D027D"/>
    <w:rsid w:val="006D0711"/>
    <w:rsid w:val="006D0B40"/>
    <w:rsid w:val="006D13A2"/>
    <w:rsid w:val="006D2685"/>
    <w:rsid w:val="006D288B"/>
    <w:rsid w:val="006D2A13"/>
    <w:rsid w:val="006D2ED6"/>
    <w:rsid w:val="006D4329"/>
    <w:rsid w:val="006D4A3F"/>
    <w:rsid w:val="006D4C2A"/>
    <w:rsid w:val="006D4CC1"/>
    <w:rsid w:val="006D5BFC"/>
    <w:rsid w:val="006D5CF6"/>
    <w:rsid w:val="006D65F8"/>
    <w:rsid w:val="006D6A41"/>
    <w:rsid w:val="006D6AFB"/>
    <w:rsid w:val="006D7666"/>
    <w:rsid w:val="006E02E9"/>
    <w:rsid w:val="006E033A"/>
    <w:rsid w:val="006E0569"/>
    <w:rsid w:val="006E0AEE"/>
    <w:rsid w:val="006E0BD4"/>
    <w:rsid w:val="006E198C"/>
    <w:rsid w:val="006E1D43"/>
    <w:rsid w:val="006E2444"/>
    <w:rsid w:val="006E24FA"/>
    <w:rsid w:val="006E26FF"/>
    <w:rsid w:val="006E2994"/>
    <w:rsid w:val="006E29EF"/>
    <w:rsid w:val="006E2B93"/>
    <w:rsid w:val="006E2C38"/>
    <w:rsid w:val="006E2DBF"/>
    <w:rsid w:val="006E2FBB"/>
    <w:rsid w:val="006E3158"/>
    <w:rsid w:val="006E328C"/>
    <w:rsid w:val="006E3509"/>
    <w:rsid w:val="006E35D8"/>
    <w:rsid w:val="006E3B25"/>
    <w:rsid w:val="006E3E29"/>
    <w:rsid w:val="006E4059"/>
    <w:rsid w:val="006E4700"/>
    <w:rsid w:val="006E474F"/>
    <w:rsid w:val="006E518F"/>
    <w:rsid w:val="006E634D"/>
    <w:rsid w:val="006E645D"/>
    <w:rsid w:val="006E696E"/>
    <w:rsid w:val="006E7B15"/>
    <w:rsid w:val="006F0DC3"/>
    <w:rsid w:val="006F1E03"/>
    <w:rsid w:val="006F21BF"/>
    <w:rsid w:val="006F2406"/>
    <w:rsid w:val="006F280C"/>
    <w:rsid w:val="006F28F2"/>
    <w:rsid w:val="006F2AE4"/>
    <w:rsid w:val="006F2F8B"/>
    <w:rsid w:val="006F38B3"/>
    <w:rsid w:val="006F3A48"/>
    <w:rsid w:val="006F3E84"/>
    <w:rsid w:val="006F42AC"/>
    <w:rsid w:val="006F443C"/>
    <w:rsid w:val="006F45DB"/>
    <w:rsid w:val="006F4641"/>
    <w:rsid w:val="006F466D"/>
    <w:rsid w:val="006F4728"/>
    <w:rsid w:val="006F4F6C"/>
    <w:rsid w:val="006F4FA2"/>
    <w:rsid w:val="006F53DE"/>
    <w:rsid w:val="006F5C33"/>
    <w:rsid w:val="006F7680"/>
    <w:rsid w:val="006F7B5E"/>
    <w:rsid w:val="00700648"/>
    <w:rsid w:val="00700E8D"/>
    <w:rsid w:val="00701928"/>
    <w:rsid w:val="007028DF"/>
    <w:rsid w:val="0070290B"/>
    <w:rsid w:val="00702D65"/>
    <w:rsid w:val="007031B1"/>
    <w:rsid w:val="007033FA"/>
    <w:rsid w:val="00703602"/>
    <w:rsid w:val="00703B2B"/>
    <w:rsid w:val="00704698"/>
    <w:rsid w:val="00704984"/>
    <w:rsid w:val="00704AB2"/>
    <w:rsid w:val="007056F0"/>
    <w:rsid w:val="00705AB4"/>
    <w:rsid w:val="007068FC"/>
    <w:rsid w:val="00706C7C"/>
    <w:rsid w:val="00706DE7"/>
    <w:rsid w:val="0070750C"/>
    <w:rsid w:val="00707CA3"/>
    <w:rsid w:val="00710004"/>
    <w:rsid w:val="00710127"/>
    <w:rsid w:val="007106F7"/>
    <w:rsid w:val="00711154"/>
    <w:rsid w:val="00711FEA"/>
    <w:rsid w:val="00712B88"/>
    <w:rsid w:val="00712E55"/>
    <w:rsid w:val="007139CD"/>
    <w:rsid w:val="00713E9A"/>
    <w:rsid w:val="00714B65"/>
    <w:rsid w:val="00714BC3"/>
    <w:rsid w:val="00714C50"/>
    <w:rsid w:val="00714F5A"/>
    <w:rsid w:val="00715E24"/>
    <w:rsid w:val="007160E1"/>
    <w:rsid w:val="00716489"/>
    <w:rsid w:val="00716603"/>
    <w:rsid w:val="007169F4"/>
    <w:rsid w:val="00716EAE"/>
    <w:rsid w:val="00717005"/>
    <w:rsid w:val="00717217"/>
    <w:rsid w:val="00720300"/>
    <w:rsid w:val="00721176"/>
    <w:rsid w:val="00721A55"/>
    <w:rsid w:val="00721D7F"/>
    <w:rsid w:val="00722445"/>
    <w:rsid w:val="007226C2"/>
    <w:rsid w:val="00722F57"/>
    <w:rsid w:val="00722FFD"/>
    <w:rsid w:val="007233F2"/>
    <w:rsid w:val="007236E4"/>
    <w:rsid w:val="007236E5"/>
    <w:rsid w:val="007237A7"/>
    <w:rsid w:val="0072511D"/>
    <w:rsid w:val="00725F8B"/>
    <w:rsid w:val="007260C7"/>
    <w:rsid w:val="00726765"/>
    <w:rsid w:val="00726892"/>
    <w:rsid w:val="00726AB0"/>
    <w:rsid w:val="007271E9"/>
    <w:rsid w:val="007274B2"/>
    <w:rsid w:val="007276AF"/>
    <w:rsid w:val="00727831"/>
    <w:rsid w:val="00727870"/>
    <w:rsid w:val="00727E5F"/>
    <w:rsid w:val="00727EE9"/>
    <w:rsid w:val="007304CC"/>
    <w:rsid w:val="007309BA"/>
    <w:rsid w:val="007310A4"/>
    <w:rsid w:val="007315F9"/>
    <w:rsid w:val="00731C6A"/>
    <w:rsid w:val="00731EEF"/>
    <w:rsid w:val="007320F6"/>
    <w:rsid w:val="00732856"/>
    <w:rsid w:val="00732CA8"/>
    <w:rsid w:val="00732F98"/>
    <w:rsid w:val="007333CF"/>
    <w:rsid w:val="007340BA"/>
    <w:rsid w:val="00734344"/>
    <w:rsid w:val="007349D5"/>
    <w:rsid w:val="00735310"/>
    <w:rsid w:val="007354C2"/>
    <w:rsid w:val="007363BA"/>
    <w:rsid w:val="00736423"/>
    <w:rsid w:val="00736647"/>
    <w:rsid w:val="007369EE"/>
    <w:rsid w:val="00736F19"/>
    <w:rsid w:val="0073758D"/>
    <w:rsid w:val="00737B5D"/>
    <w:rsid w:val="007400D8"/>
    <w:rsid w:val="0074015C"/>
    <w:rsid w:val="00740D8E"/>
    <w:rsid w:val="00740E6C"/>
    <w:rsid w:val="00740F6D"/>
    <w:rsid w:val="00740F8D"/>
    <w:rsid w:val="007416A6"/>
    <w:rsid w:val="00741860"/>
    <w:rsid w:val="00741A79"/>
    <w:rsid w:val="00742547"/>
    <w:rsid w:val="00742E78"/>
    <w:rsid w:val="00743118"/>
    <w:rsid w:val="007438CC"/>
    <w:rsid w:val="00743A2E"/>
    <w:rsid w:val="0074446D"/>
    <w:rsid w:val="007448A7"/>
    <w:rsid w:val="00744E47"/>
    <w:rsid w:val="007455E3"/>
    <w:rsid w:val="00745D37"/>
    <w:rsid w:val="0074625D"/>
    <w:rsid w:val="00746664"/>
    <w:rsid w:val="00746887"/>
    <w:rsid w:val="00746A3B"/>
    <w:rsid w:val="00746C30"/>
    <w:rsid w:val="00746C7D"/>
    <w:rsid w:val="007476A2"/>
    <w:rsid w:val="00747959"/>
    <w:rsid w:val="00747C10"/>
    <w:rsid w:val="00747F09"/>
    <w:rsid w:val="00750591"/>
    <w:rsid w:val="00750B3B"/>
    <w:rsid w:val="00750E80"/>
    <w:rsid w:val="00751365"/>
    <w:rsid w:val="00751BB5"/>
    <w:rsid w:val="00751E0D"/>
    <w:rsid w:val="00751F3D"/>
    <w:rsid w:val="00752793"/>
    <w:rsid w:val="00752CF1"/>
    <w:rsid w:val="007537A4"/>
    <w:rsid w:val="00754071"/>
    <w:rsid w:val="0075477F"/>
    <w:rsid w:val="00754A73"/>
    <w:rsid w:val="00754B13"/>
    <w:rsid w:val="00754B95"/>
    <w:rsid w:val="00755108"/>
    <w:rsid w:val="00755806"/>
    <w:rsid w:val="00755CFB"/>
    <w:rsid w:val="00755D54"/>
    <w:rsid w:val="00755DDE"/>
    <w:rsid w:val="00755FBA"/>
    <w:rsid w:val="00756C8B"/>
    <w:rsid w:val="007577CF"/>
    <w:rsid w:val="00757AEC"/>
    <w:rsid w:val="00757FDD"/>
    <w:rsid w:val="00760B0B"/>
    <w:rsid w:val="00760D79"/>
    <w:rsid w:val="00760F8E"/>
    <w:rsid w:val="00761790"/>
    <w:rsid w:val="00761923"/>
    <w:rsid w:val="00761E98"/>
    <w:rsid w:val="00762B05"/>
    <w:rsid w:val="00762C59"/>
    <w:rsid w:val="0076401E"/>
    <w:rsid w:val="00764580"/>
    <w:rsid w:val="00764F46"/>
    <w:rsid w:val="007653CD"/>
    <w:rsid w:val="0076544E"/>
    <w:rsid w:val="007655BB"/>
    <w:rsid w:val="00765B36"/>
    <w:rsid w:val="00765C72"/>
    <w:rsid w:val="00766073"/>
    <w:rsid w:val="007665FF"/>
    <w:rsid w:val="00766DDF"/>
    <w:rsid w:val="00767093"/>
    <w:rsid w:val="00767451"/>
    <w:rsid w:val="007677B9"/>
    <w:rsid w:val="007678A2"/>
    <w:rsid w:val="00767E09"/>
    <w:rsid w:val="0077023D"/>
    <w:rsid w:val="00770496"/>
    <w:rsid w:val="0077062F"/>
    <w:rsid w:val="00770ADC"/>
    <w:rsid w:val="0077120C"/>
    <w:rsid w:val="007712F4"/>
    <w:rsid w:val="007714BE"/>
    <w:rsid w:val="00771899"/>
    <w:rsid w:val="00772346"/>
    <w:rsid w:val="00772372"/>
    <w:rsid w:val="007729E8"/>
    <w:rsid w:val="00772BB1"/>
    <w:rsid w:val="00772D1C"/>
    <w:rsid w:val="0077301E"/>
    <w:rsid w:val="00773021"/>
    <w:rsid w:val="007731A2"/>
    <w:rsid w:val="0077332B"/>
    <w:rsid w:val="00773334"/>
    <w:rsid w:val="0077393F"/>
    <w:rsid w:val="007742E4"/>
    <w:rsid w:val="00774605"/>
    <w:rsid w:val="00774A74"/>
    <w:rsid w:val="007754F9"/>
    <w:rsid w:val="0077594E"/>
    <w:rsid w:val="00775EE7"/>
    <w:rsid w:val="00775FE2"/>
    <w:rsid w:val="0077603B"/>
    <w:rsid w:val="00776163"/>
    <w:rsid w:val="00776A90"/>
    <w:rsid w:val="007772E2"/>
    <w:rsid w:val="0077730D"/>
    <w:rsid w:val="007774BD"/>
    <w:rsid w:val="0077798C"/>
    <w:rsid w:val="00777C64"/>
    <w:rsid w:val="00780292"/>
    <w:rsid w:val="00780EAC"/>
    <w:rsid w:val="007811CE"/>
    <w:rsid w:val="0078158F"/>
    <w:rsid w:val="00781FD3"/>
    <w:rsid w:val="00782732"/>
    <w:rsid w:val="00782915"/>
    <w:rsid w:val="007837CE"/>
    <w:rsid w:val="00783BF3"/>
    <w:rsid w:val="00783CDA"/>
    <w:rsid w:val="00784085"/>
    <w:rsid w:val="007841DA"/>
    <w:rsid w:val="00784217"/>
    <w:rsid w:val="00784280"/>
    <w:rsid w:val="0078473B"/>
    <w:rsid w:val="00785117"/>
    <w:rsid w:val="00785B14"/>
    <w:rsid w:val="00785EA4"/>
    <w:rsid w:val="00785EAC"/>
    <w:rsid w:val="0078631C"/>
    <w:rsid w:val="00786B0B"/>
    <w:rsid w:val="00786E18"/>
    <w:rsid w:val="00786E2E"/>
    <w:rsid w:val="0078772D"/>
    <w:rsid w:val="007900BE"/>
    <w:rsid w:val="00790520"/>
    <w:rsid w:val="007907D5"/>
    <w:rsid w:val="00790902"/>
    <w:rsid w:val="00790D14"/>
    <w:rsid w:val="007912F5"/>
    <w:rsid w:val="00791320"/>
    <w:rsid w:val="00791BE5"/>
    <w:rsid w:val="007924D5"/>
    <w:rsid w:val="00792D9F"/>
    <w:rsid w:val="0079338F"/>
    <w:rsid w:val="0079396B"/>
    <w:rsid w:val="0079474D"/>
    <w:rsid w:val="0079476E"/>
    <w:rsid w:val="0079487A"/>
    <w:rsid w:val="007949F3"/>
    <w:rsid w:val="00794E1F"/>
    <w:rsid w:val="00795490"/>
    <w:rsid w:val="007955EB"/>
    <w:rsid w:val="00795E64"/>
    <w:rsid w:val="00795EE5"/>
    <w:rsid w:val="00796FC9"/>
    <w:rsid w:val="00797396"/>
    <w:rsid w:val="00797506"/>
    <w:rsid w:val="007A0090"/>
    <w:rsid w:val="007A034A"/>
    <w:rsid w:val="007A078D"/>
    <w:rsid w:val="007A07E1"/>
    <w:rsid w:val="007A18A6"/>
    <w:rsid w:val="007A1B2D"/>
    <w:rsid w:val="007A2383"/>
    <w:rsid w:val="007A261C"/>
    <w:rsid w:val="007A2789"/>
    <w:rsid w:val="007A2890"/>
    <w:rsid w:val="007A2D82"/>
    <w:rsid w:val="007A37C7"/>
    <w:rsid w:val="007A38E5"/>
    <w:rsid w:val="007A3E77"/>
    <w:rsid w:val="007A3F1A"/>
    <w:rsid w:val="007A403C"/>
    <w:rsid w:val="007A42FC"/>
    <w:rsid w:val="007A485D"/>
    <w:rsid w:val="007A48CA"/>
    <w:rsid w:val="007A4A5C"/>
    <w:rsid w:val="007A4A6B"/>
    <w:rsid w:val="007A4C6B"/>
    <w:rsid w:val="007A5950"/>
    <w:rsid w:val="007A6318"/>
    <w:rsid w:val="007A6D4D"/>
    <w:rsid w:val="007A7054"/>
    <w:rsid w:val="007A7A4B"/>
    <w:rsid w:val="007B0129"/>
    <w:rsid w:val="007B0302"/>
    <w:rsid w:val="007B14D4"/>
    <w:rsid w:val="007B15D1"/>
    <w:rsid w:val="007B30E4"/>
    <w:rsid w:val="007B323F"/>
    <w:rsid w:val="007B329B"/>
    <w:rsid w:val="007B37E2"/>
    <w:rsid w:val="007B3935"/>
    <w:rsid w:val="007B3D93"/>
    <w:rsid w:val="007B4EB5"/>
    <w:rsid w:val="007B4F47"/>
    <w:rsid w:val="007B51B7"/>
    <w:rsid w:val="007B56EA"/>
    <w:rsid w:val="007B5E1D"/>
    <w:rsid w:val="007B6866"/>
    <w:rsid w:val="007B6A16"/>
    <w:rsid w:val="007B6C08"/>
    <w:rsid w:val="007B74A8"/>
    <w:rsid w:val="007C0908"/>
    <w:rsid w:val="007C0B2E"/>
    <w:rsid w:val="007C0BF1"/>
    <w:rsid w:val="007C0F73"/>
    <w:rsid w:val="007C1421"/>
    <w:rsid w:val="007C17E4"/>
    <w:rsid w:val="007C1E1D"/>
    <w:rsid w:val="007C1F68"/>
    <w:rsid w:val="007C20F2"/>
    <w:rsid w:val="007C2471"/>
    <w:rsid w:val="007C30CE"/>
    <w:rsid w:val="007C3A2B"/>
    <w:rsid w:val="007C3F85"/>
    <w:rsid w:val="007C4298"/>
    <w:rsid w:val="007C46C0"/>
    <w:rsid w:val="007C47CE"/>
    <w:rsid w:val="007C4875"/>
    <w:rsid w:val="007C5136"/>
    <w:rsid w:val="007C5683"/>
    <w:rsid w:val="007C5F96"/>
    <w:rsid w:val="007C628D"/>
    <w:rsid w:val="007C6BBA"/>
    <w:rsid w:val="007C6F7C"/>
    <w:rsid w:val="007C72A1"/>
    <w:rsid w:val="007C7899"/>
    <w:rsid w:val="007C7C59"/>
    <w:rsid w:val="007D025F"/>
    <w:rsid w:val="007D02C7"/>
    <w:rsid w:val="007D0380"/>
    <w:rsid w:val="007D0968"/>
    <w:rsid w:val="007D15B5"/>
    <w:rsid w:val="007D1782"/>
    <w:rsid w:val="007D19C7"/>
    <w:rsid w:val="007D1B40"/>
    <w:rsid w:val="007D1D78"/>
    <w:rsid w:val="007D200E"/>
    <w:rsid w:val="007D2ED9"/>
    <w:rsid w:val="007D34B2"/>
    <w:rsid w:val="007D4C1A"/>
    <w:rsid w:val="007D4C4B"/>
    <w:rsid w:val="007D5030"/>
    <w:rsid w:val="007D5439"/>
    <w:rsid w:val="007D62D0"/>
    <w:rsid w:val="007D678C"/>
    <w:rsid w:val="007D67E8"/>
    <w:rsid w:val="007D723D"/>
    <w:rsid w:val="007D76FB"/>
    <w:rsid w:val="007D7A0A"/>
    <w:rsid w:val="007E02B0"/>
    <w:rsid w:val="007E0622"/>
    <w:rsid w:val="007E0938"/>
    <w:rsid w:val="007E144F"/>
    <w:rsid w:val="007E17DA"/>
    <w:rsid w:val="007E189A"/>
    <w:rsid w:val="007E2C35"/>
    <w:rsid w:val="007E30F8"/>
    <w:rsid w:val="007E37D9"/>
    <w:rsid w:val="007E39DD"/>
    <w:rsid w:val="007E3E38"/>
    <w:rsid w:val="007E3E39"/>
    <w:rsid w:val="007E40A3"/>
    <w:rsid w:val="007E4319"/>
    <w:rsid w:val="007E5FFD"/>
    <w:rsid w:val="007E6C94"/>
    <w:rsid w:val="007E7835"/>
    <w:rsid w:val="007F0477"/>
    <w:rsid w:val="007F04CB"/>
    <w:rsid w:val="007F0809"/>
    <w:rsid w:val="007F168A"/>
    <w:rsid w:val="007F177F"/>
    <w:rsid w:val="007F1FFB"/>
    <w:rsid w:val="007F2166"/>
    <w:rsid w:val="007F2D7B"/>
    <w:rsid w:val="007F3009"/>
    <w:rsid w:val="007F3492"/>
    <w:rsid w:val="007F3FF4"/>
    <w:rsid w:val="007F4542"/>
    <w:rsid w:val="007F625B"/>
    <w:rsid w:val="007F6FB9"/>
    <w:rsid w:val="007F6FE1"/>
    <w:rsid w:val="00800632"/>
    <w:rsid w:val="008008BB"/>
    <w:rsid w:val="00800D58"/>
    <w:rsid w:val="0080131C"/>
    <w:rsid w:val="008017BD"/>
    <w:rsid w:val="00801F4B"/>
    <w:rsid w:val="00802CCC"/>
    <w:rsid w:val="008030C1"/>
    <w:rsid w:val="008034F5"/>
    <w:rsid w:val="00803DED"/>
    <w:rsid w:val="00804268"/>
    <w:rsid w:val="00804442"/>
    <w:rsid w:val="00804859"/>
    <w:rsid w:val="00804F05"/>
    <w:rsid w:val="0080512A"/>
    <w:rsid w:val="008058BA"/>
    <w:rsid w:val="00805D1C"/>
    <w:rsid w:val="00805DD2"/>
    <w:rsid w:val="00806195"/>
    <w:rsid w:val="00806DCE"/>
    <w:rsid w:val="00807B79"/>
    <w:rsid w:val="00807C89"/>
    <w:rsid w:val="008100C4"/>
    <w:rsid w:val="00810521"/>
    <w:rsid w:val="00810579"/>
    <w:rsid w:val="008114D2"/>
    <w:rsid w:val="008129F7"/>
    <w:rsid w:val="00812B49"/>
    <w:rsid w:val="00813C7F"/>
    <w:rsid w:val="0081415D"/>
    <w:rsid w:val="00814598"/>
    <w:rsid w:val="0081492A"/>
    <w:rsid w:val="00815109"/>
    <w:rsid w:val="008154BD"/>
    <w:rsid w:val="00816F18"/>
    <w:rsid w:val="008177D7"/>
    <w:rsid w:val="0082015E"/>
    <w:rsid w:val="008204E2"/>
    <w:rsid w:val="00822F46"/>
    <w:rsid w:val="00822F90"/>
    <w:rsid w:val="0082325B"/>
    <w:rsid w:val="008237B4"/>
    <w:rsid w:val="0082427F"/>
    <w:rsid w:val="00824679"/>
    <w:rsid w:val="00824B1A"/>
    <w:rsid w:val="00824D04"/>
    <w:rsid w:val="00824D7A"/>
    <w:rsid w:val="008251EB"/>
    <w:rsid w:val="0082587C"/>
    <w:rsid w:val="00825FE1"/>
    <w:rsid w:val="00826053"/>
    <w:rsid w:val="0082620D"/>
    <w:rsid w:val="00826378"/>
    <w:rsid w:val="008267A9"/>
    <w:rsid w:val="00826CE9"/>
    <w:rsid w:val="00827A5F"/>
    <w:rsid w:val="00827B7C"/>
    <w:rsid w:val="00827BB7"/>
    <w:rsid w:val="00827FD1"/>
    <w:rsid w:val="00830039"/>
    <w:rsid w:val="00830072"/>
    <w:rsid w:val="008301D7"/>
    <w:rsid w:val="00830462"/>
    <w:rsid w:val="008306DD"/>
    <w:rsid w:val="008315BB"/>
    <w:rsid w:val="00831FB1"/>
    <w:rsid w:val="00832F8B"/>
    <w:rsid w:val="008337FF"/>
    <w:rsid w:val="00833992"/>
    <w:rsid w:val="00833C28"/>
    <w:rsid w:val="00833F45"/>
    <w:rsid w:val="008341F7"/>
    <w:rsid w:val="008341FD"/>
    <w:rsid w:val="008346B4"/>
    <w:rsid w:val="00834944"/>
    <w:rsid w:val="00834A50"/>
    <w:rsid w:val="00834DD8"/>
    <w:rsid w:val="008351D2"/>
    <w:rsid w:val="00835297"/>
    <w:rsid w:val="00835567"/>
    <w:rsid w:val="008360D5"/>
    <w:rsid w:val="00836540"/>
    <w:rsid w:val="008378A7"/>
    <w:rsid w:val="0084017D"/>
    <w:rsid w:val="00840827"/>
    <w:rsid w:val="0084146E"/>
    <w:rsid w:val="008415F6"/>
    <w:rsid w:val="00841B00"/>
    <w:rsid w:val="00842350"/>
    <w:rsid w:val="00842B42"/>
    <w:rsid w:val="00843305"/>
    <w:rsid w:val="008436C5"/>
    <w:rsid w:val="00843873"/>
    <w:rsid w:val="00843CF2"/>
    <w:rsid w:val="0084437A"/>
    <w:rsid w:val="00844496"/>
    <w:rsid w:val="00844ED6"/>
    <w:rsid w:val="00844FB9"/>
    <w:rsid w:val="008462B5"/>
    <w:rsid w:val="00847774"/>
    <w:rsid w:val="008479F8"/>
    <w:rsid w:val="00850050"/>
    <w:rsid w:val="00850347"/>
    <w:rsid w:val="008506B4"/>
    <w:rsid w:val="00850716"/>
    <w:rsid w:val="00850731"/>
    <w:rsid w:val="00850E12"/>
    <w:rsid w:val="0085104D"/>
    <w:rsid w:val="00851103"/>
    <w:rsid w:val="00851786"/>
    <w:rsid w:val="008522BF"/>
    <w:rsid w:val="00852679"/>
    <w:rsid w:val="00852F56"/>
    <w:rsid w:val="008531CB"/>
    <w:rsid w:val="0085499E"/>
    <w:rsid w:val="00854A64"/>
    <w:rsid w:val="00854BF0"/>
    <w:rsid w:val="00855D87"/>
    <w:rsid w:val="00855E7E"/>
    <w:rsid w:val="00855E9C"/>
    <w:rsid w:val="00856150"/>
    <w:rsid w:val="008561C2"/>
    <w:rsid w:val="0085673F"/>
    <w:rsid w:val="00856BA6"/>
    <w:rsid w:val="00857744"/>
    <w:rsid w:val="00857EB2"/>
    <w:rsid w:val="00857FDF"/>
    <w:rsid w:val="00860F41"/>
    <w:rsid w:val="00860FC4"/>
    <w:rsid w:val="008611FE"/>
    <w:rsid w:val="008620FF"/>
    <w:rsid w:val="008625F9"/>
    <w:rsid w:val="00863083"/>
    <w:rsid w:val="008631C7"/>
    <w:rsid w:val="00863608"/>
    <w:rsid w:val="00863C00"/>
    <w:rsid w:val="00863D91"/>
    <w:rsid w:val="00863D92"/>
    <w:rsid w:val="00863E95"/>
    <w:rsid w:val="008640B1"/>
    <w:rsid w:val="00864346"/>
    <w:rsid w:val="008643BB"/>
    <w:rsid w:val="008649B5"/>
    <w:rsid w:val="00864ED2"/>
    <w:rsid w:val="008655A2"/>
    <w:rsid w:val="008658CA"/>
    <w:rsid w:val="00865AE8"/>
    <w:rsid w:val="00865B9A"/>
    <w:rsid w:val="0086649B"/>
    <w:rsid w:val="00866DCB"/>
    <w:rsid w:val="00866F93"/>
    <w:rsid w:val="00867047"/>
    <w:rsid w:val="008673EF"/>
    <w:rsid w:val="0086755C"/>
    <w:rsid w:val="00867743"/>
    <w:rsid w:val="00867CDE"/>
    <w:rsid w:val="00867F6A"/>
    <w:rsid w:val="008706EB"/>
    <w:rsid w:val="00870760"/>
    <w:rsid w:val="00870EEA"/>
    <w:rsid w:val="00871072"/>
    <w:rsid w:val="00871C85"/>
    <w:rsid w:val="0087205A"/>
    <w:rsid w:val="008729DC"/>
    <w:rsid w:val="008737D1"/>
    <w:rsid w:val="00873BDB"/>
    <w:rsid w:val="0087403C"/>
    <w:rsid w:val="00874124"/>
    <w:rsid w:val="00874D0D"/>
    <w:rsid w:val="008754C5"/>
    <w:rsid w:val="00875D43"/>
    <w:rsid w:val="00875E2A"/>
    <w:rsid w:val="008764CE"/>
    <w:rsid w:val="00876562"/>
    <w:rsid w:val="0087679E"/>
    <w:rsid w:val="008767FE"/>
    <w:rsid w:val="00876EBF"/>
    <w:rsid w:val="00877324"/>
    <w:rsid w:val="00877D4B"/>
    <w:rsid w:val="0088032D"/>
    <w:rsid w:val="008809A0"/>
    <w:rsid w:val="00881438"/>
    <w:rsid w:val="0088186E"/>
    <w:rsid w:val="00881C37"/>
    <w:rsid w:val="00882147"/>
    <w:rsid w:val="00882B5B"/>
    <w:rsid w:val="00882DA2"/>
    <w:rsid w:val="00883415"/>
    <w:rsid w:val="008834F7"/>
    <w:rsid w:val="00884507"/>
    <w:rsid w:val="008849A9"/>
    <w:rsid w:val="00884EA2"/>
    <w:rsid w:val="00884F1B"/>
    <w:rsid w:val="0088566F"/>
    <w:rsid w:val="008856AD"/>
    <w:rsid w:val="00885937"/>
    <w:rsid w:val="008859E9"/>
    <w:rsid w:val="00885D56"/>
    <w:rsid w:val="008861A0"/>
    <w:rsid w:val="00886628"/>
    <w:rsid w:val="008867E4"/>
    <w:rsid w:val="00886DEE"/>
    <w:rsid w:val="00890497"/>
    <w:rsid w:val="00890AA4"/>
    <w:rsid w:val="00890DE2"/>
    <w:rsid w:val="008916D8"/>
    <w:rsid w:val="008920D4"/>
    <w:rsid w:val="00892178"/>
    <w:rsid w:val="008924AC"/>
    <w:rsid w:val="008924D6"/>
    <w:rsid w:val="0089291B"/>
    <w:rsid w:val="0089309D"/>
    <w:rsid w:val="008930B8"/>
    <w:rsid w:val="00893AB3"/>
    <w:rsid w:val="00893BB0"/>
    <w:rsid w:val="00894383"/>
    <w:rsid w:val="008947BD"/>
    <w:rsid w:val="00894A7D"/>
    <w:rsid w:val="00894D2C"/>
    <w:rsid w:val="008967F8"/>
    <w:rsid w:val="00896819"/>
    <w:rsid w:val="00896910"/>
    <w:rsid w:val="00896B1A"/>
    <w:rsid w:val="00897416"/>
    <w:rsid w:val="00897837"/>
    <w:rsid w:val="008979D3"/>
    <w:rsid w:val="00897D9A"/>
    <w:rsid w:val="008A0066"/>
    <w:rsid w:val="008A0EC4"/>
    <w:rsid w:val="008A1214"/>
    <w:rsid w:val="008A14DE"/>
    <w:rsid w:val="008A1A58"/>
    <w:rsid w:val="008A1E32"/>
    <w:rsid w:val="008A1EE3"/>
    <w:rsid w:val="008A1FD2"/>
    <w:rsid w:val="008A2439"/>
    <w:rsid w:val="008A250A"/>
    <w:rsid w:val="008A27F5"/>
    <w:rsid w:val="008A2F40"/>
    <w:rsid w:val="008A2F68"/>
    <w:rsid w:val="008A331A"/>
    <w:rsid w:val="008A3393"/>
    <w:rsid w:val="008A380C"/>
    <w:rsid w:val="008A390F"/>
    <w:rsid w:val="008A4A7E"/>
    <w:rsid w:val="008A4E14"/>
    <w:rsid w:val="008A5010"/>
    <w:rsid w:val="008A507D"/>
    <w:rsid w:val="008A52A1"/>
    <w:rsid w:val="008A58F3"/>
    <w:rsid w:val="008A6282"/>
    <w:rsid w:val="008A65AE"/>
    <w:rsid w:val="008A65C6"/>
    <w:rsid w:val="008A6B98"/>
    <w:rsid w:val="008A70C4"/>
    <w:rsid w:val="008A70F7"/>
    <w:rsid w:val="008A7CAF"/>
    <w:rsid w:val="008B0441"/>
    <w:rsid w:val="008B0A48"/>
    <w:rsid w:val="008B0C3E"/>
    <w:rsid w:val="008B0C41"/>
    <w:rsid w:val="008B0E61"/>
    <w:rsid w:val="008B1322"/>
    <w:rsid w:val="008B1745"/>
    <w:rsid w:val="008B1E48"/>
    <w:rsid w:val="008B2211"/>
    <w:rsid w:val="008B235B"/>
    <w:rsid w:val="008B2541"/>
    <w:rsid w:val="008B2DAF"/>
    <w:rsid w:val="008B2F11"/>
    <w:rsid w:val="008B3ADB"/>
    <w:rsid w:val="008B3D6C"/>
    <w:rsid w:val="008B402F"/>
    <w:rsid w:val="008B411E"/>
    <w:rsid w:val="008B4202"/>
    <w:rsid w:val="008B4442"/>
    <w:rsid w:val="008B4728"/>
    <w:rsid w:val="008B5000"/>
    <w:rsid w:val="008B552C"/>
    <w:rsid w:val="008B589E"/>
    <w:rsid w:val="008B5C0B"/>
    <w:rsid w:val="008B5D25"/>
    <w:rsid w:val="008B6329"/>
    <w:rsid w:val="008B64F2"/>
    <w:rsid w:val="008B764F"/>
    <w:rsid w:val="008B772C"/>
    <w:rsid w:val="008B7B2D"/>
    <w:rsid w:val="008C0C13"/>
    <w:rsid w:val="008C0C67"/>
    <w:rsid w:val="008C19BB"/>
    <w:rsid w:val="008C1ACB"/>
    <w:rsid w:val="008C1CD2"/>
    <w:rsid w:val="008C1DFC"/>
    <w:rsid w:val="008C1EB2"/>
    <w:rsid w:val="008C27A8"/>
    <w:rsid w:val="008C27FA"/>
    <w:rsid w:val="008C32CB"/>
    <w:rsid w:val="008C36D9"/>
    <w:rsid w:val="008C3E0B"/>
    <w:rsid w:val="008C47DB"/>
    <w:rsid w:val="008C50E3"/>
    <w:rsid w:val="008C5B64"/>
    <w:rsid w:val="008C5D4D"/>
    <w:rsid w:val="008C6185"/>
    <w:rsid w:val="008C6A75"/>
    <w:rsid w:val="008C6C89"/>
    <w:rsid w:val="008C7065"/>
    <w:rsid w:val="008C7808"/>
    <w:rsid w:val="008C7A60"/>
    <w:rsid w:val="008D0841"/>
    <w:rsid w:val="008D0BBF"/>
    <w:rsid w:val="008D0D15"/>
    <w:rsid w:val="008D112A"/>
    <w:rsid w:val="008D14F9"/>
    <w:rsid w:val="008D154A"/>
    <w:rsid w:val="008D1DAD"/>
    <w:rsid w:val="008D1E87"/>
    <w:rsid w:val="008D2019"/>
    <w:rsid w:val="008D21ED"/>
    <w:rsid w:val="008D2720"/>
    <w:rsid w:val="008D2B27"/>
    <w:rsid w:val="008D2F30"/>
    <w:rsid w:val="008D3188"/>
    <w:rsid w:val="008D335E"/>
    <w:rsid w:val="008D3409"/>
    <w:rsid w:val="008D359B"/>
    <w:rsid w:val="008D440F"/>
    <w:rsid w:val="008D45C0"/>
    <w:rsid w:val="008D49F8"/>
    <w:rsid w:val="008D4BC6"/>
    <w:rsid w:val="008D4D5D"/>
    <w:rsid w:val="008D5030"/>
    <w:rsid w:val="008D569A"/>
    <w:rsid w:val="008D6FA4"/>
    <w:rsid w:val="008D7214"/>
    <w:rsid w:val="008D7AB2"/>
    <w:rsid w:val="008D7D5B"/>
    <w:rsid w:val="008E044C"/>
    <w:rsid w:val="008E083D"/>
    <w:rsid w:val="008E10DB"/>
    <w:rsid w:val="008E1129"/>
    <w:rsid w:val="008E1189"/>
    <w:rsid w:val="008E1C71"/>
    <w:rsid w:val="008E2158"/>
    <w:rsid w:val="008E39BB"/>
    <w:rsid w:val="008E3F68"/>
    <w:rsid w:val="008E4558"/>
    <w:rsid w:val="008E45E5"/>
    <w:rsid w:val="008E4965"/>
    <w:rsid w:val="008E4A5A"/>
    <w:rsid w:val="008E4A79"/>
    <w:rsid w:val="008E4BB2"/>
    <w:rsid w:val="008E5D29"/>
    <w:rsid w:val="008E68EA"/>
    <w:rsid w:val="008E7AC8"/>
    <w:rsid w:val="008F0B0A"/>
    <w:rsid w:val="008F0B45"/>
    <w:rsid w:val="008F1289"/>
    <w:rsid w:val="008F1717"/>
    <w:rsid w:val="008F1A75"/>
    <w:rsid w:val="008F22B7"/>
    <w:rsid w:val="008F24A8"/>
    <w:rsid w:val="008F3CD1"/>
    <w:rsid w:val="008F3F49"/>
    <w:rsid w:val="008F3F81"/>
    <w:rsid w:val="008F423A"/>
    <w:rsid w:val="008F453F"/>
    <w:rsid w:val="008F472E"/>
    <w:rsid w:val="008F50E5"/>
    <w:rsid w:val="008F512E"/>
    <w:rsid w:val="008F5234"/>
    <w:rsid w:val="008F52F1"/>
    <w:rsid w:val="008F5869"/>
    <w:rsid w:val="008F5DEA"/>
    <w:rsid w:val="008F5F58"/>
    <w:rsid w:val="008F675C"/>
    <w:rsid w:val="008F69D2"/>
    <w:rsid w:val="008F6C27"/>
    <w:rsid w:val="008F6D67"/>
    <w:rsid w:val="008F7953"/>
    <w:rsid w:val="008F7F02"/>
    <w:rsid w:val="00900241"/>
    <w:rsid w:val="00900721"/>
    <w:rsid w:val="009015B8"/>
    <w:rsid w:val="00901CB3"/>
    <w:rsid w:val="00901E47"/>
    <w:rsid w:val="009020F1"/>
    <w:rsid w:val="009027B5"/>
    <w:rsid w:val="00902F7D"/>
    <w:rsid w:val="00903707"/>
    <w:rsid w:val="00903A94"/>
    <w:rsid w:val="009051D0"/>
    <w:rsid w:val="0090563A"/>
    <w:rsid w:val="009061AD"/>
    <w:rsid w:val="0090645C"/>
    <w:rsid w:val="009065D6"/>
    <w:rsid w:val="00907155"/>
    <w:rsid w:val="00907974"/>
    <w:rsid w:val="00907B0F"/>
    <w:rsid w:val="00910A55"/>
    <w:rsid w:val="00911EBA"/>
    <w:rsid w:val="00912AF9"/>
    <w:rsid w:val="00913052"/>
    <w:rsid w:val="009136F6"/>
    <w:rsid w:val="00913E76"/>
    <w:rsid w:val="00913ED1"/>
    <w:rsid w:val="009142F5"/>
    <w:rsid w:val="0091436E"/>
    <w:rsid w:val="00914556"/>
    <w:rsid w:val="00914BC7"/>
    <w:rsid w:val="00914D26"/>
    <w:rsid w:val="0091533B"/>
    <w:rsid w:val="00915455"/>
    <w:rsid w:val="00916084"/>
    <w:rsid w:val="00916445"/>
    <w:rsid w:val="00916449"/>
    <w:rsid w:val="0091715E"/>
    <w:rsid w:val="009172DE"/>
    <w:rsid w:val="009173A3"/>
    <w:rsid w:val="0091768E"/>
    <w:rsid w:val="009176E3"/>
    <w:rsid w:val="00917B62"/>
    <w:rsid w:val="00917D24"/>
    <w:rsid w:val="00920098"/>
    <w:rsid w:val="009200E9"/>
    <w:rsid w:val="0092039F"/>
    <w:rsid w:val="0092071E"/>
    <w:rsid w:val="009208B8"/>
    <w:rsid w:val="00921027"/>
    <w:rsid w:val="00921389"/>
    <w:rsid w:val="00921878"/>
    <w:rsid w:val="00921E90"/>
    <w:rsid w:val="0092222A"/>
    <w:rsid w:val="0092240D"/>
    <w:rsid w:val="00922F47"/>
    <w:rsid w:val="009233ED"/>
    <w:rsid w:val="0092402D"/>
    <w:rsid w:val="009243E7"/>
    <w:rsid w:val="00925077"/>
    <w:rsid w:val="00926E8C"/>
    <w:rsid w:val="009277E8"/>
    <w:rsid w:val="00927C24"/>
    <w:rsid w:val="00927C85"/>
    <w:rsid w:val="00927F5E"/>
    <w:rsid w:val="009305C5"/>
    <w:rsid w:val="00930A41"/>
    <w:rsid w:val="00931E20"/>
    <w:rsid w:val="00931F0B"/>
    <w:rsid w:val="0093285A"/>
    <w:rsid w:val="00932B82"/>
    <w:rsid w:val="0093314A"/>
    <w:rsid w:val="0093358B"/>
    <w:rsid w:val="00933E90"/>
    <w:rsid w:val="00933F53"/>
    <w:rsid w:val="0093405C"/>
    <w:rsid w:val="00934B26"/>
    <w:rsid w:val="009354F6"/>
    <w:rsid w:val="0093569D"/>
    <w:rsid w:val="00936600"/>
    <w:rsid w:val="00936B96"/>
    <w:rsid w:val="00937260"/>
    <w:rsid w:val="009377CD"/>
    <w:rsid w:val="00937E60"/>
    <w:rsid w:val="00940B2E"/>
    <w:rsid w:val="00941556"/>
    <w:rsid w:val="0094190D"/>
    <w:rsid w:val="00942125"/>
    <w:rsid w:val="009423EC"/>
    <w:rsid w:val="00942635"/>
    <w:rsid w:val="0094282F"/>
    <w:rsid w:val="00942CE2"/>
    <w:rsid w:val="0094362A"/>
    <w:rsid w:val="00943E3D"/>
    <w:rsid w:val="00943F3D"/>
    <w:rsid w:val="0094402B"/>
    <w:rsid w:val="009443AB"/>
    <w:rsid w:val="00944C4D"/>
    <w:rsid w:val="00944F7D"/>
    <w:rsid w:val="00945071"/>
    <w:rsid w:val="009451CA"/>
    <w:rsid w:val="0094534F"/>
    <w:rsid w:val="0094553F"/>
    <w:rsid w:val="0094578F"/>
    <w:rsid w:val="00945BBF"/>
    <w:rsid w:val="009469DE"/>
    <w:rsid w:val="00946D38"/>
    <w:rsid w:val="009475B8"/>
    <w:rsid w:val="009477B0"/>
    <w:rsid w:val="009477FB"/>
    <w:rsid w:val="00950BC8"/>
    <w:rsid w:val="0095153F"/>
    <w:rsid w:val="00951553"/>
    <w:rsid w:val="00951683"/>
    <w:rsid w:val="00951BC1"/>
    <w:rsid w:val="00951F6B"/>
    <w:rsid w:val="00951FA2"/>
    <w:rsid w:val="00952B6B"/>
    <w:rsid w:val="00952BF7"/>
    <w:rsid w:val="00952CB9"/>
    <w:rsid w:val="00952D94"/>
    <w:rsid w:val="00952FB0"/>
    <w:rsid w:val="00954549"/>
    <w:rsid w:val="00955015"/>
    <w:rsid w:val="009555EA"/>
    <w:rsid w:val="00955E92"/>
    <w:rsid w:val="00956452"/>
    <w:rsid w:val="00960163"/>
    <w:rsid w:val="00960215"/>
    <w:rsid w:val="009608AF"/>
    <w:rsid w:val="009614D4"/>
    <w:rsid w:val="0096153E"/>
    <w:rsid w:val="009620A7"/>
    <w:rsid w:val="00962611"/>
    <w:rsid w:val="00962E2F"/>
    <w:rsid w:val="00962EB4"/>
    <w:rsid w:val="009632D3"/>
    <w:rsid w:val="0096385B"/>
    <w:rsid w:val="00964755"/>
    <w:rsid w:val="00964B31"/>
    <w:rsid w:val="00964FFB"/>
    <w:rsid w:val="00965267"/>
    <w:rsid w:val="00965AC4"/>
    <w:rsid w:val="00966161"/>
    <w:rsid w:val="00966407"/>
    <w:rsid w:val="00966519"/>
    <w:rsid w:val="00966922"/>
    <w:rsid w:val="00967BBC"/>
    <w:rsid w:val="00967F68"/>
    <w:rsid w:val="009706D5"/>
    <w:rsid w:val="00971FA1"/>
    <w:rsid w:val="009720CA"/>
    <w:rsid w:val="009725DE"/>
    <w:rsid w:val="009726E2"/>
    <w:rsid w:val="0097335A"/>
    <w:rsid w:val="009742FD"/>
    <w:rsid w:val="0097452D"/>
    <w:rsid w:val="0097467D"/>
    <w:rsid w:val="00974B34"/>
    <w:rsid w:val="00974DC6"/>
    <w:rsid w:val="00975557"/>
    <w:rsid w:val="00975EBE"/>
    <w:rsid w:val="00976604"/>
    <w:rsid w:val="00976E28"/>
    <w:rsid w:val="009771EF"/>
    <w:rsid w:val="00980182"/>
    <w:rsid w:val="00980662"/>
    <w:rsid w:val="00980994"/>
    <w:rsid w:val="00980CFC"/>
    <w:rsid w:val="00980E48"/>
    <w:rsid w:val="00981361"/>
    <w:rsid w:val="00981642"/>
    <w:rsid w:val="009819C3"/>
    <w:rsid w:val="009819E0"/>
    <w:rsid w:val="009819E5"/>
    <w:rsid w:val="009821DD"/>
    <w:rsid w:val="00983270"/>
    <w:rsid w:val="009832FF"/>
    <w:rsid w:val="0098342B"/>
    <w:rsid w:val="00984B16"/>
    <w:rsid w:val="00985237"/>
    <w:rsid w:val="00986953"/>
    <w:rsid w:val="0099049D"/>
    <w:rsid w:val="00990A76"/>
    <w:rsid w:val="00990F57"/>
    <w:rsid w:val="0099101E"/>
    <w:rsid w:val="00991260"/>
    <w:rsid w:val="00991F60"/>
    <w:rsid w:val="009920AD"/>
    <w:rsid w:val="0099248C"/>
    <w:rsid w:val="009924DF"/>
    <w:rsid w:val="009925D6"/>
    <w:rsid w:val="009926CA"/>
    <w:rsid w:val="009928C9"/>
    <w:rsid w:val="00992A00"/>
    <w:rsid w:val="00992A7C"/>
    <w:rsid w:val="00992D5E"/>
    <w:rsid w:val="00993A95"/>
    <w:rsid w:val="00994068"/>
    <w:rsid w:val="009943ED"/>
    <w:rsid w:val="00994791"/>
    <w:rsid w:val="00994D81"/>
    <w:rsid w:val="009951D3"/>
    <w:rsid w:val="009954D4"/>
    <w:rsid w:val="0099574F"/>
    <w:rsid w:val="00995FA3"/>
    <w:rsid w:val="0099626D"/>
    <w:rsid w:val="009967EF"/>
    <w:rsid w:val="00996B4D"/>
    <w:rsid w:val="00996B4F"/>
    <w:rsid w:val="00996EA3"/>
    <w:rsid w:val="00997725"/>
    <w:rsid w:val="009A05F6"/>
    <w:rsid w:val="009A170A"/>
    <w:rsid w:val="009A1BE7"/>
    <w:rsid w:val="009A1CA7"/>
    <w:rsid w:val="009A237F"/>
    <w:rsid w:val="009A2D3C"/>
    <w:rsid w:val="009A3EF7"/>
    <w:rsid w:val="009A3F23"/>
    <w:rsid w:val="009A4065"/>
    <w:rsid w:val="009A416A"/>
    <w:rsid w:val="009A45BC"/>
    <w:rsid w:val="009A4A0F"/>
    <w:rsid w:val="009A4E1F"/>
    <w:rsid w:val="009A677D"/>
    <w:rsid w:val="009A6C4D"/>
    <w:rsid w:val="009A712C"/>
    <w:rsid w:val="009A7184"/>
    <w:rsid w:val="009B04BB"/>
    <w:rsid w:val="009B13C5"/>
    <w:rsid w:val="009B172C"/>
    <w:rsid w:val="009B26EF"/>
    <w:rsid w:val="009B2708"/>
    <w:rsid w:val="009B3552"/>
    <w:rsid w:val="009B4CAC"/>
    <w:rsid w:val="009B6D7D"/>
    <w:rsid w:val="009B782A"/>
    <w:rsid w:val="009C1546"/>
    <w:rsid w:val="009C38D6"/>
    <w:rsid w:val="009C3CFD"/>
    <w:rsid w:val="009C4181"/>
    <w:rsid w:val="009C47C0"/>
    <w:rsid w:val="009C49B6"/>
    <w:rsid w:val="009C4A87"/>
    <w:rsid w:val="009C4F2C"/>
    <w:rsid w:val="009C5078"/>
    <w:rsid w:val="009C535A"/>
    <w:rsid w:val="009C5670"/>
    <w:rsid w:val="009C5887"/>
    <w:rsid w:val="009C5F61"/>
    <w:rsid w:val="009C6A1A"/>
    <w:rsid w:val="009C6C68"/>
    <w:rsid w:val="009C749D"/>
    <w:rsid w:val="009C7DA3"/>
    <w:rsid w:val="009D0458"/>
    <w:rsid w:val="009D06D3"/>
    <w:rsid w:val="009D1268"/>
    <w:rsid w:val="009D1B4A"/>
    <w:rsid w:val="009D1C60"/>
    <w:rsid w:val="009D3B67"/>
    <w:rsid w:val="009D3C0A"/>
    <w:rsid w:val="009D3CAC"/>
    <w:rsid w:val="009D3E26"/>
    <w:rsid w:val="009D3E62"/>
    <w:rsid w:val="009D402F"/>
    <w:rsid w:val="009D4458"/>
    <w:rsid w:val="009D4518"/>
    <w:rsid w:val="009D4557"/>
    <w:rsid w:val="009D495A"/>
    <w:rsid w:val="009D5012"/>
    <w:rsid w:val="009D5573"/>
    <w:rsid w:val="009D5862"/>
    <w:rsid w:val="009D5E11"/>
    <w:rsid w:val="009D623A"/>
    <w:rsid w:val="009D631F"/>
    <w:rsid w:val="009D771D"/>
    <w:rsid w:val="009D792F"/>
    <w:rsid w:val="009E0E29"/>
    <w:rsid w:val="009E12BB"/>
    <w:rsid w:val="009E1535"/>
    <w:rsid w:val="009E188B"/>
    <w:rsid w:val="009E26F1"/>
    <w:rsid w:val="009E2F44"/>
    <w:rsid w:val="009E357B"/>
    <w:rsid w:val="009E364D"/>
    <w:rsid w:val="009E4ACF"/>
    <w:rsid w:val="009E51B6"/>
    <w:rsid w:val="009E6514"/>
    <w:rsid w:val="009E656A"/>
    <w:rsid w:val="009E68A6"/>
    <w:rsid w:val="009E68EB"/>
    <w:rsid w:val="009E6908"/>
    <w:rsid w:val="009E7820"/>
    <w:rsid w:val="009E7BF0"/>
    <w:rsid w:val="009F00DA"/>
    <w:rsid w:val="009F0C1A"/>
    <w:rsid w:val="009F17F4"/>
    <w:rsid w:val="009F1947"/>
    <w:rsid w:val="009F1A7E"/>
    <w:rsid w:val="009F1DDA"/>
    <w:rsid w:val="009F1EB2"/>
    <w:rsid w:val="009F234E"/>
    <w:rsid w:val="009F2385"/>
    <w:rsid w:val="009F2A3B"/>
    <w:rsid w:val="009F33BA"/>
    <w:rsid w:val="009F3873"/>
    <w:rsid w:val="009F3909"/>
    <w:rsid w:val="009F4008"/>
    <w:rsid w:val="009F4201"/>
    <w:rsid w:val="009F4513"/>
    <w:rsid w:val="009F46A1"/>
    <w:rsid w:val="009F4957"/>
    <w:rsid w:val="009F5278"/>
    <w:rsid w:val="009F5375"/>
    <w:rsid w:val="009F5FA1"/>
    <w:rsid w:val="009F60DA"/>
    <w:rsid w:val="009F6EDE"/>
    <w:rsid w:val="009F7116"/>
    <w:rsid w:val="00A000CB"/>
    <w:rsid w:val="00A00A17"/>
    <w:rsid w:val="00A00C2A"/>
    <w:rsid w:val="00A00E2E"/>
    <w:rsid w:val="00A00EAA"/>
    <w:rsid w:val="00A00F1D"/>
    <w:rsid w:val="00A02185"/>
    <w:rsid w:val="00A03451"/>
    <w:rsid w:val="00A037FF"/>
    <w:rsid w:val="00A045C0"/>
    <w:rsid w:val="00A052CE"/>
    <w:rsid w:val="00A052E5"/>
    <w:rsid w:val="00A054E3"/>
    <w:rsid w:val="00A059BD"/>
    <w:rsid w:val="00A05D2E"/>
    <w:rsid w:val="00A05F16"/>
    <w:rsid w:val="00A0671F"/>
    <w:rsid w:val="00A06854"/>
    <w:rsid w:val="00A06C5A"/>
    <w:rsid w:val="00A06C83"/>
    <w:rsid w:val="00A0722E"/>
    <w:rsid w:val="00A07428"/>
    <w:rsid w:val="00A079C8"/>
    <w:rsid w:val="00A07D12"/>
    <w:rsid w:val="00A107B4"/>
    <w:rsid w:val="00A10F0F"/>
    <w:rsid w:val="00A11165"/>
    <w:rsid w:val="00A11325"/>
    <w:rsid w:val="00A11701"/>
    <w:rsid w:val="00A11E22"/>
    <w:rsid w:val="00A12CAC"/>
    <w:rsid w:val="00A12CC4"/>
    <w:rsid w:val="00A12F75"/>
    <w:rsid w:val="00A13BF5"/>
    <w:rsid w:val="00A1437B"/>
    <w:rsid w:val="00A14A53"/>
    <w:rsid w:val="00A14CA7"/>
    <w:rsid w:val="00A14DEE"/>
    <w:rsid w:val="00A16439"/>
    <w:rsid w:val="00A1690A"/>
    <w:rsid w:val="00A16C81"/>
    <w:rsid w:val="00A16D91"/>
    <w:rsid w:val="00A16E20"/>
    <w:rsid w:val="00A170E1"/>
    <w:rsid w:val="00A178F9"/>
    <w:rsid w:val="00A17B0A"/>
    <w:rsid w:val="00A209A6"/>
    <w:rsid w:val="00A212C2"/>
    <w:rsid w:val="00A2158F"/>
    <w:rsid w:val="00A21638"/>
    <w:rsid w:val="00A21797"/>
    <w:rsid w:val="00A21CD8"/>
    <w:rsid w:val="00A22330"/>
    <w:rsid w:val="00A2238A"/>
    <w:rsid w:val="00A22649"/>
    <w:rsid w:val="00A22A64"/>
    <w:rsid w:val="00A22DA5"/>
    <w:rsid w:val="00A232F0"/>
    <w:rsid w:val="00A23BC8"/>
    <w:rsid w:val="00A24274"/>
    <w:rsid w:val="00A24279"/>
    <w:rsid w:val="00A242AE"/>
    <w:rsid w:val="00A24857"/>
    <w:rsid w:val="00A24C00"/>
    <w:rsid w:val="00A24D51"/>
    <w:rsid w:val="00A24D92"/>
    <w:rsid w:val="00A26BB3"/>
    <w:rsid w:val="00A26DA4"/>
    <w:rsid w:val="00A27558"/>
    <w:rsid w:val="00A27AC9"/>
    <w:rsid w:val="00A3058C"/>
    <w:rsid w:val="00A30627"/>
    <w:rsid w:val="00A3083B"/>
    <w:rsid w:val="00A30864"/>
    <w:rsid w:val="00A30E15"/>
    <w:rsid w:val="00A312D9"/>
    <w:rsid w:val="00A31342"/>
    <w:rsid w:val="00A3174D"/>
    <w:rsid w:val="00A3253F"/>
    <w:rsid w:val="00A32B71"/>
    <w:rsid w:val="00A32BD1"/>
    <w:rsid w:val="00A331C4"/>
    <w:rsid w:val="00A337FE"/>
    <w:rsid w:val="00A338B2"/>
    <w:rsid w:val="00A3396C"/>
    <w:rsid w:val="00A35144"/>
    <w:rsid w:val="00A35349"/>
    <w:rsid w:val="00A35579"/>
    <w:rsid w:val="00A35BF7"/>
    <w:rsid w:val="00A36E04"/>
    <w:rsid w:val="00A36FE2"/>
    <w:rsid w:val="00A370E1"/>
    <w:rsid w:val="00A3798E"/>
    <w:rsid w:val="00A37E4E"/>
    <w:rsid w:val="00A40D4E"/>
    <w:rsid w:val="00A4104A"/>
    <w:rsid w:val="00A413CF"/>
    <w:rsid w:val="00A41B94"/>
    <w:rsid w:val="00A41F78"/>
    <w:rsid w:val="00A422CC"/>
    <w:rsid w:val="00A425C8"/>
    <w:rsid w:val="00A4348B"/>
    <w:rsid w:val="00A4357E"/>
    <w:rsid w:val="00A43E88"/>
    <w:rsid w:val="00A45950"/>
    <w:rsid w:val="00A466E5"/>
    <w:rsid w:val="00A46EB9"/>
    <w:rsid w:val="00A46FD9"/>
    <w:rsid w:val="00A4738D"/>
    <w:rsid w:val="00A47BCE"/>
    <w:rsid w:val="00A47C9F"/>
    <w:rsid w:val="00A508BB"/>
    <w:rsid w:val="00A51632"/>
    <w:rsid w:val="00A517E1"/>
    <w:rsid w:val="00A518BB"/>
    <w:rsid w:val="00A51B96"/>
    <w:rsid w:val="00A51C84"/>
    <w:rsid w:val="00A51D54"/>
    <w:rsid w:val="00A52516"/>
    <w:rsid w:val="00A52936"/>
    <w:rsid w:val="00A5299A"/>
    <w:rsid w:val="00A53F47"/>
    <w:rsid w:val="00A54290"/>
    <w:rsid w:val="00A54583"/>
    <w:rsid w:val="00A55130"/>
    <w:rsid w:val="00A556D4"/>
    <w:rsid w:val="00A5610E"/>
    <w:rsid w:val="00A5693F"/>
    <w:rsid w:val="00A56AA1"/>
    <w:rsid w:val="00A56B95"/>
    <w:rsid w:val="00A56F33"/>
    <w:rsid w:val="00A5756B"/>
    <w:rsid w:val="00A577F5"/>
    <w:rsid w:val="00A578AA"/>
    <w:rsid w:val="00A57C77"/>
    <w:rsid w:val="00A57EFA"/>
    <w:rsid w:val="00A60076"/>
    <w:rsid w:val="00A601A8"/>
    <w:rsid w:val="00A603FD"/>
    <w:rsid w:val="00A60956"/>
    <w:rsid w:val="00A60B08"/>
    <w:rsid w:val="00A610AD"/>
    <w:rsid w:val="00A61997"/>
    <w:rsid w:val="00A61EC1"/>
    <w:rsid w:val="00A623D8"/>
    <w:rsid w:val="00A63448"/>
    <w:rsid w:val="00A6345E"/>
    <w:rsid w:val="00A639AE"/>
    <w:rsid w:val="00A63CDF"/>
    <w:rsid w:val="00A647A0"/>
    <w:rsid w:val="00A6575D"/>
    <w:rsid w:val="00A65F1A"/>
    <w:rsid w:val="00A65F5F"/>
    <w:rsid w:val="00A6605E"/>
    <w:rsid w:val="00A661F7"/>
    <w:rsid w:val="00A66976"/>
    <w:rsid w:val="00A671C3"/>
    <w:rsid w:val="00A672FF"/>
    <w:rsid w:val="00A6785A"/>
    <w:rsid w:val="00A67A31"/>
    <w:rsid w:val="00A67FF5"/>
    <w:rsid w:val="00A7002C"/>
    <w:rsid w:val="00A700C8"/>
    <w:rsid w:val="00A70DB1"/>
    <w:rsid w:val="00A7151C"/>
    <w:rsid w:val="00A7194F"/>
    <w:rsid w:val="00A71B5B"/>
    <w:rsid w:val="00A7240F"/>
    <w:rsid w:val="00A729F2"/>
    <w:rsid w:val="00A72E45"/>
    <w:rsid w:val="00A7442C"/>
    <w:rsid w:val="00A74512"/>
    <w:rsid w:val="00A7488A"/>
    <w:rsid w:val="00A74EEA"/>
    <w:rsid w:val="00A754CE"/>
    <w:rsid w:val="00A75A62"/>
    <w:rsid w:val="00A75BE8"/>
    <w:rsid w:val="00A7641D"/>
    <w:rsid w:val="00A773E1"/>
    <w:rsid w:val="00A7752E"/>
    <w:rsid w:val="00A7770F"/>
    <w:rsid w:val="00A777F8"/>
    <w:rsid w:val="00A778AF"/>
    <w:rsid w:val="00A77DEE"/>
    <w:rsid w:val="00A808BF"/>
    <w:rsid w:val="00A816B4"/>
    <w:rsid w:val="00A81AA4"/>
    <w:rsid w:val="00A82EC2"/>
    <w:rsid w:val="00A83044"/>
    <w:rsid w:val="00A8304A"/>
    <w:rsid w:val="00A83679"/>
    <w:rsid w:val="00A83ABA"/>
    <w:rsid w:val="00A84227"/>
    <w:rsid w:val="00A84D22"/>
    <w:rsid w:val="00A850E1"/>
    <w:rsid w:val="00A85412"/>
    <w:rsid w:val="00A85DBD"/>
    <w:rsid w:val="00A86685"/>
    <w:rsid w:val="00A86DB5"/>
    <w:rsid w:val="00A87076"/>
    <w:rsid w:val="00A871B8"/>
    <w:rsid w:val="00A87868"/>
    <w:rsid w:val="00A87D86"/>
    <w:rsid w:val="00A87F58"/>
    <w:rsid w:val="00A90549"/>
    <w:rsid w:val="00A9148D"/>
    <w:rsid w:val="00A91807"/>
    <w:rsid w:val="00A91BA8"/>
    <w:rsid w:val="00A91C36"/>
    <w:rsid w:val="00A91E90"/>
    <w:rsid w:val="00A92638"/>
    <w:rsid w:val="00A92B92"/>
    <w:rsid w:val="00A92CDB"/>
    <w:rsid w:val="00A933D8"/>
    <w:rsid w:val="00A93482"/>
    <w:rsid w:val="00A93835"/>
    <w:rsid w:val="00A93E33"/>
    <w:rsid w:val="00A93EF8"/>
    <w:rsid w:val="00A94DA7"/>
    <w:rsid w:val="00A95567"/>
    <w:rsid w:val="00A95CDE"/>
    <w:rsid w:val="00A95ECA"/>
    <w:rsid w:val="00A9644B"/>
    <w:rsid w:val="00A96D9A"/>
    <w:rsid w:val="00A96F51"/>
    <w:rsid w:val="00A96FCD"/>
    <w:rsid w:val="00A972B1"/>
    <w:rsid w:val="00A9762B"/>
    <w:rsid w:val="00A976FB"/>
    <w:rsid w:val="00A97B04"/>
    <w:rsid w:val="00AA0A0C"/>
    <w:rsid w:val="00AA0CC4"/>
    <w:rsid w:val="00AA1031"/>
    <w:rsid w:val="00AA140E"/>
    <w:rsid w:val="00AA164C"/>
    <w:rsid w:val="00AA256F"/>
    <w:rsid w:val="00AA2572"/>
    <w:rsid w:val="00AA2FCC"/>
    <w:rsid w:val="00AA355E"/>
    <w:rsid w:val="00AA38C4"/>
    <w:rsid w:val="00AA454B"/>
    <w:rsid w:val="00AA46FF"/>
    <w:rsid w:val="00AA4725"/>
    <w:rsid w:val="00AA5BF5"/>
    <w:rsid w:val="00AA5D4D"/>
    <w:rsid w:val="00AA6281"/>
    <w:rsid w:val="00AA654C"/>
    <w:rsid w:val="00AA778D"/>
    <w:rsid w:val="00AA77CE"/>
    <w:rsid w:val="00AA7B99"/>
    <w:rsid w:val="00AB00BC"/>
    <w:rsid w:val="00AB1903"/>
    <w:rsid w:val="00AB19A1"/>
    <w:rsid w:val="00AB2202"/>
    <w:rsid w:val="00AB23C0"/>
    <w:rsid w:val="00AB37C1"/>
    <w:rsid w:val="00AB3B6E"/>
    <w:rsid w:val="00AB42D0"/>
    <w:rsid w:val="00AB4391"/>
    <w:rsid w:val="00AB458B"/>
    <w:rsid w:val="00AB4621"/>
    <w:rsid w:val="00AB4FE7"/>
    <w:rsid w:val="00AB51E5"/>
    <w:rsid w:val="00AB594B"/>
    <w:rsid w:val="00AB5F18"/>
    <w:rsid w:val="00AB6108"/>
    <w:rsid w:val="00AB7656"/>
    <w:rsid w:val="00AC0126"/>
    <w:rsid w:val="00AC0256"/>
    <w:rsid w:val="00AC04F9"/>
    <w:rsid w:val="00AC07A4"/>
    <w:rsid w:val="00AC0C5C"/>
    <w:rsid w:val="00AC0F8D"/>
    <w:rsid w:val="00AC14BF"/>
    <w:rsid w:val="00AC1619"/>
    <w:rsid w:val="00AC2A75"/>
    <w:rsid w:val="00AC2B40"/>
    <w:rsid w:val="00AC36B2"/>
    <w:rsid w:val="00AC3757"/>
    <w:rsid w:val="00AC3A61"/>
    <w:rsid w:val="00AC3A64"/>
    <w:rsid w:val="00AC5351"/>
    <w:rsid w:val="00AC59E7"/>
    <w:rsid w:val="00AC64CB"/>
    <w:rsid w:val="00AC6C62"/>
    <w:rsid w:val="00AC714D"/>
    <w:rsid w:val="00AC7221"/>
    <w:rsid w:val="00AC7504"/>
    <w:rsid w:val="00AC7BFC"/>
    <w:rsid w:val="00AC7E89"/>
    <w:rsid w:val="00AD06C9"/>
    <w:rsid w:val="00AD0837"/>
    <w:rsid w:val="00AD0DB9"/>
    <w:rsid w:val="00AD1B85"/>
    <w:rsid w:val="00AD2049"/>
    <w:rsid w:val="00AD24A3"/>
    <w:rsid w:val="00AD29E4"/>
    <w:rsid w:val="00AD2B24"/>
    <w:rsid w:val="00AD2E41"/>
    <w:rsid w:val="00AD344B"/>
    <w:rsid w:val="00AD38C5"/>
    <w:rsid w:val="00AD3B52"/>
    <w:rsid w:val="00AD3C2F"/>
    <w:rsid w:val="00AD480C"/>
    <w:rsid w:val="00AD531E"/>
    <w:rsid w:val="00AD56BC"/>
    <w:rsid w:val="00AD5A01"/>
    <w:rsid w:val="00AD5CD3"/>
    <w:rsid w:val="00AD5F5D"/>
    <w:rsid w:val="00AD6133"/>
    <w:rsid w:val="00AD627A"/>
    <w:rsid w:val="00AD6611"/>
    <w:rsid w:val="00AD683C"/>
    <w:rsid w:val="00AD6D3C"/>
    <w:rsid w:val="00AD6DAB"/>
    <w:rsid w:val="00AD6EEF"/>
    <w:rsid w:val="00AD72EA"/>
    <w:rsid w:val="00AD75E1"/>
    <w:rsid w:val="00AD7C53"/>
    <w:rsid w:val="00AE0A89"/>
    <w:rsid w:val="00AE0EA2"/>
    <w:rsid w:val="00AE126B"/>
    <w:rsid w:val="00AE15CF"/>
    <w:rsid w:val="00AE1A75"/>
    <w:rsid w:val="00AE1D11"/>
    <w:rsid w:val="00AE206F"/>
    <w:rsid w:val="00AE23C2"/>
    <w:rsid w:val="00AE278A"/>
    <w:rsid w:val="00AE2EBE"/>
    <w:rsid w:val="00AE31E6"/>
    <w:rsid w:val="00AE3ABE"/>
    <w:rsid w:val="00AE4109"/>
    <w:rsid w:val="00AE453F"/>
    <w:rsid w:val="00AE465D"/>
    <w:rsid w:val="00AE6671"/>
    <w:rsid w:val="00AE6B29"/>
    <w:rsid w:val="00AE6B58"/>
    <w:rsid w:val="00AE7353"/>
    <w:rsid w:val="00AE75F0"/>
    <w:rsid w:val="00AE78C3"/>
    <w:rsid w:val="00AE793B"/>
    <w:rsid w:val="00AE7A4A"/>
    <w:rsid w:val="00AE7CB9"/>
    <w:rsid w:val="00AE7EC1"/>
    <w:rsid w:val="00AF017D"/>
    <w:rsid w:val="00AF01AF"/>
    <w:rsid w:val="00AF03D0"/>
    <w:rsid w:val="00AF0B6B"/>
    <w:rsid w:val="00AF0FE9"/>
    <w:rsid w:val="00AF12E2"/>
    <w:rsid w:val="00AF13FE"/>
    <w:rsid w:val="00AF1B3B"/>
    <w:rsid w:val="00AF1CC8"/>
    <w:rsid w:val="00AF1F8C"/>
    <w:rsid w:val="00AF2EF0"/>
    <w:rsid w:val="00AF3E41"/>
    <w:rsid w:val="00AF413E"/>
    <w:rsid w:val="00AF5201"/>
    <w:rsid w:val="00AF6526"/>
    <w:rsid w:val="00AF65D3"/>
    <w:rsid w:val="00AF67BB"/>
    <w:rsid w:val="00AF689A"/>
    <w:rsid w:val="00AF6D3C"/>
    <w:rsid w:val="00AF74DF"/>
    <w:rsid w:val="00AF78B0"/>
    <w:rsid w:val="00AF7EB2"/>
    <w:rsid w:val="00B00C31"/>
    <w:rsid w:val="00B00D81"/>
    <w:rsid w:val="00B011F9"/>
    <w:rsid w:val="00B0156A"/>
    <w:rsid w:val="00B02259"/>
    <w:rsid w:val="00B027A3"/>
    <w:rsid w:val="00B02862"/>
    <w:rsid w:val="00B02CD5"/>
    <w:rsid w:val="00B02CE4"/>
    <w:rsid w:val="00B02D1C"/>
    <w:rsid w:val="00B0317A"/>
    <w:rsid w:val="00B03556"/>
    <w:rsid w:val="00B03580"/>
    <w:rsid w:val="00B039A8"/>
    <w:rsid w:val="00B03B56"/>
    <w:rsid w:val="00B03F53"/>
    <w:rsid w:val="00B04460"/>
    <w:rsid w:val="00B04904"/>
    <w:rsid w:val="00B04CD4"/>
    <w:rsid w:val="00B05057"/>
    <w:rsid w:val="00B052C3"/>
    <w:rsid w:val="00B05470"/>
    <w:rsid w:val="00B055E3"/>
    <w:rsid w:val="00B05688"/>
    <w:rsid w:val="00B058C6"/>
    <w:rsid w:val="00B05E1F"/>
    <w:rsid w:val="00B06298"/>
    <w:rsid w:val="00B066A8"/>
    <w:rsid w:val="00B070E7"/>
    <w:rsid w:val="00B07A8A"/>
    <w:rsid w:val="00B107EB"/>
    <w:rsid w:val="00B10837"/>
    <w:rsid w:val="00B10CC4"/>
    <w:rsid w:val="00B10E42"/>
    <w:rsid w:val="00B11833"/>
    <w:rsid w:val="00B11A91"/>
    <w:rsid w:val="00B11B9A"/>
    <w:rsid w:val="00B12302"/>
    <w:rsid w:val="00B128C4"/>
    <w:rsid w:val="00B13F9F"/>
    <w:rsid w:val="00B14062"/>
    <w:rsid w:val="00B1428F"/>
    <w:rsid w:val="00B143A6"/>
    <w:rsid w:val="00B14606"/>
    <w:rsid w:val="00B1473D"/>
    <w:rsid w:val="00B14EAA"/>
    <w:rsid w:val="00B15367"/>
    <w:rsid w:val="00B1681D"/>
    <w:rsid w:val="00B16E98"/>
    <w:rsid w:val="00B17CF1"/>
    <w:rsid w:val="00B17D5F"/>
    <w:rsid w:val="00B20622"/>
    <w:rsid w:val="00B206DC"/>
    <w:rsid w:val="00B20E81"/>
    <w:rsid w:val="00B20F93"/>
    <w:rsid w:val="00B219C4"/>
    <w:rsid w:val="00B21E87"/>
    <w:rsid w:val="00B221DC"/>
    <w:rsid w:val="00B22E93"/>
    <w:rsid w:val="00B237EE"/>
    <w:rsid w:val="00B243C5"/>
    <w:rsid w:val="00B24B66"/>
    <w:rsid w:val="00B2544B"/>
    <w:rsid w:val="00B25C9E"/>
    <w:rsid w:val="00B25DC4"/>
    <w:rsid w:val="00B26446"/>
    <w:rsid w:val="00B276C3"/>
    <w:rsid w:val="00B27749"/>
    <w:rsid w:val="00B27C4C"/>
    <w:rsid w:val="00B30130"/>
    <w:rsid w:val="00B3043E"/>
    <w:rsid w:val="00B30904"/>
    <w:rsid w:val="00B30CF5"/>
    <w:rsid w:val="00B310F9"/>
    <w:rsid w:val="00B32CB1"/>
    <w:rsid w:val="00B32EE7"/>
    <w:rsid w:val="00B338D7"/>
    <w:rsid w:val="00B33C6F"/>
    <w:rsid w:val="00B342E6"/>
    <w:rsid w:val="00B34B4B"/>
    <w:rsid w:val="00B34B62"/>
    <w:rsid w:val="00B35B47"/>
    <w:rsid w:val="00B36135"/>
    <w:rsid w:val="00B36273"/>
    <w:rsid w:val="00B36679"/>
    <w:rsid w:val="00B36871"/>
    <w:rsid w:val="00B37099"/>
    <w:rsid w:val="00B376E2"/>
    <w:rsid w:val="00B37703"/>
    <w:rsid w:val="00B37762"/>
    <w:rsid w:val="00B377A5"/>
    <w:rsid w:val="00B37F77"/>
    <w:rsid w:val="00B40329"/>
    <w:rsid w:val="00B4059C"/>
    <w:rsid w:val="00B405ED"/>
    <w:rsid w:val="00B40907"/>
    <w:rsid w:val="00B40984"/>
    <w:rsid w:val="00B40A70"/>
    <w:rsid w:val="00B40D8E"/>
    <w:rsid w:val="00B416FA"/>
    <w:rsid w:val="00B4199C"/>
    <w:rsid w:val="00B41C1A"/>
    <w:rsid w:val="00B41C8F"/>
    <w:rsid w:val="00B41D86"/>
    <w:rsid w:val="00B422B4"/>
    <w:rsid w:val="00B4324E"/>
    <w:rsid w:val="00B43EBB"/>
    <w:rsid w:val="00B44046"/>
    <w:rsid w:val="00B44289"/>
    <w:rsid w:val="00B44647"/>
    <w:rsid w:val="00B44A95"/>
    <w:rsid w:val="00B45462"/>
    <w:rsid w:val="00B463B2"/>
    <w:rsid w:val="00B463CC"/>
    <w:rsid w:val="00B46904"/>
    <w:rsid w:val="00B46997"/>
    <w:rsid w:val="00B46C5D"/>
    <w:rsid w:val="00B4731B"/>
    <w:rsid w:val="00B4773E"/>
    <w:rsid w:val="00B47756"/>
    <w:rsid w:val="00B4791B"/>
    <w:rsid w:val="00B50304"/>
    <w:rsid w:val="00B50339"/>
    <w:rsid w:val="00B504F2"/>
    <w:rsid w:val="00B50542"/>
    <w:rsid w:val="00B50B78"/>
    <w:rsid w:val="00B50F3E"/>
    <w:rsid w:val="00B516BC"/>
    <w:rsid w:val="00B51C4D"/>
    <w:rsid w:val="00B52EBA"/>
    <w:rsid w:val="00B531D7"/>
    <w:rsid w:val="00B536B1"/>
    <w:rsid w:val="00B53E69"/>
    <w:rsid w:val="00B5403E"/>
    <w:rsid w:val="00B540E2"/>
    <w:rsid w:val="00B542A9"/>
    <w:rsid w:val="00B54B13"/>
    <w:rsid w:val="00B54C21"/>
    <w:rsid w:val="00B54C58"/>
    <w:rsid w:val="00B54E68"/>
    <w:rsid w:val="00B55079"/>
    <w:rsid w:val="00B55336"/>
    <w:rsid w:val="00B55486"/>
    <w:rsid w:val="00B55919"/>
    <w:rsid w:val="00B56FB2"/>
    <w:rsid w:val="00B57BD5"/>
    <w:rsid w:val="00B57D3D"/>
    <w:rsid w:val="00B57DFB"/>
    <w:rsid w:val="00B60842"/>
    <w:rsid w:val="00B60F8C"/>
    <w:rsid w:val="00B614D5"/>
    <w:rsid w:val="00B61CC5"/>
    <w:rsid w:val="00B624DE"/>
    <w:rsid w:val="00B62626"/>
    <w:rsid w:val="00B62669"/>
    <w:rsid w:val="00B62B44"/>
    <w:rsid w:val="00B62B68"/>
    <w:rsid w:val="00B64082"/>
    <w:rsid w:val="00B64860"/>
    <w:rsid w:val="00B64D6C"/>
    <w:rsid w:val="00B6510C"/>
    <w:rsid w:val="00B65F6F"/>
    <w:rsid w:val="00B6742B"/>
    <w:rsid w:val="00B674C9"/>
    <w:rsid w:val="00B674EB"/>
    <w:rsid w:val="00B6763B"/>
    <w:rsid w:val="00B70CE9"/>
    <w:rsid w:val="00B70E20"/>
    <w:rsid w:val="00B71603"/>
    <w:rsid w:val="00B71995"/>
    <w:rsid w:val="00B73482"/>
    <w:rsid w:val="00B735EC"/>
    <w:rsid w:val="00B73D1B"/>
    <w:rsid w:val="00B74059"/>
    <w:rsid w:val="00B740DF"/>
    <w:rsid w:val="00B7546E"/>
    <w:rsid w:val="00B7586E"/>
    <w:rsid w:val="00B7591E"/>
    <w:rsid w:val="00B75956"/>
    <w:rsid w:val="00B75B98"/>
    <w:rsid w:val="00B75C67"/>
    <w:rsid w:val="00B761A4"/>
    <w:rsid w:val="00B76361"/>
    <w:rsid w:val="00B7661C"/>
    <w:rsid w:val="00B76767"/>
    <w:rsid w:val="00B77634"/>
    <w:rsid w:val="00B8097F"/>
    <w:rsid w:val="00B815BD"/>
    <w:rsid w:val="00B82723"/>
    <w:rsid w:val="00B82DA4"/>
    <w:rsid w:val="00B836C1"/>
    <w:rsid w:val="00B83AD8"/>
    <w:rsid w:val="00B83D6C"/>
    <w:rsid w:val="00B8485C"/>
    <w:rsid w:val="00B84ADD"/>
    <w:rsid w:val="00B84AFF"/>
    <w:rsid w:val="00B84B34"/>
    <w:rsid w:val="00B852D9"/>
    <w:rsid w:val="00B856A7"/>
    <w:rsid w:val="00B869DB"/>
    <w:rsid w:val="00B86E34"/>
    <w:rsid w:val="00B87557"/>
    <w:rsid w:val="00B877DE"/>
    <w:rsid w:val="00B87DDA"/>
    <w:rsid w:val="00B87FF7"/>
    <w:rsid w:val="00B9057A"/>
    <w:rsid w:val="00B90AFF"/>
    <w:rsid w:val="00B90C1F"/>
    <w:rsid w:val="00B911C2"/>
    <w:rsid w:val="00B921E9"/>
    <w:rsid w:val="00B9263D"/>
    <w:rsid w:val="00B9266A"/>
    <w:rsid w:val="00B92E29"/>
    <w:rsid w:val="00B9317A"/>
    <w:rsid w:val="00B93195"/>
    <w:rsid w:val="00B935C7"/>
    <w:rsid w:val="00B93E30"/>
    <w:rsid w:val="00B93FBE"/>
    <w:rsid w:val="00B9436D"/>
    <w:rsid w:val="00B95129"/>
    <w:rsid w:val="00B95649"/>
    <w:rsid w:val="00B95D8E"/>
    <w:rsid w:val="00B9625B"/>
    <w:rsid w:val="00B96269"/>
    <w:rsid w:val="00B9644C"/>
    <w:rsid w:val="00B96BB8"/>
    <w:rsid w:val="00B971BE"/>
    <w:rsid w:val="00B9777F"/>
    <w:rsid w:val="00B97826"/>
    <w:rsid w:val="00B978B2"/>
    <w:rsid w:val="00B97A6F"/>
    <w:rsid w:val="00B97ABE"/>
    <w:rsid w:val="00B97C9D"/>
    <w:rsid w:val="00BA0A12"/>
    <w:rsid w:val="00BA0C33"/>
    <w:rsid w:val="00BA114C"/>
    <w:rsid w:val="00BA123F"/>
    <w:rsid w:val="00BA272A"/>
    <w:rsid w:val="00BA28BA"/>
    <w:rsid w:val="00BA29E1"/>
    <w:rsid w:val="00BA2C08"/>
    <w:rsid w:val="00BA34F1"/>
    <w:rsid w:val="00BA3CEA"/>
    <w:rsid w:val="00BA3E51"/>
    <w:rsid w:val="00BA4362"/>
    <w:rsid w:val="00BA46AA"/>
    <w:rsid w:val="00BA4871"/>
    <w:rsid w:val="00BA4F77"/>
    <w:rsid w:val="00BA545B"/>
    <w:rsid w:val="00BA56D7"/>
    <w:rsid w:val="00BA719A"/>
    <w:rsid w:val="00BA74A3"/>
    <w:rsid w:val="00BA75EA"/>
    <w:rsid w:val="00BA776E"/>
    <w:rsid w:val="00BB04B4"/>
    <w:rsid w:val="00BB0AD6"/>
    <w:rsid w:val="00BB0EF9"/>
    <w:rsid w:val="00BB112C"/>
    <w:rsid w:val="00BB13A4"/>
    <w:rsid w:val="00BB1978"/>
    <w:rsid w:val="00BB225A"/>
    <w:rsid w:val="00BB2405"/>
    <w:rsid w:val="00BB25AF"/>
    <w:rsid w:val="00BB2963"/>
    <w:rsid w:val="00BB296C"/>
    <w:rsid w:val="00BB2E4E"/>
    <w:rsid w:val="00BB3DBF"/>
    <w:rsid w:val="00BB4B1C"/>
    <w:rsid w:val="00BB5260"/>
    <w:rsid w:val="00BB5388"/>
    <w:rsid w:val="00BB57AE"/>
    <w:rsid w:val="00BB61B9"/>
    <w:rsid w:val="00BB65CC"/>
    <w:rsid w:val="00BB67F7"/>
    <w:rsid w:val="00BB69FD"/>
    <w:rsid w:val="00BB6A22"/>
    <w:rsid w:val="00BB6EB2"/>
    <w:rsid w:val="00BB6FEE"/>
    <w:rsid w:val="00BB71CD"/>
    <w:rsid w:val="00BB727B"/>
    <w:rsid w:val="00BB7495"/>
    <w:rsid w:val="00BB77FB"/>
    <w:rsid w:val="00BB7A50"/>
    <w:rsid w:val="00BB7AEB"/>
    <w:rsid w:val="00BC03F4"/>
    <w:rsid w:val="00BC0993"/>
    <w:rsid w:val="00BC0E39"/>
    <w:rsid w:val="00BC15D6"/>
    <w:rsid w:val="00BC1CBC"/>
    <w:rsid w:val="00BC25AF"/>
    <w:rsid w:val="00BC2F82"/>
    <w:rsid w:val="00BC32EE"/>
    <w:rsid w:val="00BC3A71"/>
    <w:rsid w:val="00BC4598"/>
    <w:rsid w:val="00BC46FE"/>
    <w:rsid w:val="00BC47E7"/>
    <w:rsid w:val="00BC49A8"/>
    <w:rsid w:val="00BC5109"/>
    <w:rsid w:val="00BC53F2"/>
    <w:rsid w:val="00BC5DD4"/>
    <w:rsid w:val="00BC6069"/>
    <w:rsid w:val="00BC63B0"/>
    <w:rsid w:val="00BC65AB"/>
    <w:rsid w:val="00BC6BFF"/>
    <w:rsid w:val="00BC7DE3"/>
    <w:rsid w:val="00BD051A"/>
    <w:rsid w:val="00BD1349"/>
    <w:rsid w:val="00BD19D7"/>
    <w:rsid w:val="00BD1E0C"/>
    <w:rsid w:val="00BD1E58"/>
    <w:rsid w:val="00BD2299"/>
    <w:rsid w:val="00BD230E"/>
    <w:rsid w:val="00BD23A8"/>
    <w:rsid w:val="00BD23BC"/>
    <w:rsid w:val="00BD2829"/>
    <w:rsid w:val="00BD34C6"/>
    <w:rsid w:val="00BD3FE8"/>
    <w:rsid w:val="00BD46F8"/>
    <w:rsid w:val="00BD4C35"/>
    <w:rsid w:val="00BD51C5"/>
    <w:rsid w:val="00BD5497"/>
    <w:rsid w:val="00BD56C1"/>
    <w:rsid w:val="00BD56C5"/>
    <w:rsid w:val="00BD5770"/>
    <w:rsid w:val="00BD5AA4"/>
    <w:rsid w:val="00BD6C1C"/>
    <w:rsid w:val="00BD6FE2"/>
    <w:rsid w:val="00BD78BA"/>
    <w:rsid w:val="00BD7CF2"/>
    <w:rsid w:val="00BE03AE"/>
    <w:rsid w:val="00BE1823"/>
    <w:rsid w:val="00BE19E1"/>
    <w:rsid w:val="00BE1AB9"/>
    <w:rsid w:val="00BE219C"/>
    <w:rsid w:val="00BE2D5D"/>
    <w:rsid w:val="00BE2F8D"/>
    <w:rsid w:val="00BE3ABE"/>
    <w:rsid w:val="00BE4960"/>
    <w:rsid w:val="00BE4BED"/>
    <w:rsid w:val="00BE574A"/>
    <w:rsid w:val="00BE5B18"/>
    <w:rsid w:val="00BE65DA"/>
    <w:rsid w:val="00BE6C67"/>
    <w:rsid w:val="00BE6F7A"/>
    <w:rsid w:val="00BE7507"/>
    <w:rsid w:val="00BE7A24"/>
    <w:rsid w:val="00BE7BB4"/>
    <w:rsid w:val="00BE7C00"/>
    <w:rsid w:val="00BF065C"/>
    <w:rsid w:val="00BF08E7"/>
    <w:rsid w:val="00BF0E19"/>
    <w:rsid w:val="00BF1208"/>
    <w:rsid w:val="00BF1239"/>
    <w:rsid w:val="00BF159B"/>
    <w:rsid w:val="00BF1729"/>
    <w:rsid w:val="00BF1F4F"/>
    <w:rsid w:val="00BF216D"/>
    <w:rsid w:val="00BF2300"/>
    <w:rsid w:val="00BF2422"/>
    <w:rsid w:val="00BF3156"/>
    <w:rsid w:val="00BF5891"/>
    <w:rsid w:val="00BF6D79"/>
    <w:rsid w:val="00BF6D95"/>
    <w:rsid w:val="00BF6EF8"/>
    <w:rsid w:val="00BF71A5"/>
    <w:rsid w:val="00BF7615"/>
    <w:rsid w:val="00BF7BB4"/>
    <w:rsid w:val="00BF7DB2"/>
    <w:rsid w:val="00C000D6"/>
    <w:rsid w:val="00C003AA"/>
    <w:rsid w:val="00C00428"/>
    <w:rsid w:val="00C01037"/>
    <w:rsid w:val="00C015D1"/>
    <w:rsid w:val="00C02085"/>
    <w:rsid w:val="00C023BB"/>
    <w:rsid w:val="00C02C12"/>
    <w:rsid w:val="00C03251"/>
    <w:rsid w:val="00C03D59"/>
    <w:rsid w:val="00C03DFC"/>
    <w:rsid w:val="00C04183"/>
    <w:rsid w:val="00C04483"/>
    <w:rsid w:val="00C047B5"/>
    <w:rsid w:val="00C049D0"/>
    <w:rsid w:val="00C05044"/>
    <w:rsid w:val="00C05864"/>
    <w:rsid w:val="00C05FDA"/>
    <w:rsid w:val="00C063D0"/>
    <w:rsid w:val="00C06BE9"/>
    <w:rsid w:val="00C07884"/>
    <w:rsid w:val="00C079AB"/>
    <w:rsid w:val="00C07F77"/>
    <w:rsid w:val="00C10069"/>
    <w:rsid w:val="00C101E8"/>
    <w:rsid w:val="00C1040E"/>
    <w:rsid w:val="00C10A74"/>
    <w:rsid w:val="00C12903"/>
    <w:rsid w:val="00C12CD2"/>
    <w:rsid w:val="00C1300C"/>
    <w:rsid w:val="00C13217"/>
    <w:rsid w:val="00C1368E"/>
    <w:rsid w:val="00C136CD"/>
    <w:rsid w:val="00C13CB4"/>
    <w:rsid w:val="00C13CDC"/>
    <w:rsid w:val="00C1422C"/>
    <w:rsid w:val="00C152A1"/>
    <w:rsid w:val="00C15856"/>
    <w:rsid w:val="00C15DA2"/>
    <w:rsid w:val="00C15E55"/>
    <w:rsid w:val="00C1662F"/>
    <w:rsid w:val="00C169FC"/>
    <w:rsid w:val="00C16A4C"/>
    <w:rsid w:val="00C16FE7"/>
    <w:rsid w:val="00C17580"/>
    <w:rsid w:val="00C1791E"/>
    <w:rsid w:val="00C2032A"/>
    <w:rsid w:val="00C20A48"/>
    <w:rsid w:val="00C210BB"/>
    <w:rsid w:val="00C21102"/>
    <w:rsid w:val="00C215F8"/>
    <w:rsid w:val="00C2183D"/>
    <w:rsid w:val="00C22233"/>
    <w:rsid w:val="00C225A1"/>
    <w:rsid w:val="00C2281B"/>
    <w:rsid w:val="00C22BAD"/>
    <w:rsid w:val="00C22C42"/>
    <w:rsid w:val="00C231CF"/>
    <w:rsid w:val="00C23693"/>
    <w:rsid w:val="00C23B7B"/>
    <w:rsid w:val="00C23EE8"/>
    <w:rsid w:val="00C24048"/>
    <w:rsid w:val="00C24306"/>
    <w:rsid w:val="00C246EA"/>
    <w:rsid w:val="00C2471E"/>
    <w:rsid w:val="00C24EF2"/>
    <w:rsid w:val="00C2532C"/>
    <w:rsid w:val="00C25949"/>
    <w:rsid w:val="00C25C93"/>
    <w:rsid w:val="00C26640"/>
    <w:rsid w:val="00C26AF5"/>
    <w:rsid w:val="00C26C12"/>
    <w:rsid w:val="00C27025"/>
    <w:rsid w:val="00C273DE"/>
    <w:rsid w:val="00C274B5"/>
    <w:rsid w:val="00C275F5"/>
    <w:rsid w:val="00C27B15"/>
    <w:rsid w:val="00C302E8"/>
    <w:rsid w:val="00C31450"/>
    <w:rsid w:val="00C316DE"/>
    <w:rsid w:val="00C31E7D"/>
    <w:rsid w:val="00C31FCC"/>
    <w:rsid w:val="00C33060"/>
    <w:rsid w:val="00C33230"/>
    <w:rsid w:val="00C3336D"/>
    <w:rsid w:val="00C33EFE"/>
    <w:rsid w:val="00C33FC4"/>
    <w:rsid w:val="00C34598"/>
    <w:rsid w:val="00C3482B"/>
    <w:rsid w:val="00C34831"/>
    <w:rsid w:val="00C34C85"/>
    <w:rsid w:val="00C34D91"/>
    <w:rsid w:val="00C35B50"/>
    <w:rsid w:val="00C35FAB"/>
    <w:rsid w:val="00C363DD"/>
    <w:rsid w:val="00C3687F"/>
    <w:rsid w:val="00C36A52"/>
    <w:rsid w:val="00C36D06"/>
    <w:rsid w:val="00C370D2"/>
    <w:rsid w:val="00C37414"/>
    <w:rsid w:val="00C37517"/>
    <w:rsid w:val="00C37EC5"/>
    <w:rsid w:val="00C40501"/>
    <w:rsid w:val="00C405CF"/>
    <w:rsid w:val="00C40656"/>
    <w:rsid w:val="00C40C10"/>
    <w:rsid w:val="00C4148C"/>
    <w:rsid w:val="00C419C5"/>
    <w:rsid w:val="00C42150"/>
    <w:rsid w:val="00C42A46"/>
    <w:rsid w:val="00C42E51"/>
    <w:rsid w:val="00C43EA6"/>
    <w:rsid w:val="00C43EF4"/>
    <w:rsid w:val="00C43F27"/>
    <w:rsid w:val="00C450F4"/>
    <w:rsid w:val="00C45946"/>
    <w:rsid w:val="00C461AA"/>
    <w:rsid w:val="00C46349"/>
    <w:rsid w:val="00C46354"/>
    <w:rsid w:val="00C46789"/>
    <w:rsid w:val="00C468B8"/>
    <w:rsid w:val="00C46E04"/>
    <w:rsid w:val="00C4704E"/>
    <w:rsid w:val="00C47627"/>
    <w:rsid w:val="00C476E9"/>
    <w:rsid w:val="00C47701"/>
    <w:rsid w:val="00C506F6"/>
    <w:rsid w:val="00C508DC"/>
    <w:rsid w:val="00C50C30"/>
    <w:rsid w:val="00C50C40"/>
    <w:rsid w:val="00C50E3B"/>
    <w:rsid w:val="00C5122F"/>
    <w:rsid w:val="00C51720"/>
    <w:rsid w:val="00C51926"/>
    <w:rsid w:val="00C52930"/>
    <w:rsid w:val="00C52CC4"/>
    <w:rsid w:val="00C535B0"/>
    <w:rsid w:val="00C54C0F"/>
    <w:rsid w:val="00C54DA8"/>
    <w:rsid w:val="00C54FBF"/>
    <w:rsid w:val="00C55413"/>
    <w:rsid w:val="00C5567B"/>
    <w:rsid w:val="00C562AD"/>
    <w:rsid w:val="00C56C47"/>
    <w:rsid w:val="00C56F0B"/>
    <w:rsid w:val="00C570D2"/>
    <w:rsid w:val="00C571BE"/>
    <w:rsid w:val="00C5736E"/>
    <w:rsid w:val="00C573C5"/>
    <w:rsid w:val="00C577D2"/>
    <w:rsid w:val="00C5784C"/>
    <w:rsid w:val="00C57A78"/>
    <w:rsid w:val="00C57DB1"/>
    <w:rsid w:val="00C60DA8"/>
    <w:rsid w:val="00C60EFC"/>
    <w:rsid w:val="00C613AD"/>
    <w:rsid w:val="00C614C3"/>
    <w:rsid w:val="00C61CE8"/>
    <w:rsid w:val="00C6252C"/>
    <w:rsid w:val="00C626DD"/>
    <w:rsid w:val="00C63D94"/>
    <w:rsid w:val="00C65176"/>
    <w:rsid w:val="00C6559D"/>
    <w:rsid w:val="00C65DAF"/>
    <w:rsid w:val="00C65EF7"/>
    <w:rsid w:val="00C6637E"/>
    <w:rsid w:val="00C66407"/>
    <w:rsid w:val="00C66AF6"/>
    <w:rsid w:val="00C66C6B"/>
    <w:rsid w:val="00C66E40"/>
    <w:rsid w:val="00C6728F"/>
    <w:rsid w:val="00C679F5"/>
    <w:rsid w:val="00C67D0C"/>
    <w:rsid w:val="00C70022"/>
    <w:rsid w:val="00C706E7"/>
    <w:rsid w:val="00C714A0"/>
    <w:rsid w:val="00C7181A"/>
    <w:rsid w:val="00C71A41"/>
    <w:rsid w:val="00C71B1D"/>
    <w:rsid w:val="00C72319"/>
    <w:rsid w:val="00C72D4F"/>
    <w:rsid w:val="00C735D4"/>
    <w:rsid w:val="00C73781"/>
    <w:rsid w:val="00C738E1"/>
    <w:rsid w:val="00C74084"/>
    <w:rsid w:val="00C74C41"/>
    <w:rsid w:val="00C74FDB"/>
    <w:rsid w:val="00C75822"/>
    <w:rsid w:val="00C75B42"/>
    <w:rsid w:val="00C7600E"/>
    <w:rsid w:val="00C76089"/>
    <w:rsid w:val="00C77A08"/>
    <w:rsid w:val="00C77E87"/>
    <w:rsid w:val="00C804D5"/>
    <w:rsid w:val="00C80C63"/>
    <w:rsid w:val="00C81577"/>
    <w:rsid w:val="00C81B79"/>
    <w:rsid w:val="00C820AF"/>
    <w:rsid w:val="00C823FC"/>
    <w:rsid w:val="00C83176"/>
    <w:rsid w:val="00C8334B"/>
    <w:rsid w:val="00C83429"/>
    <w:rsid w:val="00C836A6"/>
    <w:rsid w:val="00C83DC0"/>
    <w:rsid w:val="00C844F1"/>
    <w:rsid w:val="00C8452F"/>
    <w:rsid w:val="00C84991"/>
    <w:rsid w:val="00C84B43"/>
    <w:rsid w:val="00C85634"/>
    <w:rsid w:val="00C85674"/>
    <w:rsid w:val="00C85A55"/>
    <w:rsid w:val="00C85BB1"/>
    <w:rsid w:val="00C86920"/>
    <w:rsid w:val="00C86D59"/>
    <w:rsid w:val="00C86F60"/>
    <w:rsid w:val="00C90037"/>
    <w:rsid w:val="00C9021A"/>
    <w:rsid w:val="00C9034B"/>
    <w:rsid w:val="00C906CF"/>
    <w:rsid w:val="00C911BF"/>
    <w:rsid w:val="00C9134F"/>
    <w:rsid w:val="00C91908"/>
    <w:rsid w:val="00C91AD8"/>
    <w:rsid w:val="00C91C7D"/>
    <w:rsid w:val="00C920F4"/>
    <w:rsid w:val="00C9217B"/>
    <w:rsid w:val="00C929D2"/>
    <w:rsid w:val="00C92B23"/>
    <w:rsid w:val="00C92D85"/>
    <w:rsid w:val="00C932B5"/>
    <w:rsid w:val="00C93976"/>
    <w:rsid w:val="00C93B0B"/>
    <w:rsid w:val="00C93B27"/>
    <w:rsid w:val="00C93CCD"/>
    <w:rsid w:val="00C947AA"/>
    <w:rsid w:val="00C94891"/>
    <w:rsid w:val="00C94FD5"/>
    <w:rsid w:val="00C951F2"/>
    <w:rsid w:val="00C95EF7"/>
    <w:rsid w:val="00C9653E"/>
    <w:rsid w:val="00C967E5"/>
    <w:rsid w:val="00C970E7"/>
    <w:rsid w:val="00C97343"/>
    <w:rsid w:val="00C97906"/>
    <w:rsid w:val="00C97F0F"/>
    <w:rsid w:val="00CA02C0"/>
    <w:rsid w:val="00CA0DFD"/>
    <w:rsid w:val="00CA14AC"/>
    <w:rsid w:val="00CA210D"/>
    <w:rsid w:val="00CA2AA6"/>
    <w:rsid w:val="00CA2D76"/>
    <w:rsid w:val="00CA454B"/>
    <w:rsid w:val="00CA4E07"/>
    <w:rsid w:val="00CA4F42"/>
    <w:rsid w:val="00CA50A8"/>
    <w:rsid w:val="00CA519D"/>
    <w:rsid w:val="00CA5937"/>
    <w:rsid w:val="00CA5C5A"/>
    <w:rsid w:val="00CA6C9C"/>
    <w:rsid w:val="00CA73CC"/>
    <w:rsid w:val="00CA752A"/>
    <w:rsid w:val="00CA7A79"/>
    <w:rsid w:val="00CA7D4E"/>
    <w:rsid w:val="00CB0369"/>
    <w:rsid w:val="00CB0957"/>
    <w:rsid w:val="00CB0B03"/>
    <w:rsid w:val="00CB1205"/>
    <w:rsid w:val="00CB137D"/>
    <w:rsid w:val="00CB17B4"/>
    <w:rsid w:val="00CB1B4B"/>
    <w:rsid w:val="00CB1C3D"/>
    <w:rsid w:val="00CB224F"/>
    <w:rsid w:val="00CB254A"/>
    <w:rsid w:val="00CB3125"/>
    <w:rsid w:val="00CB3311"/>
    <w:rsid w:val="00CB3C90"/>
    <w:rsid w:val="00CB4808"/>
    <w:rsid w:val="00CB4EE5"/>
    <w:rsid w:val="00CB515C"/>
    <w:rsid w:val="00CB527A"/>
    <w:rsid w:val="00CB54DE"/>
    <w:rsid w:val="00CB58B6"/>
    <w:rsid w:val="00CB5D54"/>
    <w:rsid w:val="00CB5E50"/>
    <w:rsid w:val="00CB6615"/>
    <w:rsid w:val="00CB6847"/>
    <w:rsid w:val="00CB6D74"/>
    <w:rsid w:val="00CB6F37"/>
    <w:rsid w:val="00CB707E"/>
    <w:rsid w:val="00CB7754"/>
    <w:rsid w:val="00CC04C4"/>
    <w:rsid w:val="00CC1789"/>
    <w:rsid w:val="00CC1E26"/>
    <w:rsid w:val="00CC1FFA"/>
    <w:rsid w:val="00CC2296"/>
    <w:rsid w:val="00CC2395"/>
    <w:rsid w:val="00CC2761"/>
    <w:rsid w:val="00CC2A84"/>
    <w:rsid w:val="00CC2FF3"/>
    <w:rsid w:val="00CC35A9"/>
    <w:rsid w:val="00CC35DC"/>
    <w:rsid w:val="00CC37F0"/>
    <w:rsid w:val="00CC3FCA"/>
    <w:rsid w:val="00CC46CD"/>
    <w:rsid w:val="00CC4B92"/>
    <w:rsid w:val="00CC522B"/>
    <w:rsid w:val="00CC5710"/>
    <w:rsid w:val="00CC5E1C"/>
    <w:rsid w:val="00CC62BC"/>
    <w:rsid w:val="00CC7184"/>
    <w:rsid w:val="00CC71A0"/>
    <w:rsid w:val="00CC722C"/>
    <w:rsid w:val="00CC7618"/>
    <w:rsid w:val="00CC7914"/>
    <w:rsid w:val="00CC7EB3"/>
    <w:rsid w:val="00CD0642"/>
    <w:rsid w:val="00CD0C8F"/>
    <w:rsid w:val="00CD137E"/>
    <w:rsid w:val="00CD1778"/>
    <w:rsid w:val="00CD1A30"/>
    <w:rsid w:val="00CD1C45"/>
    <w:rsid w:val="00CD1E93"/>
    <w:rsid w:val="00CD239A"/>
    <w:rsid w:val="00CD26D3"/>
    <w:rsid w:val="00CD274E"/>
    <w:rsid w:val="00CD34E7"/>
    <w:rsid w:val="00CD3506"/>
    <w:rsid w:val="00CD36B1"/>
    <w:rsid w:val="00CD387A"/>
    <w:rsid w:val="00CD3C02"/>
    <w:rsid w:val="00CD3CED"/>
    <w:rsid w:val="00CD3CFC"/>
    <w:rsid w:val="00CD3EBA"/>
    <w:rsid w:val="00CD3ED9"/>
    <w:rsid w:val="00CD477F"/>
    <w:rsid w:val="00CD4ABB"/>
    <w:rsid w:val="00CD536B"/>
    <w:rsid w:val="00CD578F"/>
    <w:rsid w:val="00CD5ECB"/>
    <w:rsid w:val="00CD6E49"/>
    <w:rsid w:val="00CD73BD"/>
    <w:rsid w:val="00CD765E"/>
    <w:rsid w:val="00CD7909"/>
    <w:rsid w:val="00CD79CE"/>
    <w:rsid w:val="00CD7CB0"/>
    <w:rsid w:val="00CE0492"/>
    <w:rsid w:val="00CE0912"/>
    <w:rsid w:val="00CE0D50"/>
    <w:rsid w:val="00CE0F27"/>
    <w:rsid w:val="00CE159F"/>
    <w:rsid w:val="00CE15BF"/>
    <w:rsid w:val="00CE2216"/>
    <w:rsid w:val="00CE2218"/>
    <w:rsid w:val="00CE2937"/>
    <w:rsid w:val="00CE3187"/>
    <w:rsid w:val="00CE401F"/>
    <w:rsid w:val="00CE4561"/>
    <w:rsid w:val="00CE4748"/>
    <w:rsid w:val="00CE4F6A"/>
    <w:rsid w:val="00CE529C"/>
    <w:rsid w:val="00CE555B"/>
    <w:rsid w:val="00CE5800"/>
    <w:rsid w:val="00CE5CBB"/>
    <w:rsid w:val="00CE5DC7"/>
    <w:rsid w:val="00CE64B6"/>
    <w:rsid w:val="00CE651E"/>
    <w:rsid w:val="00CE65DE"/>
    <w:rsid w:val="00CE6A11"/>
    <w:rsid w:val="00CE734B"/>
    <w:rsid w:val="00CE7A19"/>
    <w:rsid w:val="00CE7F63"/>
    <w:rsid w:val="00CF0346"/>
    <w:rsid w:val="00CF0708"/>
    <w:rsid w:val="00CF0977"/>
    <w:rsid w:val="00CF23BF"/>
    <w:rsid w:val="00CF245C"/>
    <w:rsid w:val="00CF2EB3"/>
    <w:rsid w:val="00CF310A"/>
    <w:rsid w:val="00CF34AA"/>
    <w:rsid w:val="00CF3C6B"/>
    <w:rsid w:val="00CF4032"/>
    <w:rsid w:val="00CF473B"/>
    <w:rsid w:val="00CF5945"/>
    <w:rsid w:val="00CF5D9A"/>
    <w:rsid w:val="00CF6589"/>
    <w:rsid w:val="00CF6ADE"/>
    <w:rsid w:val="00CF6FE8"/>
    <w:rsid w:val="00CF728D"/>
    <w:rsid w:val="00CF75B8"/>
    <w:rsid w:val="00CF75FE"/>
    <w:rsid w:val="00CF7F34"/>
    <w:rsid w:val="00D00005"/>
    <w:rsid w:val="00D009F7"/>
    <w:rsid w:val="00D011E5"/>
    <w:rsid w:val="00D012B1"/>
    <w:rsid w:val="00D0175B"/>
    <w:rsid w:val="00D01D33"/>
    <w:rsid w:val="00D0295C"/>
    <w:rsid w:val="00D0302B"/>
    <w:rsid w:val="00D033DC"/>
    <w:rsid w:val="00D039F1"/>
    <w:rsid w:val="00D03FCD"/>
    <w:rsid w:val="00D041CE"/>
    <w:rsid w:val="00D04F64"/>
    <w:rsid w:val="00D05716"/>
    <w:rsid w:val="00D05CA3"/>
    <w:rsid w:val="00D05E92"/>
    <w:rsid w:val="00D0707E"/>
    <w:rsid w:val="00D07C5A"/>
    <w:rsid w:val="00D10843"/>
    <w:rsid w:val="00D10E1D"/>
    <w:rsid w:val="00D10E21"/>
    <w:rsid w:val="00D1127C"/>
    <w:rsid w:val="00D1264A"/>
    <w:rsid w:val="00D12F29"/>
    <w:rsid w:val="00D130B5"/>
    <w:rsid w:val="00D130EE"/>
    <w:rsid w:val="00D13150"/>
    <w:rsid w:val="00D134DE"/>
    <w:rsid w:val="00D13F20"/>
    <w:rsid w:val="00D1421E"/>
    <w:rsid w:val="00D14C94"/>
    <w:rsid w:val="00D1550B"/>
    <w:rsid w:val="00D1570A"/>
    <w:rsid w:val="00D15731"/>
    <w:rsid w:val="00D158F2"/>
    <w:rsid w:val="00D159CE"/>
    <w:rsid w:val="00D15FFB"/>
    <w:rsid w:val="00D16212"/>
    <w:rsid w:val="00D1663F"/>
    <w:rsid w:val="00D16BB1"/>
    <w:rsid w:val="00D16D37"/>
    <w:rsid w:val="00D16F00"/>
    <w:rsid w:val="00D17F58"/>
    <w:rsid w:val="00D200F2"/>
    <w:rsid w:val="00D204BF"/>
    <w:rsid w:val="00D20696"/>
    <w:rsid w:val="00D208AE"/>
    <w:rsid w:val="00D21056"/>
    <w:rsid w:val="00D21634"/>
    <w:rsid w:val="00D21B6A"/>
    <w:rsid w:val="00D21ED6"/>
    <w:rsid w:val="00D22336"/>
    <w:rsid w:val="00D224DA"/>
    <w:rsid w:val="00D2267F"/>
    <w:rsid w:val="00D2283D"/>
    <w:rsid w:val="00D22D99"/>
    <w:rsid w:val="00D23FAF"/>
    <w:rsid w:val="00D24FAC"/>
    <w:rsid w:val="00D25CD5"/>
    <w:rsid w:val="00D262AB"/>
    <w:rsid w:val="00D2642B"/>
    <w:rsid w:val="00D26982"/>
    <w:rsid w:val="00D26BA4"/>
    <w:rsid w:val="00D27905"/>
    <w:rsid w:val="00D30937"/>
    <w:rsid w:val="00D31747"/>
    <w:rsid w:val="00D31BFA"/>
    <w:rsid w:val="00D320A3"/>
    <w:rsid w:val="00D32933"/>
    <w:rsid w:val="00D32DB3"/>
    <w:rsid w:val="00D33EF6"/>
    <w:rsid w:val="00D3612E"/>
    <w:rsid w:val="00D36B8E"/>
    <w:rsid w:val="00D370B7"/>
    <w:rsid w:val="00D373E8"/>
    <w:rsid w:val="00D3759C"/>
    <w:rsid w:val="00D3791A"/>
    <w:rsid w:val="00D40746"/>
    <w:rsid w:val="00D40A57"/>
    <w:rsid w:val="00D40BDC"/>
    <w:rsid w:val="00D40E81"/>
    <w:rsid w:val="00D41069"/>
    <w:rsid w:val="00D41590"/>
    <w:rsid w:val="00D415B0"/>
    <w:rsid w:val="00D42782"/>
    <w:rsid w:val="00D42B77"/>
    <w:rsid w:val="00D42E2C"/>
    <w:rsid w:val="00D431BF"/>
    <w:rsid w:val="00D43D7F"/>
    <w:rsid w:val="00D44D36"/>
    <w:rsid w:val="00D44FC0"/>
    <w:rsid w:val="00D45AA4"/>
    <w:rsid w:val="00D45E07"/>
    <w:rsid w:val="00D47200"/>
    <w:rsid w:val="00D47AAD"/>
    <w:rsid w:val="00D50132"/>
    <w:rsid w:val="00D50A6B"/>
    <w:rsid w:val="00D50B8A"/>
    <w:rsid w:val="00D50BDE"/>
    <w:rsid w:val="00D510B7"/>
    <w:rsid w:val="00D512CB"/>
    <w:rsid w:val="00D51512"/>
    <w:rsid w:val="00D51CDE"/>
    <w:rsid w:val="00D51DBA"/>
    <w:rsid w:val="00D52468"/>
    <w:rsid w:val="00D52507"/>
    <w:rsid w:val="00D528D0"/>
    <w:rsid w:val="00D533B2"/>
    <w:rsid w:val="00D53CFD"/>
    <w:rsid w:val="00D548B4"/>
    <w:rsid w:val="00D5492E"/>
    <w:rsid w:val="00D54DB3"/>
    <w:rsid w:val="00D55CFA"/>
    <w:rsid w:val="00D5678A"/>
    <w:rsid w:val="00D56BE0"/>
    <w:rsid w:val="00D572D6"/>
    <w:rsid w:val="00D57A69"/>
    <w:rsid w:val="00D57B77"/>
    <w:rsid w:val="00D60077"/>
    <w:rsid w:val="00D61E81"/>
    <w:rsid w:val="00D6209B"/>
    <w:rsid w:val="00D62209"/>
    <w:rsid w:val="00D6233F"/>
    <w:rsid w:val="00D623E5"/>
    <w:rsid w:val="00D627C4"/>
    <w:rsid w:val="00D632A2"/>
    <w:rsid w:val="00D640CC"/>
    <w:rsid w:val="00D648CA"/>
    <w:rsid w:val="00D65051"/>
    <w:rsid w:val="00D65255"/>
    <w:rsid w:val="00D653DB"/>
    <w:rsid w:val="00D6594D"/>
    <w:rsid w:val="00D65B0F"/>
    <w:rsid w:val="00D65B46"/>
    <w:rsid w:val="00D6601A"/>
    <w:rsid w:val="00D662E8"/>
    <w:rsid w:val="00D669B0"/>
    <w:rsid w:val="00D67926"/>
    <w:rsid w:val="00D67DC8"/>
    <w:rsid w:val="00D702A4"/>
    <w:rsid w:val="00D70423"/>
    <w:rsid w:val="00D71742"/>
    <w:rsid w:val="00D71DF4"/>
    <w:rsid w:val="00D720F7"/>
    <w:rsid w:val="00D723FF"/>
    <w:rsid w:val="00D73D3D"/>
    <w:rsid w:val="00D74D60"/>
    <w:rsid w:val="00D74F5F"/>
    <w:rsid w:val="00D75384"/>
    <w:rsid w:val="00D75461"/>
    <w:rsid w:val="00D754D2"/>
    <w:rsid w:val="00D75DA5"/>
    <w:rsid w:val="00D767DD"/>
    <w:rsid w:val="00D76CEC"/>
    <w:rsid w:val="00D76CF0"/>
    <w:rsid w:val="00D778B5"/>
    <w:rsid w:val="00D77D75"/>
    <w:rsid w:val="00D80C2C"/>
    <w:rsid w:val="00D80D6F"/>
    <w:rsid w:val="00D80D99"/>
    <w:rsid w:val="00D811D4"/>
    <w:rsid w:val="00D81C08"/>
    <w:rsid w:val="00D8270E"/>
    <w:rsid w:val="00D8290B"/>
    <w:rsid w:val="00D82A31"/>
    <w:rsid w:val="00D82B5C"/>
    <w:rsid w:val="00D831FF"/>
    <w:rsid w:val="00D834A9"/>
    <w:rsid w:val="00D836B9"/>
    <w:rsid w:val="00D844DD"/>
    <w:rsid w:val="00D846DC"/>
    <w:rsid w:val="00D8491F"/>
    <w:rsid w:val="00D8498C"/>
    <w:rsid w:val="00D84DBC"/>
    <w:rsid w:val="00D85481"/>
    <w:rsid w:val="00D855F7"/>
    <w:rsid w:val="00D85CA4"/>
    <w:rsid w:val="00D85FFD"/>
    <w:rsid w:val="00D86149"/>
    <w:rsid w:val="00D8652B"/>
    <w:rsid w:val="00D867EE"/>
    <w:rsid w:val="00D86DD5"/>
    <w:rsid w:val="00D86F6B"/>
    <w:rsid w:val="00D9035B"/>
    <w:rsid w:val="00D90EFF"/>
    <w:rsid w:val="00D9186E"/>
    <w:rsid w:val="00D91FCF"/>
    <w:rsid w:val="00D9203E"/>
    <w:rsid w:val="00D922C6"/>
    <w:rsid w:val="00D92387"/>
    <w:rsid w:val="00D92520"/>
    <w:rsid w:val="00D92C33"/>
    <w:rsid w:val="00D939A9"/>
    <w:rsid w:val="00D93BAB"/>
    <w:rsid w:val="00D941DF"/>
    <w:rsid w:val="00D9444D"/>
    <w:rsid w:val="00D94EF2"/>
    <w:rsid w:val="00D956FF"/>
    <w:rsid w:val="00D95A9F"/>
    <w:rsid w:val="00D95AFB"/>
    <w:rsid w:val="00D96DF9"/>
    <w:rsid w:val="00D96F9C"/>
    <w:rsid w:val="00D972F5"/>
    <w:rsid w:val="00D9739E"/>
    <w:rsid w:val="00D97A83"/>
    <w:rsid w:val="00D97BE8"/>
    <w:rsid w:val="00D97CFE"/>
    <w:rsid w:val="00D97FF6"/>
    <w:rsid w:val="00DA0040"/>
    <w:rsid w:val="00DA04F3"/>
    <w:rsid w:val="00DA08DE"/>
    <w:rsid w:val="00DA1C5F"/>
    <w:rsid w:val="00DA1CAB"/>
    <w:rsid w:val="00DA2186"/>
    <w:rsid w:val="00DA259D"/>
    <w:rsid w:val="00DA3508"/>
    <w:rsid w:val="00DA3755"/>
    <w:rsid w:val="00DA3842"/>
    <w:rsid w:val="00DA3850"/>
    <w:rsid w:val="00DA3871"/>
    <w:rsid w:val="00DA3F9A"/>
    <w:rsid w:val="00DA581C"/>
    <w:rsid w:val="00DA5CF1"/>
    <w:rsid w:val="00DA5E81"/>
    <w:rsid w:val="00DA6B21"/>
    <w:rsid w:val="00DA6FFF"/>
    <w:rsid w:val="00DB12C6"/>
    <w:rsid w:val="00DB1B34"/>
    <w:rsid w:val="00DB1B3C"/>
    <w:rsid w:val="00DB1EE6"/>
    <w:rsid w:val="00DB32F2"/>
    <w:rsid w:val="00DB3421"/>
    <w:rsid w:val="00DB36F1"/>
    <w:rsid w:val="00DB3F1B"/>
    <w:rsid w:val="00DB4244"/>
    <w:rsid w:val="00DB4A59"/>
    <w:rsid w:val="00DB520C"/>
    <w:rsid w:val="00DB5310"/>
    <w:rsid w:val="00DB574F"/>
    <w:rsid w:val="00DB5A68"/>
    <w:rsid w:val="00DB5B2D"/>
    <w:rsid w:val="00DB623D"/>
    <w:rsid w:val="00DB6437"/>
    <w:rsid w:val="00DB66BC"/>
    <w:rsid w:val="00DB6E2C"/>
    <w:rsid w:val="00DB70D1"/>
    <w:rsid w:val="00DB70D5"/>
    <w:rsid w:val="00DB75D1"/>
    <w:rsid w:val="00DB7A46"/>
    <w:rsid w:val="00DB7B02"/>
    <w:rsid w:val="00DB7FC3"/>
    <w:rsid w:val="00DC03CA"/>
    <w:rsid w:val="00DC0830"/>
    <w:rsid w:val="00DC141C"/>
    <w:rsid w:val="00DC1595"/>
    <w:rsid w:val="00DC1908"/>
    <w:rsid w:val="00DC30BB"/>
    <w:rsid w:val="00DC3496"/>
    <w:rsid w:val="00DC356B"/>
    <w:rsid w:val="00DC3775"/>
    <w:rsid w:val="00DC381D"/>
    <w:rsid w:val="00DC3BBE"/>
    <w:rsid w:val="00DC40C2"/>
    <w:rsid w:val="00DC41FC"/>
    <w:rsid w:val="00DC4394"/>
    <w:rsid w:val="00DC46D5"/>
    <w:rsid w:val="00DC535E"/>
    <w:rsid w:val="00DC5360"/>
    <w:rsid w:val="00DC53D9"/>
    <w:rsid w:val="00DC5588"/>
    <w:rsid w:val="00DC591F"/>
    <w:rsid w:val="00DC5A0B"/>
    <w:rsid w:val="00DC5D22"/>
    <w:rsid w:val="00DC6241"/>
    <w:rsid w:val="00DC62CA"/>
    <w:rsid w:val="00DC65F7"/>
    <w:rsid w:val="00DC68D8"/>
    <w:rsid w:val="00DC6CD7"/>
    <w:rsid w:val="00DC6CED"/>
    <w:rsid w:val="00DC7042"/>
    <w:rsid w:val="00DC7701"/>
    <w:rsid w:val="00DC7735"/>
    <w:rsid w:val="00DC7D60"/>
    <w:rsid w:val="00DD003B"/>
    <w:rsid w:val="00DD04A5"/>
    <w:rsid w:val="00DD0A1D"/>
    <w:rsid w:val="00DD0C7C"/>
    <w:rsid w:val="00DD0E04"/>
    <w:rsid w:val="00DD0EAC"/>
    <w:rsid w:val="00DD23A6"/>
    <w:rsid w:val="00DD24CF"/>
    <w:rsid w:val="00DD2CBA"/>
    <w:rsid w:val="00DD2D2D"/>
    <w:rsid w:val="00DD31BA"/>
    <w:rsid w:val="00DD399F"/>
    <w:rsid w:val="00DD3E68"/>
    <w:rsid w:val="00DD3FA5"/>
    <w:rsid w:val="00DD47EA"/>
    <w:rsid w:val="00DD4DD0"/>
    <w:rsid w:val="00DD55BE"/>
    <w:rsid w:val="00DD59A9"/>
    <w:rsid w:val="00DD6CCC"/>
    <w:rsid w:val="00DD7000"/>
    <w:rsid w:val="00DD7003"/>
    <w:rsid w:val="00DD7467"/>
    <w:rsid w:val="00DD7F5F"/>
    <w:rsid w:val="00DE01BB"/>
    <w:rsid w:val="00DE16A9"/>
    <w:rsid w:val="00DE1EB2"/>
    <w:rsid w:val="00DE2231"/>
    <w:rsid w:val="00DE336E"/>
    <w:rsid w:val="00DE39C8"/>
    <w:rsid w:val="00DE3DFA"/>
    <w:rsid w:val="00DE5011"/>
    <w:rsid w:val="00DE57F7"/>
    <w:rsid w:val="00DE5C57"/>
    <w:rsid w:val="00DE634E"/>
    <w:rsid w:val="00DE67F0"/>
    <w:rsid w:val="00DE69DC"/>
    <w:rsid w:val="00DE6BDD"/>
    <w:rsid w:val="00DE730C"/>
    <w:rsid w:val="00DE78F0"/>
    <w:rsid w:val="00DE7AAE"/>
    <w:rsid w:val="00DE7C8A"/>
    <w:rsid w:val="00DF160D"/>
    <w:rsid w:val="00DF16E2"/>
    <w:rsid w:val="00DF1A02"/>
    <w:rsid w:val="00DF2CE4"/>
    <w:rsid w:val="00DF30C3"/>
    <w:rsid w:val="00DF33F5"/>
    <w:rsid w:val="00DF3605"/>
    <w:rsid w:val="00DF4068"/>
    <w:rsid w:val="00DF484E"/>
    <w:rsid w:val="00DF49D7"/>
    <w:rsid w:val="00DF60CE"/>
    <w:rsid w:val="00DF6E5E"/>
    <w:rsid w:val="00DF6E84"/>
    <w:rsid w:val="00DF725A"/>
    <w:rsid w:val="00DF77E4"/>
    <w:rsid w:val="00DF788B"/>
    <w:rsid w:val="00DF7D40"/>
    <w:rsid w:val="00DF7D6B"/>
    <w:rsid w:val="00E000C2"/>
    <w:rsid w:val="00E0015C"/>
    <w:rsid w:val="00E014C9"/>
    <w:rsid w:val="00E018C8"/>
    <w:rsid w:val="00E030D8"/>
    <w:rsid w:val="00E033DD"/>
    <w:rsid w:val="00E03B84"/>
    <w:rsid w:val="00E03CE7"/>
    <w:rsid w:val="00E04107"/>
    <w:rsid w:val="00E04214"/>
    <w:rsid w:val="00E048C6"/>
    <w:rsid w:val="00E04B85"/>
    <w:rsid w:val="00E04E81"/>
    <w:rsid w:val="00E054E2"/>
    <w:rsid w:val="00E061D2"/>
    <w:rsid w:val="00E0712F"/>
    <w:rsid w:val="00E10F28"/>
    <w:rsid w:val="00E11EC7"/>
    <w:rsid w:val="00E12ABF"/>
    <w:rsid w:val="00E12BA9"/>
    <w:rsid w:val="00E132DF"/>
    <w:rsid w:val="00E1371B"/>
    <w:rsid w:val="00E13CBA"/>
    <w:rsid w:val="00E13FF4"/>
    <w:rsid w:val="00E143F2"/>
    <w:rsid w:val="00E14451"/>
    <w:rsid w:val="00E1457B"/>
    <w:rsid w:val="00E14643"/>
    <w:rsid w:val="00E148E6"/>
    <w:rsid w:val="00E1537A"/>
    <w:rsid w:val="00E154FD"/>
    <w:rsid w:val="00E15F06"/>
    <w:rsid w:val="00E16255"/>
    <w:rsid w:val="00E16F83"/>
    <w:rsid w:val="00E17525"/>
    <w:rsid w:val="00E17782"/>
    <w:rsid w:val="00E204AA"/>
    <w:rsid w:val="00E2181B"/>
    <w:rsid w:val="00E21F69"/>
    <w:rsid w:val="00E22157"/>
    <w:rsid w:val="00E22437"/>
    <w:rsid w:val="00E22616"/>
    <w:rsid w:val="00E227BB"/>
    <w:rsid w:val="00E22B80"/>
    <w:rsid w:val="00E22D6D"/>
    <w:rsid w:val="00E2378D"/>
    <w:rsid w:val="00E24059"/>
    <w:rsid w:val="00E24A6D"/>
    <w:rsid w:val="00E24BE0"/>
    <w:rsid w:val="00E24C30"/>
    <w:rsid w:val="00E25987"/>
    <w:rsid w:val="00E2619B"/>
    <w:rsid w:val="00E26767"/>
    <w:rsid w:val="00E27209"/>
    <w:rsid w:val="00E30E54"/>
    <w:rsid w:val="00E30EE7"/>
    <w:rsid w:val="00E314EA"/>
    <w:rsid w:val="00E31F62"/>
    <w:rsid w:val="00E31FC4"/>
    <w:rsid w:val="00E3230C"/>
    <w:rsid w:val="00E32457"/>
    <w:rsid w:val="00E32AED"/>
    <w:rsid w:val="00E32B40"/>
    <w:rsid w:val="00E32BA4"/>
    <w:rsid w:val="00E32C40"/>
    <w:rsid w:val="00E335EF"/>
    <w:rsid w:val="00E33688"/>
    <w:rsid w:val="00E33A8F"/>
    <w:rsid w:val="00E33BC8"/>
    <w:rsid w:val="00E35633"/>
    <w:rsid w:val="00E357D8"/>
    <w:rsid w:val="00E35875"/>
    <w:rsid w:val="00E35E34"/>
    <w:rsid w:val="00E35ED6"/>
    <w:rsid w:val="00E36364"/>
    <w:rsid w:val="00E3647A"/>
    <w:rsid w:val="00E371DA"/>
    <w:rsid w:val="00E3736D"/>
    <w:rsid w:val="00E378CE"/>
    <w:rsid w:val="00E4000D"/>
    <w:rsid w:val="00E405B1"/>
    <w:rsid w:val="00E40C46"/>
    <w:rsid w:val="00E40DC6"/>
    <w:rsid w:val="00E414DA"/>
    <w:rsid w:val="00E42D77"/>
    <w:rsid w:val="00E43375"/>
    <w:rsid w:val="00E434F9"/>
    <w:rsid w:val="00E4377B"/>
    <w:rsid w:val="00E43D71"/>
    <w:rsid w:val="00E43E49"/>
    <w:rsid w:val="00E44B6F"/>
    <w:rsid w:val="00E44D3E"/>
    <w:rsid w:val="00E46BD9"/>
    <w:rsid w:val="00E46CD4"/>
    <w:rsid w:val="00E47145"/>
    <w:rsid w:val="00E47B24"/>
    <w:rsid w:val="00E50959"/>
    <w:rsid w:val="00E50BA9"/>
    <w:rsid w:val="00E511A5"/>
    <w:rsid w:val="00E51312"/>
    <w:rsid w:val="00E51A5C"/>
    <w:rsid w:val="00E51C28"/>
    <w:rsid w:val="00E51F5E"/>
    <w:rsid w:val="00E52204"/>
    <w:rsid w:val="00E5232B"/>
    <w:rsid w:val="00E528D6"/>
    <w:rsid w:val="00E52A5C"/>
    <w:rsid w:val="00E52AF3"/>
    <w:rsid w:val="00E52C15"/>
    <w:rsid w:val="00E52CCD"/>
    <w:rsid w:val="00E52CD1"/>
    <w:rsid w:val="00E52EBA"/>
    <w:rsid w:val="00E531C3"/>
    <w:rsid w:val="00E531EE"/>
    <w:rsid w:val="00E532E4"/>
    <w:rsid w:val="00E5466B"/>
    <w:rsid w:val="00E54736"/>
    <w:rsid w:val="00E547D2"/>
    <w:rsid w:val="00E54954"/>
    <w:rsid w:val="00E554D2"/>
    <w:rsid w:val="00E558A6"/>
    <w:rsid w:val="00E559D0"/>
    <w:rsid w:val="00E56EDA"/>
    <w:rsid w:val="00E574F0"/>
    <w:rsid w:val="00E57BC4"/>
    <w:rsid w:val="00E607F4"/>
    <w:rsid w:val="00E60A18"/>
    <w:rsid w:val="00E60D8C"/>
    <w:rsid w:val="00E61F0E"/>
    <w:rsid w:val="00E62CB2"/>
    <w:rsid w:val="00E62FFB"/>
    <w:rsid w:val="00E63D96"/>
    <w:rsid w:val="00E63FAB"/>
    <w:rsid w:val="00E64493"/>
    <w:rsid w:val="00E6467A"/>
    <w:rsid w:val="00E6484E"/>
    <w:rsid w:val="00E64CD2"/>
    <w:rsid w:val="00E66094"/>
    <w:rsid w:val="00E66819"/>
    <w:rsid w:val="00E66964"/>
    <w:rsid w:val="00E67129"/>
    <w:rsid w:val="00E6732B"/>
    <w:rsid w:val="00E673DA"/>
    <w:rsid w:val="00E67B63"/>
    <w:rsid w:val="00E70D97"/>
    <w:rsid w:val="00E71473"/>
    <w:rsid w:val="00E715C7"/>
    <w:rsid w:val="00E71872"/>
    <w:rsid w:val="00E71F24"/>
    <w:rsid w:val="00E721E4"/>
    <w:rsid w:val="00E72415"/>
    <w:rsid w:val="00E72561"/>
    <w:rsid w:val="00E72BD0"/>
    <w:rsid w:val="00E73862"/>
    <w:rsid w:val="00E74630"/>
    <w:rsid w:val="00E74A44"/>
    <w:rsid w:val="00E76F72"/>
    <w:rsid w:val="00E77C16"/>
    <w:rsid w:val="00E8034D"/>
    <w:rsid w:val="00E80DC8"/>
    <w:rsid w:val="00E81F26"/>
    <w:rsid w:val="00E81FE6"/>
    <w:rsid w:val="00E82BE0"/>
    <w:rsid w:val="00E83204"/>
    <w:rsid w:val="00E83421"/>
    <w:rsid w:val="00E835E3"/>
    <w:rsid w:val="00E83B48"/>
    <w:rsid w:val="00E83BAB"/>
    <w:rsid w:val="00E83BF4"/>
    <w:rsid w:val="00E84559"/>
    <w:rsid w:val="00E8462E"/>
    <w:rsid w:val="00E84DC8"/>
    <w:rsid w:val="00E85381"/>
    <w:rsid w:val="00E8569E"/>
    <w:rsid w:val="00E85EDE"/>
    <w:rsid w:val="00E8649D"/>
    <w:rsid w:val="00E86532"/>
    <w:rsid w:val="00E877D0"/>
    <w:rsid w:val="00E87C47"/>
    <w:rsid w:val="00E904CF"/>
    <w:rsid w:val="00E9054B"/>
    <w:rsid w:val="00E9077A"/>
    <w:rsid w:val="00E90A21"/>
    <w:rsid w:val="00E90E75"/>
    <w:rsid w:val="00E91AE6"/>
    <w:rsid w:val="00E92C34"/>
    <w:rsid w:val="00E93167"/>
    <w:rsid w:val="00E937CD"/>
    <w:rsid w:val="00E9497A"/>
    <w:rsid w:val="00E94CBD"/>
    <w:rsid w:val="00E95B5C"/>
    <w:rsid w:val="00E95D44"/>
    <w:rsid w:val="00E95D50"/>
    <w:rsid w:val="00E95FAB"/>
    <w:rsid w:val="00E97923"/>
    <w:rsid w:val="00E97A06"/>
    <w:rsid w:val="00EA0133"/>
    <w:rsid w:val="00EA0153"/>
    <w:rsid w:val="00EA0B31"/>
    <w:rsid w:val="00EA17E1"/>
    <w:rsid w:val="00EA20DE"/>
    <w:rsid w:val="00EA3037"/>
    <w:rsid w:val="00EA34FA"/>
    <w:rsid w:val="00EA3B1A"/>
    <w:rsid w:val="00EA4C63"/>
    <w:rsid w:val="00EA5222"/>
    <w:rsid w:val="00EA5348"/>
    <w:rsid w:val="00EA5A95"/>
    <w:rsid w:val="00EA5D63"/>
    <w:rsid w:val="00EA5DAB"/>
    <w:rsid w:val="00EA5F93"/>
    <w:rsid w:val="00EA710A"/>
    <w:rsid w:val="00EA7A6C"/>
    <w:rsid w:val="00EA7FEC"/>
    <w:rsid w:val="00EB04A6"/>
    <w:rsid w:val="00EB122C"/>
    <w:rsid w:val="00EB1305"/>
    <w:rsid w:val="00EB1A9A"/>
    <w:rsid w:val="00EB1EA8"/>
    <w:rsid w:val="00EB2159"/>
    <w:rsid w:val="00EB2D0F"/>
    <w:rsid w:val="00EB2DDD"/>
    <w:rsid w:val="00EB318F"/>
    <w:rsid w:val="00EB34FD"/>
    <w:rsid w:val="00EB3A10"/>
    <w:rsid w:val="00EB3DE0"/>
    <w:rsid w:val="00EB4933"/>
    <w:rsid w:val="00EB49F6"/>
    <w:rsid w:val="00EB4FD9"/>
    <w:rsid w:val="00EB515A"/>
    <w:rsid w:val="00EB525E"/>
    <w:rsid w:val="00EB5357"/>
    <w:rsid w:val="00EB5875"/>
    <w:rsid w:val="00EB58A2"/>
    <w:rsid w:val="00EB5D4A"/>
    <w:rsid w:val="00EB63F5"/>
    <w:rsid w:val="00EB6B68"/>
    <w:rsid w:val="00EB6FB1"/>
    <w:rsid w:val="00EB76A7"/>
    <w:rsid w:val="00EB77CA"/>
    <w:rsid w:val="00EB7CF4"/>
    <w:rsid w:val="00EB7D65"/>
    <w:rsid w:val="00EC0247"/>
    <w:rsid w:val="00EC04F7"/>
    <w:rsid w:val="00EC0785"/>
    <w:rsid w:val="00EC0808"/>
    <w:rsid w:val="00EC119D"/>
    <w:rsid w:val="00EC183F"/>
    <w:rsid w:val="00EC1A20"/>
    <w:rsid w:val="00EC1D69"/>
    <w:rsid w:val="00EC21E0"/>
    <w:rsid w:val="00EC2A46"/>
    <w:rsid w:val="00EC3069"/>
    <w:rsid w:val="00EC3598"/>
    <w:rsid w:val="00EC3821"/>
    <w:rsid w:val="00EC3B07"/>
    <w:rsid w:val="00EC3C4A"/>
    <w:rsid w:val="00EC4D77"/>
    <w:rsid w:val="00EC4EEC"/>
    <w:rsid w:val="00EC5107"/>
    <w:rsid w:val="00EC608A"/>
    <w:rsid w:val="00EC6243"/>
    <w:rsid w:val="00EC6A96"/>
    <w:rsid w:val="00EC6DD8"/>
    <w:rsid w:val="00EC74B7"/>
    <w:rsid w:val="00EC7598"/>
    <w:rsid w:val="00EC76D1"/>
    <w:rsid w:val="00ED0290"/>
    <w:rsid w:val="00ED06F5"/>
    <w:rsid w:val="00ED0E78"/>
    <w:rsid w:val="00ED1369"/>
    <w:rsid w:val="00ED160E"/>
    <w:rsid w:val="00ED16A8"/>
    <w:rsid w:val="00ED23C8"/>
    <w:rsid w:val="00ED25B7"/>
    <w:rsid w:val="00ED26B4"/>
    <w:rsid w:val="00ED2CC5"/>
    <w:rsid w:val="00ED2F32"/>
    <w:rsid w:val="00ED2FCD"/>
    <w:rsid w:val="00ED307D"/>
    <w:rsid w:val="00ED33AE"/>
    <w:rsid w:val="00ED3D0E"/>
    <w:rsid w:val="00ED4648"/>
    <w:rsid w:val="00ED47C8"/>
    <w:rsid w:val="00ED4BBB"/>
    <w:rsid w:val="00ED59FA"/>
    <w:rsid w:val="00ED5DD7"/>
    <w:rsid w:val="00ED5EC4"/>
    <w:rsid w:val="00ED6003"/>
    <w:rsid w:val="00ED6194"/>
    <w:rsid w:val="00ED737B"/>
    <w:rsid w:val="00ED73E4"/>
    <w:rsid w:val="00ED75C9"/>
    <w:rsid w:val="00ED7607"/>
    <w:rsid w:val="00ED77E0"/>
    <w:rsid w:val="00ED7963"/>
    <w:rsid w:val="00ED7B9C"/>
    <w:rsid w:val="00EE044C"/>
    <w:rsid w:val="00EE0BAD"/>
    <w:rsid w:val="00EE0E97"/>
    <w:rsid w:val="00EE154E"/>
    <w:rsid w:val="00EE1E71"/>
    <w:rsid w:val="00EE2B4C"/>
    <w:rsid w:val="00EE352E"/>
    <w:rsid w:val="00EE374C"/>
    <w:rsid w:val="00EE4038"/>
    <w:rsid w:val="00EE42D0"/>
    <w:rsid w:val="00EE4BAF"/>
    <w:rsid w:val="00EE5284"/>
    <w:rsid w:val="00EE5506"/>
    <w:rsid w:val="00EE5A85"/>
    <w:rsid w:val="00EE7015"/>
    <w:rsid w:val="00EE7980"/>
    <w:rsid w:val="00EE7A2F"/>
    <w:rsid w:val="00EE7CBF"/>
    <w:rsid w:val="00EF07DE"/>
    <w:rsid w:val="00EF0D05"/>
    <w:rsid w:val="00EF110F"/>
    <w:rsid w:val="00EF12E2"/>
    <w:rsid w:val="00EF17E4"/>
    <w:rsid w:val="00EF19A9"/>
    <w:rsid w:val="00EF2585"/>
    <w:rsid w:val="00EF2C8B"/>
    <w:rsid w:val="00EF2D67"/>
    <w:rsid w:val="00EF2DC5"/>
    <w:rsid w:val="00EF32AD"/>
    <w:rsid w:val="00EF35ED"/>
    <w:rsid w:val="00EF42F6"/>
    <w:rsid w:val="00EF4380"/>
    <w:rsid w:val="00EF54D0"/>
    <w:rsid w:val="00EF5751"/>
    <w:rsid w:val="00EF641E"/>
    <w:rsid w:val="00EF6466"/>
    <w:rsid w:val="00EF6EF9"/>
    <w:rsid w:val="00EF747D"/>
    <w:rsid w:val="00EF75B0"/>
    <w:rsid w:val="00EF7824"/>
    <w:rsid w:val="00EF7BC0"/>
    <w:rsid w:val="00F00BE4"/>
    <w:rsid w:val="00F00F45"/>
    <w:rsid w:val="00F01E58"/>
    <w:rsid w:val="00F02193"/>
    <w:rsid w:val="00F025B4"/>
    <w:rsid w:val="00F031D0"/>
    <w:rsid w:val="00F03876"/>
    <w:rsid w:val="00F03B0A"/>
    <w:rsid w:val="00F03D4B"/>
    <w:rsid w:val="00F041C0"/>
    <w:rsid w:val="00F04313"/>
    <w:rsid w:val="00F04E12"/>
    <w:rsid w:val="00F05361"/>
    <w:rsid w:val="00F05B47"/>
    <w:rsid w:val="00F05B6D"/>
    <w:rsid w:val="00F05B9C"/>
    <w:rsid w:val="00F0655F"/>
    <w:rsid w:val="00F0671D"/>
    <w:rsid w:val="00F07A8F"/>
    <w:rsid w:val="00F07C7C"/>
    <w:rsid w:val="00F10284"/>
    <w:rsid w:val="00F103FA"/>
    <w:rsid w:val="00F10F8A"/>
    <w:rsid w:val="00F10FE1"/>
    <w:rsid w:val="00F11080"/>
    <w:rsid w:val="00F11222"/>
    <w:rsid w:val="00F116F7"/>
    <w:rsid w:val="00F11EFC"/>
    <w:rsid w:val="00F1212C"/>
    <w:rsid w:val="00F12A6F"/>
    <w:rsid w:val="00F12DD6"/>
    <w:rsid w:val="00F1304C"/>
    <w:rsid w:val="00F130F0"/>
    <w:rsid w:val="00F134D2"/>
    <w:rsid w:val="00F13784"/>
    <w:rsid w:val="00F13B9B"/>
    <w:rsid w:val="00F141EE"/>
    <w:rsid w:val="00F14239"/>
    <w:rsid w:val="00F14D60"/>
    <w:rsid w:val="00F14E55"/>
    <w:rsid w:val="00F15BAE"/>
    <w:rsid w:val="00F15DB5"/>
    <w:rsid w:val="00F15FEA"/>
    <w:rsid w:val="00F1621B"/>
    <w:rsid w:val="00F164E0"/>
    <w:rsid w:val="00F169ED"/>
    <w:rsid w:val="00F16A0C"/>
    <w:rsid w:val="00F16A92"/>
    <w:rsid w:val="00F16B28"/>
    <w:rsid w:val="00F16C2E"/>
    <w:rsid w:val="00F17CEE"/>
    <w:rsid w:val="00F17EC0"/>
    <w:rsid w:val="00F204A3"/>
    <w:rsid w:val="00F208B3"/>
    <w:rsid w:val="00F211C3"/>
    <w:rsid w:val="00F2133C"/>
    <w:rsid w:val="00F2261B"/>
    <w:rsid w:val="00F229D6"/>
    <w:rsid w:val="00F22E4B"/>
    <w:rsid w:val="00F24164"/>
    <w:rsid w:val="00F24202"/>
    <w:rsid w:val="00F2462E"/>
    <w:rsid w:val="00F25117"/>
    <w:rsid w:val="00F25771"/>
    <w:rsid w:val="00F25893"/>
    <w:rsid w:val="00F25D9D"/>
    <w:rsid w:val="00F26370"/>
    <w:rsid w:val="00F267BB"/>
    <w:rsid w:val="00F2710A"/>
    <w:rsid w:val="00F277B5"/>
    <w:rsid w:val="00F27AAA"/>
    <w:rsid w:val="00F27C5C"/>
    <w:rsid w:val="00F27EED"/>
    <w:rsid w:val="00F30035"/>
    <w:rsid w:val="00F30CA1"/>
    <w:rsid w:val="00F30DFF"/>
    <w:rsid w:val="00F30EAB"/>
    <w:rsid w:val="00F31006"/>
    <w:rsid w:val="00F31250"/>
    <w:rsid w:val="00F31F41"/>
    <w:rsid w:val="00F31FAF"/>
    <w:rsid w:val="00F3230A"/>
    <w:rsid w:val="00F3276B"/>
    <w:rsid w:val="00F32C40"/>
    <w:rsid w:val="00F32CE2"/>
    <w:rsid w:val="00F331C1"/>
    <w:rsid w:val="00F33225"/>
    <w:rsid w:val="00F33BB9"/>
    <w:rsid w:val="00F33FD6"/>
    <w:rsid w:val="00F34831"/>
    <w:rsid w:val="00F34B9A"/>
    <w:rsid w:val="00F3528E"/>
    <w:rsid w:val="00F35350"/>
    <w:rsid w:val="00F35DBD"/>
    <w:rsid w:val="00F360E1"/>
    <w:rsid w:val="00F36161"/>
    <w:rsid w:val="00F3629F"/>
    <w:rsid w:val="00F364CC"/>
    <w:rsid w:val="00F3694E"/>
    <w:rsid w:val="00F3701F"/>
    <w:rsid w:val="00F372A2"/>
    <w:rsid w:val="00F37604"/>
    <w:rsid w:val="00F37B74"/>
    <w:rsid w:val="00F37F98"/>
    <w:rsid w:val="00F40077"/>
    <w:rsid w:val="00F40117"/>
    <w:rsid w:val="00F413E4"/>
    <w:rsid w:val="00F41517"/>
    <w:rsid w:val="00F41D65"/>
    <w:rsid w:val="00F4221C"/>
    <w:rsid w:val="00F424FF"/>
    <w:rsid w:val="00F42CAC"/>
    <w:rsid w:val="00F43BD1"/>
    <w:rsid w:val="00F444CD"/>
    <w:rsid w:val="00F44610"/>
    <w:rsid w:val="00F446DA"/>
    <w:rsid w:val="00F44DBE"/>
    <w:rsid w:val="00F453A3"/>
    <w:rsid w:val="00F45C8E"/>
    <w:rsid w:val="00F46AEF"/>
    <w:rsid w:val="00F46B72"/>
    <w:rsid w:val="00F50294"/>
    <w:rsid w:val="00F50CB7"/>
    <w:rsid w:val="00F51080"/>
    <w:rsid w:val="00F512A8"/>
    <w:rsid w:val="00F5180A"/>
    <w:rsid w:val="00F5200E"/>
    <w:rsid w:val="00F528E8"/>
    <w:rsid w:val="00F52DE1"/>
    <w:rsid w:val="00F53174"/>
    <w:rsid w:val="00F5360E"/>
    <w:rsid w:val="00F53663"/>
    <w:rsid w:val="00F53D17"/>
    <w:rsid w:val="00F53D97"/>
    <w:rsid w:val="00F54153"/>
    <w:rsid w:val="00F546CD"/>
    <w:rsid w:val="00F549C2"/>
    <w:rsid w:val="00F550A6"/>
    <w:rsid w:val="00F557A1"/>
    <w:rsid w:val="00F55F4F"/>
    <w:rsid w:val="00F5605E"/>
    <w:rsid w:val="00F56193"/>
    <w:rsid w:val="00F565DF"/>
    <w:rsid w:val="00F57FE1"/>
    <w:rsid w:val="00F60DFC"/>
    <w:rsid w:val="00F615D4"/>
    <w:rsid w:val="00F61D40"/>
    <w:rsid w:val="00F6221A"/>
    <w:rsid w:val="00F622D8"/>
    <w:rsid w:val="00F62909"/>
    <w:rsid w:val="00F63812"/>
    <w:rsid w:val="00F64734"/>
    <w:rsid w:val="00F64B1A"/>
    <w:rsid w:val="00F64FD7"/>
    <w:rsid w:val="00F65535"/>
    <w:rsid w:val="00F6592A"/>
    <w:rsid w:val="00F66C3D"/>
    <w:rsid w:val="00F67804"/>
    <w:rsid w:val="00F67F20"/>
    <w:rsid w:val="00F70099"/>
    <w:rsid w:val="00F704B9"/>
    <w:rsid w:val="00F7083E"/>
    <w:rsid w:val="00F70A1A"/>
    <w:rsid w:val="00F70C68"/>
    <w:rsid w:val="00F70D26"/>
    <w:rsid w:val="00F70E0F"/>
    <w:rsid w:val="00F70FED"/>
    <w:rsid w:val="00F72229"/>
    <w:rsid w:val="00F726AC"/>
    <w:rsid w:val="00F72993"/>
    <w:rsid w:val="00F72D4E"/>
    <w:rsid w:val="00F732DA"/>
    <w:rsid w:val="00F735DE"/>
    <w:rsid w:val="00F7396D"/>
    <w:rsid w:val="00F7452A"/>
    <w:rsid w:val="00F74836"/>
    <w:rsid w:val="00F74DE5"/>
    <w:rsid w:val="00F74E0E"/>
    <w:rsid w:val="00F7645B"/>
    <w:rsid w:val="00F768EA"/>
    <w:rsid w:val="00F77429"/>
    <w:rsid w:val="00F77767"/>
    <w:rsid w:val="00F779F8"/>
    <w:rsid w:val="00F8031F"/>
    <w:rsid w:val="00F807B7"/>
    <w:rsid w:val="00F809B5"/>
    <w:rsid w:val="00F815AB"/>
    <w:rsid w:val="00F81AEA"/>
    <w:rsid w:val="00F820BC"/>
    <w:rsid w:val="00F820F8"/>
    <w:rsid w:val="00F82634"/>
    <w:rsid w:val="00F82F28"/>
    <w:rsid w:val="00F82F8A"/>
    <w:rsid w:val="00F83E02"/>
    <w:rsid w:val="00F83F34"/>
    <w:rsid w:val="00F8438A"/>
    <w:rsid w:val="00F84C01"/>
    <w:rsid w:val="00F84D0A"/>
    <w:rsid w:val="00F85080"/>
    <w:rsid w:val="00F851E5"/>
    <w:rsid w:val="00F8542E"/>
    <w:rsid w:val="00F8605E"/>
    <w:rsid w:val="00F8638F"/>
    <w:rsid w:val="00F86AF9"/>
    <w:rsid w:val="00F86D8C"/>
    <w:rsid w:val="00F872D5"/>
    <w:rsid w:val="00F87813"/>
    <w:rsid w:val="00F87C05"/>
    <w:rsid w:val="00F9005D"/>
    <w:rsid w:val="00F901A3"/>
    <w:rsid w:val="00F90C6D"/>
    <w:rsid w:val="00F90F14"/>
    <w:rsid w:val="00F91139"/>
    <w:rsid w:val="00F914D8"/>
    <w:rsid w:val="00F91840"/>
    <w:rsid w:val="00F91ED3"/>
    <w:rsid w:val="00F92262"/>
    <w:rsid w:val="00F92A3C"/>
    <w:rsid w:val="00F92B6E"/>
    <w:rsid w:val="00F92F89"/>
    <w:rsid w:val="00F93815"/>
    <w:rsid w:val="00F94148"/>
    <w:rsid w:val="00F948C1"/>
    <w:rsid w:val="00F9522E"/>
    <w:rsid w:val="00F955EC"/>
    <w:rsid w:val="00F95792"/>
    <w:rsid w:val="00F95E44"/>
    <w:rsid w:val="00F96272"/>
    <w:rsid w:val="00F962A1"/>
    <w:rsid w:val="00F96521"/>
    <w:rsid w:val="00F97041"/>
    <w:rsid w:val="00FA1BE3"/>
    <w:rsid w:val="00FA305C"/>
    <w:rsid w:val="00FA42EB"/>
    <w:rsid w:val="00FA4F20"/>
    <w:rsid w:val="00FA5CFB"/>
    <w:rsid w:val="00FA5D36"/>
    <w:rsid w:val="00FA631D"/>
    <w:rsid w:val="00FA659E"/>
    <w:rsid w:val="00FA687A"/>
    <w:rsid w:val="00FA6B48"/>
    <w:rsid w:val="00FA76A7"/>
    <w:rsid w:val="00FA7724"/>
    <w:rsid w:val="00FA7B17"/>
    <w:rsid w:val="00FA7C7D"/>
    <w:rsid w:val="00FB0A18"/>
    <w:rsid w:val="00FB0C06"/>
    <w:rsid w:val="00FB0D72"/>
    <w:rsid w:val="00FB0DE1"/>
    <w:rsid w:val="00FB143E"/>
    <w:rsid w:val="00FB1B8C"/>
    <w:rsid w:val="00FB1BAF"/>
    <w:rsid w:val="00FB1E0E"/>
    <w:rsid w:val="00FB243D"/>
    <w:rsid w:val="00FB2B1F"/>
    <w:rsid w:val="00FB34A8"/>
    <w:rsid w:val="00FB364B"/>
    <w:rsid w:val="00FB37C8"/>
    <w:rsid w:val="00FB3A7E"/>
    <w:rsid w:val="00FB4590"/>
    <w:rsid w:val="00FB4681"/>
    <w:rsid w:val="00FB49B7"/>
    <w:rsid w:val="00FB5752"/>
    <w:rsid w:val="00FB5C07"/>
    <w:rsid w:val="00FB5DFC"/>
    <w:rsid w:val="00FB67CB"/>
    <w:rsid w:val="00FB6CC8"/>
    <w:rsid w:val="00FB7524"/>
    <w:rsid w:val="00FC0016"/>
    <w:rsid w:val="00FC072F"/>
    <w:rsid w:val="00FC077D"/>
    <w:rsid w:val="00FC0A41"/>
    <w:rsid w:val="00FC0B5D"/>
    <w:rsid w:val="00FC127B"/>
    <w:rsid w:val="00FC12AE"/>
    <w:rsid w:val="00FC183C"/>
    <w:rsid w:val="00FC1844"/>
    <w:rsid w:val="00FC3101"/>
    <w:rsid w:val="00FC418A"/>
    <w:rsid w:val="00FC4305"/>
    <w:rsid w:val="00FC49F4"/>
    <w:rsid w:val="00FC4AF3"/>
    <w:rsid w:val="00FC4BA5"/>
    <w:rsid w:val="00FC4CD2"/>
    <w:rsid w:val="00FC4CDA"/>
    <w:rsid w:val="00FC4FFC"/>
    <w:rsid w:val="00FC5506"/>
    <w:rsid w:val="00FC5968"/>
    <w:rsid w:val="00FC5C58"/>
    <w:rsid w:val="00FC5FB7"/>
    <w:rsid w:val="00FC6B5E"/>
    <w:rsid w:val="00FC7011"/>
    <w:rsid w:val="00FC7E2E"/>
    <w:rsid w:val="00FD0575"/>
    <w:rsid w:val="00FD06E1"/>
    <w:rsid w:val="00FD0733"/>
    <w:rsid w:val="00FD0B09"/>
    <w:rsid w:val="00FD0E8E"/>
    <w:rsid w:val="00FD0FB5"/>
    <w:rsid w:val="00FD11FA"/>
    <w:rsid w:val="00FD167C"/>
    <w:rsid w:val="00FD1A99"/>
    <w:rsid w:val="00FD1DA3"/>
    <w:rsid w:val="00FD28DC"/>
    <w:rsid w:val="00FD2D76"/>
    <w:rsid w:val="00FD3037"/>
    <w:rsid w:val="00FD32B3"/>
    <w:rsid w:val="00FD33B7"/>
    <w:rsid w:val="00FD3C67"/>
    <w:rsid w:val="00FD3C93"/>
    <w:rsid w:val="00FD3CC6"/>
    <w:rsid w:val="00FD3FF8"/>
    <w:rsid w:val="00FD424F"/>
    <w:rsid w:val="00FD45F0"/>
    <w:rsid w:val="00FD58C1"/>
    <w:rsid w:val="00FD5A66"/>
    <w:rsid w:val="00FD614A"/>
    <w:rsid w:val="00FD6478"/>
    <w:rsid w:val="00FD6699"/>
    <w:rsid w:val="00FD707D"/>
    <w:rsid w:val="00FD7D4B"/>
    <w:rsid w:val="00FD7FCE"/>
    <w:rsid w:val="00FE01CE"/>
    <w:rsid w:val="00FE0EBB"/>
    <w:rsid w:val="00FE1705"/>
    <w:rsid w:val="00FE1E93"/>
    <w:rsid w:val="00FE204D"/>
    <w:rsid w:val="00FE2B3C"/>
    <w:rsid w:val="00FE2B6D"/>
    <w:rsid w:val="00FE3359"/>
    <w:rsid w:val="00FE3367"/>
    <w:rsid w:val="00FE4143"/>
    <w:rsid w:val="00FE49CD"/>
    <w:rsid w:val="00FE4D59"/>
    <w:rsid w:val="00FE5B30"/>
    <w:rsid w:val="00FE5D5F"/>
    <w:rsid w:val="00FE5E0A"/>
    <w:rsid w:val="00FE5EC5"/>
    <w:rsid w:val="00FE5FA7"/>
    <w:rsid w:val="00FE7C34"/>
    <w:rsid w:val="00FE7D38"/>
    <w:rsid w:val="00FF016C"/>
    <w:rsid w:val="00FF0754"/>
    <w:rsid w:val="00FF1EDE"/>
    <w:rsid w:val="00FF2516"/>
    <w:rsid w:val="00FF28F6"/>
    <w:rsid w:val="00FF2E33"/>
    <w:rsid w:val="00FF368C"/>
    <w:rsid w:val="00FF3750"/>
    <w:rsid w:val="00FF3BF4"/>
    <w:rsid w:val="00FF4315"/>
    <w:rsid w:val="00FF448B"/>
    <w:rsid w:val="00FF455F"/>
    <w:rsid w:val="00FF4E2E"/>
    <w:rsid w:val="00FF566C"/>
    <w:rsid w:val="00FF56F2"/>
    <w:rsid w:val="00FF58EE"/>
    <w:rsid w:val="00FF5945"/>
    <w:rsid w:val="00FF650A"/>
    <w:rsid w:val="00FF6840"/>
    <w:rsid w:val="00FF6D1E"/>
    <w:rsid w:val="00FF6D4D"/>
    <w:rsid w:val="00FF6DA0"/>
    <w:rsid w:val="00FF6F96"/>
    <w:rsid w:val="00FF72FC"/>
    <w:rsid w:val="00FF74BD"/>
    <w:rsid w:val="00FF75D4"/>
    <w:rsid w:val="00FF777A"/>
    <w:rsid w:val="055EE310"/>
    <w:rsid w:val="197BB158"/>
    <w:rsid w:val="21DC699D"/>
    <w:rsid w:val="28652903"/>
    <w:rsid w:val="310FA4B2"/>
    <w:rsid w:val="331C80EF"/>
    <w:rsid w:val="3E18A0BB"/>
    <w:rsid w:val="440A2DA9"/>
    <w:rsid w:val="45257337"/>
    <w:rsid w:val="48832352"/>
    <w:rsid w:val="4B2FF8F7"/>
    <w:rsid w:val="4DC9DBFE"/>
    <w:rsid w:val="4ED9C573"/>
    <w:rsid w:val="51E23CB0"/>
    <w:rsid w:val="52CEFEA1"/>
    <w:rsid w:val="533CADE0"/>
    <w:rsid w:val="5D779AEE"/>
    <w:rsid w:val="7001C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65651"/>
  <w15:docId w15:val="{12CDD613-A212-4077-A484-23DF2CCE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056F1"/>
    <w:pPr>
      <w:ind w:firstLine="720"/>
      <w:jc w:val="thaiDistribute"/>
    </w:pPr>
    <w:rPr>
      <w:rFonts w:ascii="TH SarabunPSK" w:hAnsi="TH SarabunPSK" w:cs="TH SarabunPSK"/>
      <w:sz w:val="32"/>
      <w:szCs w:val="32"/>
    </w:rPr>
  </w:style>
  <w:style w:type="paragraph" w:styleId="1">
    <w:name w:val="heading 1"/>
    <w:next w:val="a0"/>
    <w:link w:val="10"/>
    <w:qFormat/>
    <w:rsid w:val="0095153F"/>
    <w:pPr>
      <w:numPr>
        <w:numId w:val="6"/>
      </w:numPr>
      <w:tabs>
        <w:tab w:val="left" w:pos="1672"/>
      </w:tabs>
      <w:jc w:val="center"/>
      <w:outlineLvl w:val="0"/>
    </w:pPr>
    <w:rPr>
      <w:rFonts w:ascii="TH SarabunPSK" w:hAnsi="TH SarabunPSK" w:cs="TH SarabunPSK"/>
      <w:b/>
      <w:bCs/>
      <w:sz w:val="36"/>
      <w:szCs w:val="36"/>
    </w:rPr>
  </w:style>
  <w:style w:type="paragraph" w:styleId="2">
    <w:name w:val="heading 2"/>
    <w:next w:val="a0"/>
    <w:qFormat/>
    <w:rsid w:val="00AA7B99"/>
    <w:pPr>
      <w:numPr>
        <w:ilvl w:val="1"/>
        <w:numId w:val="7"/>
      </w:numPr>
      <w:spacing w:before="240"/>
      <w:ind w:left="0"/>
      <w:jc w:val="thaiDistribute"/>
      <w:outlineLvl w:val="1"/>
    </w:pPr>
    <w:rPr>
      <w:rFonts w:ascii="TH SarabunPSK" w:hAnsi="TH SarabunPSK" w:cs="TH SarabunPSK"/>
      <w:b/>
      <w:bCs/>
      <w:sz w:val="32"/>
      <w:szCs w:val="32"/>
    </w:rPr>
  </w:style>
  <w:style w:type="paragraph" w:styleId="3">
    <w:name w:val="heading 3"/>
    <w:next w:val="NormalH3"/>
    <w:link w:val="30"/>
    <w:unhideWhenUsed/>
    <w:qFormat/>
    <w:rsid w:val="00CC35A9"/>
    <w:pPr>
      <w:keepNext/>
      <w:keepLines/>
      <w:numPr>
        <w:ilvl w:val="2"/>
        <w:numId w:val="20"/>
      </w:numPr>
      <w:spacing w:before="4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4">
    <w:name w:val="heading 4"/>
    <w:basedOn w:val="a0"/>
    <w:next w:val="NormalH4"/>
    <w:link w:val="40"/>
    <w:unhideWhenUsed/>
    <w:qFormat/>
    <w:rsid w:val="009142F5"/>
    <w:pPr>
      <w:keepNext/>
      <w:keepLines/>
      <w:numPr>
        <w:ilvl w:val="3"/>
        <w:numId w:val="9"/>
      </w:numPr>
      <w:spacing w:before="40"/>
      <w:outlineLvl w:val="3"/>
    </w:pPr>
    <w:rPr>
      <w:rFonts w:eastAsiaTheme="majorEastAsi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sid w:val="005E571C"/>
    <w:rPr>
      <w:rFonts w:ascii="CordiaUPC" w:eastAsia="Cordia New" w:hAnsi="CordiaUPC" w:cs="CordiaUPC"/>
    </w:rPr>
  </w:style>
  <w:style w:type="table" w:styleId="a6">
    <w:name w:val="Table Grid"/>
    <w:basedOn w:val="a2"/>
    <w:rsid w:val="00F37F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48491C"/>
    <w:pPr>
      <w:numPr>
        <w:numId w:val="1"/>
      </w:numPr>
      <w:tabs>
        <w:tab w:val="left" w:pos="1080"/>
      </w:tabs>
    </w:pPr>
  </w:style>
  <w:style w:type="character" w:styleId="a7">
    <w:name w:val="Placeholder Text"/>
    <w:basedOn w:val="a1"/>
    <w:uiPriority w:val="99"/>
    <w:semiHidden/>
    <w:rsid w:val="008B2F11"/>
    <w:rPr>
      <w:color w:val="808080"/>
    </w:rPr>
  </w:style>
  <w:style w:type="paragraph" w:styleId="a8">
    <w:name w:val="header"/>
    <w:basedOn w:val="a0"/>
    <w:link w:val="a9"/>
    <w:uiPriority w:val="99"/>
    <w:rsid w:val="00E2378D"/>
    <w:pPr>
      <w:tabs>
        <w:tab w:val="center" w:pos="4513"/>
        <w:tab w:val="right" w:pos="9026"/>
      </w:tabs>
    </w:pPr>
    <w:rPr>
      <w:szCs w:val="30"/>
    </w:rPr>
  </w:style>
  <w:style w:type="character" w:customStyle="1" w:styleId="a9">
    <w:name w:val="หัวกระดาษ อักขระ"/>
    <w:basedOn w:val="a1"/>
    <w:link w:val="a8"/>
    <w:uiPriority w:val="99"/>
    <w:rsid w:val="00E2378D"/>
    <w:rPr>
      <w:rFonts w:ascii="Cordia New" w:hAnsi="Cordia New" w:cs="Cordia New"/>
      <w:sz w:val="24"/>
      <w:szCs w:val="30"/>
    </w:rPr>
  </w:style>
  <w:style w:type="paragraph" w:styleId="aa">
    <w:name w:val="footer"/>
    <w:basedOn w:val="a0"/>
    <w:link w:val="ab"/>
    <w:rsid w:val="00E2378D"/>
    <w:pPr>
      <w:tabs>
        <w:tab w:val="center" w:pos="4513"/>
        <w:tab w:val="right" w:pos="9026"/>
      </w:tabs>
    </w:pPr>
    <w:rPr>
      <w:szCs w:val="30"/>
    </w:rPr>
  </w:style>
  <w:style w:type="character" w:customStyle="1" w:styleId="ab">
    <w:name w:val="ท้ายกระดาษ อักขระ"/>
    <w:basedOn w:val="a1"/>
    <w:link w:val="aa"/>
    <w:rsid w:val="00E2378D"/>
    <w:rPr>
      <w:rFonts w:ascii="Cordia New" w:hAnsi="Cordia New" w:cs="Cordia New"/>
      <w:sz w:val="24"/>
      <w:szCs w:val="30"/>
    </w:rPr>
  </w:style>
  <w:style w:type="character" w:customStyle="1" w:styleId="10">
    <w:name w:val="หัวเรื่อง 1 อักขระ"/>
    <w:basedOn w:val="a1"/>
    <w:link w:val="1"/>
    <w:rsid w:val="0095153F"/>
    <w:rPr>
      <w:rFonts w:ascii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basedOn w:val="a1"/>
    <w:link w:val="3"/>
    <w:rsid w:val="00CC35A9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a5">
    <w:name w:val="เนื้อความ อักขระ"/>
    <w:basedOn w:val="a1"/>
    <w:link w:val="a4"/>
    <w:rsid w:val="00CC35A9"/>
    <w:rPr>
      <w:rFonts w:ascii="CordiaUPC" w:eastAsia="Cordia New" w:hAnsi="CordiaUPC" w:cs="CordiaUPC"/>
      <w:sz w:val="32"/>
      <w:szCs w:val="32"/>
    </w:rPr>
  </w:style>
  <w:style w:type="paragraph" w:customStyle="1" w:styleId="NormalH3">
    <w:name w:val="Normal H3"/>
    <w:basedOn w:val="a0"/>
    <w:link w:val="NormalH3Char"/>
    <w:qFormat/>
    <w:rsid w:val="001E04CC"/>
    <w:pPr>
      <w:ind w:firstLine="1320"/>
    </w:pPr>
  </w:style>
  <w:style w:type="character" w:customStyle="1" w:styleId="40">
    <w:name w:val="หัวเรื่อง 4 อักขระ"/>
    <w:basedOn w:val="a1"/>
    <w:link w:val="4"/>
    <w:rsid w:val="009142F5"/>
    <w:rPr>
      <w:rFonts w:ascii="TH SarabunPSK" w:eastAsiaTheme="majorEastAsia" w:hAnsi="TH SarabunPSK" w:cs="TH SarabunPSK"/>
      <w:sz w:val="32"/>
      <w:szCs w:val="32"/>
    </w:rPr>
  </w:style>
  <w:style w:type="character" w:customStyle="1" w:styleId="NormalH3Char">
    <w:name w:val="Normal H3 Char"/>
    <w:basedOn w:val="a1"/>
    <w:link w:val="NormalH3"/>
    <w:rsid w:val="001E04CC"/>
    <w:rPr>
      <w:rFonts w:ascii="TH SarabunPSK" w:hAnsi="TH SarabunPSK" w:cs="TH SarabunPSK"/>
      <w:sz w:val="32"/>
      <w:szCs w:val="32"/>
    </w:rPr>
  </w:style>
  <w:style w:type="paragraph" w:customStyle="1" w:styleId="NormalH4">
    <w:name w:val="Normal H4"/>
    <w:basedOn w:val="NormalH3"/>
    <w:link w:val="NormalH4Char"/>
    <w:qFormat/>
    <w:rsid w:val="009142F5"/>
    <w:pPr>
      <w:ind w:firstLine="1620"/>
    </w:pPr>
  </w:style>
  <w:style w:type="paragraph" w:customStyle="1" w:styleId="Table">
    <w:name w:val="Table"/>
    <w:next w:val="a0"/>
    <w:link w:val="TableChar"/>
    <w:qFormat/>
    <w:rsid w:val="006B361A"/>
    <w:pPr>
      <w:spacing w:before="240" w:after="240"/>
      <w:jc w:val="thaiDistribute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NormalH4Char">
    <w:name w:val="Normal H4 Char"/>
    <w:basedOn w:val="NormalH3Char"/>
    <w:link w:val="NormalH4"/>
    <w:rsid w:val="009142F5"/>
    <w:rPr>
      <w:rFonts w:ascii="TH SarabunPSK" w:hAnsi="TH SarabunPSK" w:cs="TH SarabunPSK"/>
      <w:sz w:val="32"/>
      <w:szCs w:val="32"/>
    </w:rPr>
  </w:style>
  <w:style w:type="paragraph" w:customStyle="1" w:styleId="NormalNoIndent">
    <w:name w:val="Normal No Indent"/>
    <w:basedOn w:val="a0"/>
    <w:link w:val="NormalNoIndentChar"/>
    <w:qFormat/>
    <w:rsid w:val="00CC5710"/>
    <w:pPr>
      <w:ind w:firstLine="0"/>
      <w:jc w:val="center"/>
    </w:pPr>
    <w:rPr>
      <w:color w:val="000000"/>
    </w:rPr>
  </w:style>
  <w:style w:type="character" w:customStyle="1" w:styleId="TableChar">
    <w:name w:val="Table Char"/>
    <w:basedOn w:val="a1"/>
    <w:link w:val="Table"/>
    <w:rsid w:val="006B361A"/>
    <w:rPr>
      <w:rFonts w:ascii="TH SarabunPSK" w:hAnsi="TH SarabunPSK" w:cs="TH SarabunPSK"/>
      <w:b/>
      <w:bCs/>
      <w:color w:val="000000"/>
      <w:sz w:val="32"/>
      <w:szCs w:val="32"/>
    </w:rPr>
  </w:style>
  <w:style w:type="paragraph" w:customStyle="1" w:styleId="FigureCaption">
    <w:name w:val="FigureCaption"/>
    <w:basedOn w:val="NormalNoIndent"/>
    <w:link w:val="FigureCaptionChar"/>
    <w:rsid w:val="00DA3F9A"/>
    <w:pPr>
      <w:spacing w:after="360"/>
    </w:pPr>
    <w:rPr>
      <w:b/>
      <w:bCs/>
    </w:rPr>
  </w:style>
  <w:style w:type="character" w:customStyle="1" w:styleId="NormalNoIndentChar">
    <w:name w:val="Normal No Indent Char"/>
    <w:basedOn w:val="a1"/>
    <w:link w:val="NormalNoIndent"/>
    <w:rsid w:val="00CC5710"/>
    <w:rPr>
      <w:rFonts w:ascii="TH SarabunPSK" w:hAnsi="TH SarabunPSK" w:cs="TH SarabunPSK"/>
      <w:color w:val="000000"/>
      <w:sz w:val="32"/>
      <w:szCs w:val="32"/>
    </w:rPr>
  </w:style>
  <w:style w:type="paragraph" w:customStyle="1" w:styleId="Figure">
    <w:name w:val="Figure"/>
    <w:basedOn w:val="NormalNoIndent"/>
    <w:link w:val="FigureChar"/>
    <w:qFormat/>
    <w:rsid w:val="00754B13"/>
    <w:pPr>
      <w:spacing w:before="360" w:after="360"/>
    </w:pPr>
  </w:style>
  <w:style w:type="character" w:customStyle="1" w:styleId="FigureCaptionChar">
    <w:name w:val="FigureCaption Char"/>
    <w:basedOn w:val="NormalNoIndentChar"/>
    <w:link w:val="FigureCaption"/>
    <w:rsid w:val="00DA3F9A"/>
    <w:rPr>
      <w:rFonts w:ascii="TH SarabunPSK" w:hAnsi="TH SarabunPSK" w:cs="TH SarabunPSK"/>
      <w:b/>
      <w:bCs/>
      <w:color w:val="000000"/>
      <w:sz w:val="32"/>
      <w:szCs w:val="32"/>
    </w:rPr>
  </w:style>
  <w:style w:type="paragraph" w:styleId="ac">
    <w:name w:val="caption"/>
    <w:basedOn w:val="FigureCaption"/>
    <w:next w:val="a0"/>
    <w:unhideWhenUsed/>
    <w:qFormat/>
    <w:rsid w:val="000A198B"/>
  </w:style>
  <w:style w:type="character" w:customStyle="1" w:styleId="FigureChar">
    <w:name w:val="Figure Char"/>
    <w:basedOn w:val="NormalNoIndentChar"/>
    <w:link w:val="Figure"/>
    <w:rsid w:val="00754B13"/>
    <w:rPr>
      <w:rFonts w:ascii="TH SarabunPSK" w:hAnsi="TH SarabunPSK" w:cs="TH SarabunPSK"/>
      <w:color w:val="000000"/>
      <w:sz w:val="32"/>
      <w:szCs w:val="32"/>
    </w:rPr>
  </w:style>
  <w:style w:type="paragraph" w:styleId="ad">
    <w:name w:val="Balloon Text"/>
    <w:basedOn w:val="a0"/>
    <w:link w:val="ae"/>
    <w:rsid w:val="00AC0256"/>
    <w:rPr>
      <w:rFonts w:ascii="Tahoma" w:hAnsi="Tahoma" w:cs="Angsana New"/>
      <w:sz w:val="16"/>
      <w:szCs w:val="20"/>
    </w:rPr>
  </w:style>
  <w:style w:type="character" w:customStyle="1" w:styleId="ae">
    <w:name w:val="ข้อความบอลลูน อักขระ"/>
    <w:basedOn w:val="a1"/>
    <w:link w:val="ad"/>
    <w:rsid w:val="00AC0256"/>
    <w:rPr>
      <w:rFonts w:ascii="Tahoma" w:hAnsi="Tahoma"/>
      <w:sz w:val="16"/>
    </w:rPr>
  </w:style>
  <w:style w:type="character" w:styleId="af">
    <w:name w:val="Hyperlink"/>
    <w:basedOn w:val="a1"/>
    <w:unhideWhenUsed/>
    <w:rsid w:val="006F2AE4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6F2AE4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BB7AEB"/>
    <w:rPr>
      <w:b/>
      <w:bCs/>
    </w:rPr>
  </w:style>
  <w:style w:type="character" w:styleId="af2">
    <w:name w:val="annotation reference"/>
    <w:basedOn w:val="a1"/>
    <w:semiHidden/>
    <w:unhideWhenUsed/>
    <w:rsid w:val="00C215F8"/>
    <w:rPr>
      <w:sz w:val="16"/>
      <w:szCs w:val="18"/>
    </w:rPr>
  </w:style>
  <w:style w:type="paragraph" w:styleId="af3">
    <w:name w:val="annotation text"/>
    <w:basedOn w:val="a0"/>
    <w:link w:val="af4"/>
    <w:semiHidden/>
    <w:unhideWhenUsed/>
    <w:rsid w:val="00C215F8"/>
    <w:rPr>
      <w:rFonts w:cs="Angsana New"/>
      <w:sz w:val="20"/>
      <w:szCs w:val="25"/>
    </w:rPr>
  </w:style>
  <w:style w:type="character" w:customStyle="1" w:styleId="af4">
    <w:name w:val="ข้อความข้อคิดเห็น อักขระ"/>
    <w:basedOn w:val="a1"/>
    <w:link w:val="af3"/>
    <w:semiHidden/>
    <w:rsid w:val="00C215F8"/>
    <w:rPr>
      <w:rFonts w:ascii="TH SarabunPSK" w:hAnsi="TH SarabunPSK"/>
      <w:szCs w:val="25"/>
    </w:rPr>
  </w:style>
  <w:style w:type="paragraph" w:styleId="af5">
    <w:name w:val="annotation subject"/>
    <w:basedOn w:val="af3"/>
    <w:next w:val="af3"/>
    <w:link w:val="af6"/>
    <w:semiHidden/>
    <w:unhideWhenUsed/>
    <w:rsid w:val="00C215F8"/>
    <w:rPr>
      <w:b/>
      <w:bCs/>
    </w:rPr>
  </w:style>
  <w:style w:type="character" w:customStyle="1" w:styleId="af6">
    <w:name w:val="ชื่อเรื่องของข้อคิดเห็น อักขระ"/>
    <w:basedOn w:val="af4"/>
    <w:link w:val="af5"/>
    <w:semiHidden/>
    <w:rsid w:val="00C215F8"/>
    <w:rPr>
      <w:rFonts w:ascii="TH SarabunPSK" w:hAnsi="TH SarabunPSK"/>
      <w:b/>
      <w:bCs/>
      <w:szCs w:val="25"/>
    </w:rPr>
  </w:style>
  <w:style w:type="character" w:styleId="af7">
    <w:name w:val="FollowedHyperlink"/>
    <w:basedOn w:val="a1"/>
    <w:semiHidden/>
    <w:unhideWhenUsed/>
    <w:rsid w:val="004A3D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19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8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1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8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83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ph03.tci-thaijo.org/index.php/JTEP/article/view/3226/2594%2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www.irjet.net/archives/V12/i6/IRJET-V12I6179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ijrpr.com/uploads/V6ISSUE4/IJRPR43960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ph01.tci-thaijo.org/index.php/vujournal/article/view/243744/165740%20" TargetMode="External"/><Relationship Id="rId30" Type="http://schemas.openxmlformats.org/officeDocument/2006/relationships/hyperlink" Target="https://www.researchgate.net/publication/371634266_Internet_of_Things_IoT_based_Smart_Water_Tank_Level_Monitoring_and_Motor_Pump_Control_System_for_Prevent_Water_Waste" TargetMode="Externa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ichayaa\Downloads\(Chapter1-5)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f02ff7-2f18-4954-989c-85aa4ee3abb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04DA1D1F216CC48983D94BD7E234421" ma:contentTypeVersion="6" ma:contentTypeDescription="สร้างเอกสารใหม่" ma:contentTypeScope="" ma:versionID="9a1a794af862b74aa20ab9e27022d3e9">
  <xsd:schema xmlns:xsd="http://www.w3.org/2001/XMLSchema" xmlns:xs="http://www.w3.org/2001/XMLSchema" xmlns:p="http://schemas.microsoft.com/office/2006/metadata/properties" xmlns:ns3="c1f02ff7-2f18-4954-989c-85aa4ee3abb1" targetNamespace="http://schemas.microsoft.com/office/2006/metadata/properties" ma:root="true" ma:fieldsID="b0c70c45ed356b460859a99d58a9b9a2" ns3:_="">
    <xsd:import namespace="c1f02ff7-2f18-4954-989c-85aa4ee3ab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02ff7-2f18-4954-989c-85aa4ee3a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38382F-A2E2-4323-9B8B-BD74D1B3BBEE}">
  <ds:schemaRefs>
    <ds:schemaRef ds:uri="http://schemas.microsoft.com/office/2006/metadata/properties"/>
    <ds:schemaRef ds:uri="http://schemas.microsoft.com/office/infopath/2007/PartnerControls"/>
    <ds:schemaRef ds:uri="c1f02ff7-2f18-4954-989c-85aa4ee3abb1"/>
  </ds:schemaRefs>
</ds:datastoreItem>
</file>

<file path=customXml/itemProps2.xml><?xml version="1.0" encoding="utf-8"?>
<ds:datastoreItem xmlns:ds="http://schemas.openxmlformats.org/officeDocument/2006/customXml" ds:itemID="{1AE64490-864D-4152-A87D-819C51DBC7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9D7C40-6B0B-4757-9758-0ACA5709F3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93136-054A-4D9E-90A5-6E60C429B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02ff7-2f18-4954-989c-85aa4ee3a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(Chapter1-5)template.dot</Template>
  <TotalTime>0</TotalTime>
  <Pages>30</Pages>
  <Words>5973</Words>
  <Characters>27655</Characters>
  <Application>Microsoft Office Word</Application>
  <DocSecurity>0</DocSecurity>
  <Lines>813</Lines>
  <Paragraphs>415</Paragraphs>
  <ScaleCrop>false</ScaleCrop>
  <Company>nu</Company>
  <LinksUpToDate>false</LinksUpToDate>
  <CharactersWithSpaces>33213</CharactersWithSpaces>
  <SharedDoc>false</SharedDoc>
  <HLinks>
    <vt:vector size="30" baseType="variant">
      <vt:variant>
        <vt:i4>4391026</vt:i4>
      </vt:variant>
      <vt:variant>
        <vt:i4>12</vt:i4>
      </vt:variant>
      <vt:variant>
        <vt:i4>0</vt:i4>
      </vt:variant>
      <vt:variant>
        <vt:i4>5</vt:i4>
      </vt:variant>
      <vt:variant>
        <vt:lpwstr>https://www.researchgate.net/publication/371634266_Internet_of_Things_IoT_based_Smart_Water_Tank_Level_Monitoring_and_Motor_Pump_Control_System_for_Prevent_Water_Waste</vt:lpwstr>
      </vt:variant>
      <vt:variant>
        <vt:lpwstr/>
      </vt:variant>
      <vt:variant>
        <vt:i4>5898332</vt:i4>
      </vt:variant>
      <vt:variant>
        <vt:i4>9</vt:i4>
      </vt:variant>
      <vt:variant>
        <vt:i4>0</vt:i4>
      </vt:variant>
      <vt:variant>
        <vt:i4>5</vt:i4>
      </vt:variant>
      <vt:variant>
        <vt:lpwstr>https://www.irjet.net/archives/V12/i6/IRJET-V12I6179.pdf</vt:lpwstr>
      </vt:variant>
      <vt:variant>
        <vt:lpwstr/>
      </vt:variant>
      <vt:variant>
        <vt:i4>1245277</vt:i4>
      </vt:variant>
      <vt:variant>
        <vt:i4>6</vt:i4>
      </vt:variant>
      <vt:variant>
        <vt:i4>0</vt:i4>
      </vt:variant>
      <vt:variant>
        <vt:i4>5</vt:i4>
      </vt:variant>
      <vt:variant>
        <vt:lpwstr>https://ijrpr.com/uploads/V6ISSUE4/IJRPR43960.pdf</vt:lpwstr>
      </vt:variant>
      <vt:variant>
        <vt:lpwstr/>
      </vt:variant>
      <vt:variant>
        <vt:i4>7340080</vt:i4>
      </vt:variant>
      <vt:variant>
        <vt:i4>3</vt:i4>
      </vt:variant>
      <vt:variant>
        <vt:i4>0</vt:i4>
      </vt:variant>
      <vt:variant>
        <vt:i4>5</vt:i4>
      </vt:variant>
      <vt:variant>
        <vt:lpwstr>https://ph01.tci-thaijo.org/index.php/vujournal/article/view/243744/165740</vt:lpwstr>
      </vt:variant>
      <vt:variant>
        <vt:lpwstr/>
      </vt:variant>
      <vt:variant>
        <vt:i4>1900558</vt:i4>
      </vt:variant>
      <vt:variant>
        <vt:i4>0</vt:i4>
      </vt:variant>
      <vt:variant>
        <vt:i4>0</vt:i4>
      </vt:variant>
      <vt:variant>
        <vt:i4>5</vt:i4>
      </vt:variant>
      <vt:variant>
        <vt:lpwstr>https://ph03.tci-thaijo.org/index.php/JTEP/article/view/3226/2594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 1</dc:title>
  <dc:subject/>
  <dc:creator>apichaya auicharoen</dc:creator>
  <cp:keywords/>
  <cp:lastModifiedBy>NARAPHAT RODYOO</cp:lastModifiedBy>
  <cp:revision>2</cp:revision>
  <cp:lastPrinted>2026-04-06T07:20:00Z</cp:lastPrinted>
  <dcterms:created xsi:type="dcterms:W3CDTF">2026-04-06T07:20:00Z</dcterms:created>
  <dcterms:modified xsi:type="dcterms:W3CDTF">2026-04-06T07:20:00Z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0x010100204DA1D1F216CC48983D94BD7E234421</vt:lpwstr>
  </property>
  <property fmtid="{D5CDD505-2E9C-101B-9397-08002B2CF9AE}" pid="3" name="ZOTERO_PREF_1">
    <vt:lpwstr>&lt;data data-version="3" zotero-version="7.0.32"&gt;&lt;session id="mNdo9y5O"/&gt;&lt;style id="http://www.zotero.org/styles/apa" locale="th-TH" hasBibliography="1" bibliographyStyleHasBeenSet="0"/&gt;&lt;prefs&gt;&lt;pref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